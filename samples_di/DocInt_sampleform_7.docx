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67D84BB3" w:rsidR="000172E5" w:rsidRPr="00846B76" w:rsidRDefault="00052567" w:rsidP="00311D4F">
            <w:r>
              <w:t xml:space="preserve">               JAMES</w: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3481029A" w:rsidR="000172E5" w:rsidRPr="00846B76" w:rsidRDefault="00052567" w:rsidP="00311D4F">
            <w:r>
              <w:t xml:space="preserve">                LOPEZ</w:t>
            </w:r>
          </w:p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3A2A9020" w:rsidR="000172E5" w:rsidRPr="00637200" w:rsidRDefault="00006BDA" w:rsidP="00637200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3152591C" w:rsidR="000172E5" w:rsidRPr="00846B76" w:rsidRDefault="00052567" w:rsidP="00311D4F">
            <w:r w:rsidRPr="00052567">
              <w:t>(555) 792-5483</w: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06BFC14B" w:rsidR="000172E5" w:rsidRPr="00846B76" w:rsidRDefault="00052567" w:rsidP="00311D4F">
            <w:r>
              <w:rPr>
                <w:noProof/>
              </w:rPr>
              <w:drawing>
                <wp:inline distT="0" distB="0" distL="0" distR="0" wp14:anchorId="5FA59396" wp14:editId="4F161162">
                  <wp:extent cx="228600" cy="228600"/>
                  <wp:effectExtent l="0" t="0" r="0" b="0"/>
                  <wp:docPr id="1223888744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888744" name="Graphic 1223888744" descr="Checkmark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0A97C1B1" w:rsidR="000172E5" w:rsidRPr="00846B76" w:rsidRDefault="00052567" w:rsidP="00311D4F">
            <w:r w:rsidRPr="00052567">
              <w:t>james.lopez@example.com</w: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04290EEB" w:rsidR="00006BDA" w:rsidRPr="00846B76" w:rsidRDefault="00A30BAF" w:rsidP="00311D4F">
            <w:r>
              <w:t xml:space="preserve">            </w:t>
            </w:r>
            <w:r w:rsidR="00006BDA">
              <w:t xml:space="preserve">Join </w:t>
            </w:r>
            <w:r>
              <w:t>the special</w:t>
            </w:r>
            <w:r w:rsidR="00006BDA">
              <w:t xml:space="preserve"> session on </w:t>
            </w:r>
            <w:r>
              <w:t>Distributed Training</w:t>
            </w:r>
            <w:r w:rsidR="00006BDA">
              <w:t xml:space="preserve"> as </w:t>
            </w:r>
            <w:r>
              <w:t>well?</w:t>
            </w:r>
            <w:r w:rsidR="00052567">
              <w:t xml:space="preserve">   </w:t>
            </w:r>
            <w:r>
              <w:t xml:space="preserve">  </w:t>
            </w:r>
            <w:r w:rsidR="00052567">
              <w:rPr>
                <w:noProof/>
              </w:rPr>
              <w:drawing>
                <wp:inline distT="0" distB="0" distL="0" distR="0" wp14:anchorId="7C462542" wp14:editId="2A1050D6">
                  <wp:extent cx="228600" cy="228600"/>
                  <wp:effectExtent l="0" t="0" r="0" b="0"/>
                  <wp:docPr id="1315044229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888744" name="Graphic 1223888744" descr="Checkmark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39F0FE53" w:rsidR="000172E5" w:rsidRPr="00846B76" w:rsidRDefault="00052567" w:rsidP="00311D4F">
            <w:r w:rsidRPr="00052567">
              <w:t xml:space="preserve">Charlotte </w: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6D59910A" w:rsidR="000172E5" w:rsidRPr="00846B76" w:rsidRDefault="00052567" w:rsidP="00311D4F">
            <w:r w:rsidRPr="00052567">
              <w:t>Anderson</w:t>
            </w:r>
          </w:p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684EF10E" w:rsidR="000172E5" w:rsidRPr="00846B76" w:rsidRDefault="00052567" w:rsidP="00311D4F">
            <w:r w:rsidRPr="00052567">
              <w:t>(555) 823-4769</w:t>
            </w:r>
          </w:p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2E2FC5B8" w:rsidR="000172E5" w:rsidRPr="00846B76" w:rsidRDefault="00052567" w:rsidP="00311D4F">
            <w:r w:rsidRPr="00052567">
              <w:t>charlotte.anderson@example.com</w: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12"/>
      <w:footerReference w:type="default" r:id="rId13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56450" w14:textId="77777777" w:rsidR="00850B0C" w:rsidRDefault="00850B0C" w:rsidP="000172E5">
      <w:pPr>
        <w:spacing w:after="0" w:line="240" w:lineRule="auto"/>
      </w:pPr>
      <w:r>
        <w:separator/>
      </w:r>
    </w:p>
  </w:endnote>
  <w:endnote w:type="continuationSeparator" w:id="0">
    <w:p w14:paraId="6B459BCE" w14:textId="77777777" w:rsidR="00850B0C" w:rsidRDefault="00850B0C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763F94-1A96-4E3D-8897-54CF2553239B}"/>
    <w:embedBold r:id="rId2" w:fontKey="{EC56C7FA-2734-4E4F-B66A-56112300CF5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D04D5D3-69A9-4952-BCFA-6564866F7CA5}"/>
    <w:embedBold r:id="rId4" w:fontKey="{2B0C6605-9CE3-4611-A8A4-4E7C66F39DDC}"/>
    <w:embedItalic r:id="rId5" w:fontKey="{237B481C-9CB7-417F-8F5F-3446C9F370F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DF075168-51FC-4614-8C04-69A551D9089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D688FFCF-AD57-480E-B19E-168032CCA1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87FDD" w14:textId="77777777" w:rsidR="00850B0C" w:rsidRDefault="00850B0C" w:rsidP="000172E5">
      <w:pPr>
        <w:spacing w:after="0" w:line="240" w:lineRule="auto"/>
      </w:pPr>
      <w:r>
        <w:separator/>
      </w:r>
    </w:p>
  </w:footnote>
  <w:footnote w:type="continuationSeparator" w:id="0">
    <w:p w14:paraId="1ABF130A" w14:textId="77777777" w:rsidR="00850B0C" w:rsidRDefault="00850B0C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alt="Checkmark with solid fill" style="width:18pt;height:14.4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" o:bullet="t">
        <v:imagedata r:id="rId1" o:title="" croptop="-8647f" cropbottom="-7737f"/>
      </v:shape>
    </w:pict>
  </w:numPicBullet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52567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50B0C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4255"/>
    <w:rsid w:val="00CE6104"/>
    <w:rsid w:val="00CE7918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sv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2803E3"/>
    <w:rsid w:val="00410552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2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