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1608A96C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616E3F4D" wp14:editId="51141386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156210</wp:posOffset>
                      </wp:positionV>
                      <wp:extent cx="1004185" cy="198755"/>
                      <wp:effectExtent l="57150" t="57150" r="0" b="48895"/>
                      <wp:wrapNone/>
                      <wp:docPr id="1306886215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185" cy="1987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4E178D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27.4pt;margin-top:11.6pt;width:80.4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3EAC8611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246749B6" wp14:editId="1A4D3943">
                      <wp:simplePos x="0" y="0"/>
                      <wp:positionH relativeFrom="column">
                        <wp:posOffset>846455</wp:posOffset>
                      </wp:positionH>
                      <wp:positionV relativeFrom="paragraph">
                        <wp:posOffset>99060</wp:posOffset>
                      </wp:positionV>
                      <wp:extent cx="1468940" cy="209610"/>
                      <wp:effectExtent l="19050" t="57150" r="17145" b="57150"/>
                      <wp:wrapNone/>
                      <wp:docPr id="1864767611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940" cy="209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7A859" id="Ink 27" o:spid="_x0000_s1026" type="#_x0000_t75" style="position:absolute;margin-left:65.95pt;margin-top:7.1pt;width:117.05pt;height:1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2E951685" w:rsidR="000172E5" w:rsidRPr="00637200" w:rsidRDefault="00CB781B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B545D1F" wp14:editId="66AE3147">
                      <wp:simplePos x="0" y="0"/>
                      <wp:positionH relativeFrom="column">
                        <wp:posOffset>1427480</wp:posOffset>
                      </wp:positionH>
                      <wp:positionV relativeFrom="paragraph">
                        <wp:posOffset>114300</wp:posOffset>
                      </wp:positionV>
                      <wp:extent cx="794345" cy="311400"/>
                      <wp:effectExtent l="57150" t="57150" r="0" b="50800"/>
                      <wp:wrapNone/>
                      <wp:docPr id="65976539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4345" cy="31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8F2D70" id="Ink 36" o:spid="_x0000_s1026" type="#_x0000_t75" style="position:absolute;margin-left:111.7pt;margin-top:8.3pt;width:64pt;height:25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">
                      <v:imagedata r:id="rId15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515BE98C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1ABEA27D" wp14:editId="49B30E3A">
                      <wp:simplePos x="0" y="0"/>
                      <wp:positionH relativeFrom="column">
                        <wp:posOffset>701675</wp:posOffset>
                      </wp:positionH>
                      <wp:positionV relativeFrom="paragraph">
                        <wp:posOffset>154305</wp:posOffset>
                      </wp:positionV>
                      <wp:extent cx="1073635" cy="166890"/>
                      <wp:effectExtent l="57150" t="57150" r="31750" b="43180"/>
                      <wp:wrapNone/>
                      <wp:docPr id="1896409085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635" cy="166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FFB0D4" id="Ink 64" o:spid="_x0000_s1026" type="#_x0000_t75" style="position:absolute;margin-left:54.55pt;margin-top:11.45pt;width:86pt;height:14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01367E95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 wp14:anchorId="22A2B8C7" wp14:editId="5D6794D0">
                      <wp:simplePos x="0" y="0"/>
                      <wp:positionH relativeFrom="column">
                        <wp:posOffset>62320</wp:posOffset>
                      </wp:positionH>
                      <wp:positionV relativeFrom="paragraph">
                        <wp:posOffset>127010</wp:posOffset>
                      </wp:positionV>
                      <wp:extent cx="315720" cy="151920"/>
                      <wp:effectExtent l="57150" t="57150" r="46355" b="57785"/>
                      <wp:wrapNone/>
                      <wp:docPr id="660891393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572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343C6" id="Ink 52" o:spid="_x0000_s1026" type="#_x0000_t75" style="position:absolute;margin-left:4.2pt;margin-top:9.3pt;width:26.25pt;height:13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">
                      <v:imagedata r:id="rId19" o:title=""/>
                    </v:shape>
                  </w:pict>
                </mc:Fallback>
              </mc:AlternateContent>
            </w:r>
            <w:r w:rsidR="00006BD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74AF0FAA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 wp14:anchorId="304D16F8" wp14:editId="29F09D4E">
                      <wp:simplePos x="0" y="0"/>
                      <wp:positionH relativeFrom="column">
                        <wp:posOffset>2663190</wp:posOffset>
                      </wp:positionH>
                      <wp:positionV relativeFrom="paragraph">
                        <wp:posOffset>151130</wp:posOffset>
                      </wp:positionV>
                      <wp:extent cx="1432895" cy="207645"/>
                      <wp:effectExtent l="57150" t="57150" r="53340" b="40005"/>
                      <wp:wrapNone/>
                      <wp:docPr id="1733857111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2895" cy="2076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325D19" id="Ink 87" o:spid="_x0000_s1026" type="#_x0000_t75" style="position:absolute;margin-left:209pt;margin-top:11.2pt;width:114.25pt;height:17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">
                      <v:imagedata r:id="rId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 wp14:anchorId="49DCB289" wp14:editId="77FBB197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139700</wp:posOffset>
                      </wp:positionV>
                      <wp:extent cx="2577615" cy="252695"/>
                      <wp:effectExtent l="57150" t="57150" r="51435" b="52705"/>
                      <wp:wrapNone/>
                      <wp:docPr id="1986315565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7615" cy="2526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563779" id="Ink 79" o:spid="_x0000_s1026" type="#_x0000_t75" style="position:absolute;margin-left:2.85pt;margin-top:10.3pt;width:204.35pt;height:21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">
                      <v:imagedata r:id="rId23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2F0912BC" w:rsidR="00006BDA" w:rsidRPr="00846B76" w:rsidRDefault="00A30BAF" w:rsidP="00311D4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>
              <w:t xml:space="preserve">            </w:t>
            </w:r>
            <w:r w:rsidR="00006BDA">
              <w:t xml:space="preserve">Join </w:t>
            </w:r>
            <w:r>
              <w:t>the special</w:t>
            </w:r>
            <w:r w:rsidR="00006BDA">
              <w:t xml:space="preserve"> session on </w:t>
            </w:r>
            <w:r>
              <w:t>Distributed Training</w:t>
            </w:r>
            <w:r w:rsidR="00006BDA">
              <w:t xml:space="preserve"> as </w:t>
            </w:r>
            <w:r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2892BF3A" w:rsidR="000172E5" w:rsidRPr="00846B76" w:rsidRDefault="000172E5" w:rsidP="00311D4F"/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39FA9276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 wp14:anchorId="24E62EE3" wp14:editId="6825CEE6">
                      <wp:simplePos x="0" y="0"/>
                      <wp:positionH relativeFrom="column">
                        <wp:posOffset>538480</wp:posOffset>
                      </wp:positionH>
                      <wp:positionV relativeFrom="paragraph">
                        <wp:posOffset>-262890</wp:posOffset>
                      </wp:positionV>
                      <wp:extent cx="930245" cy="544510"/>
                      <wp:effectExtent l="57150" t="57150" r="41910" b="46355"/>
                      <wp:wrapNone/>
                      <wp:docPr id="1568032323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0245" cy="544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E99094" id="Ink 95" o:spid="_x0000_s1026" type="#_x0000_t75" style="position:absolute;margin-left:41.7pt;margin-top:-21.4pt;width:74.7pt;height:44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">
                      <v:imagedata r:id="rId25" o:title=""/>
                    </v:shape>
                  </w:pict>
                </mc:Fallback>
              </mc:AlternateContent>
            </w:r>
          </w:p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35F34D0D" w:rsidR="000172E5" w:rsidRPr="00846B76" w:rsidRDefault="000172E5" w:rsidP="00311D4F"/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76EA6716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0244C43E" w:rsidR="000172E5" w:rsidRPr="00846B76" w:rsidRDefault="00CB781B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 wp14:anchorId="33699F36" wp14:editId="13514D6E">
                      <wp:simplePos x="0" y="0"/>
                      <wp:positionH relativeFrom="column">
                        <wp:posOffset>318135</wp:posOffset>
                      </wp:positionH>
                      <wp:positionV relativeFrom="paragraph">
                        <wp:posOffset>-267970</wp:posOffset>
                      </wp:positionV>
                      <wp:extent cx="3281045" cy="713105"/>
                      <wp:effectExtent l="57150" t="57150" r="52705" b="48895"/>
                      <wp:wrapNone/>
                      <wp:docPr id="789280089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81045" cy="713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B07C8" id="Ink 127" o:spid="_x0000_s1026" type="#_x0000_t75" style="position:absolute;margin-left:24.35pt;margin-top:-21.8pt;width:259.75pt;height:57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">
                      <v:imagedata r:id="rId27" o:title=""/>
                    </v:shape>
                  </w:pict>
                </mc:Fallback>
              </mc:AlternateConten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4CD69313" w:rsidR="000172E5" w:rsidRPr="0006568A" w:rsidRDefault="000172E5" w:rsidP="00637200"/>
    <w:sectPr w:rsidR="000172E5" w:rsidRPr="0006568A" w:rsidSect="006145D8">
      <w:headerReference w:type="default" r:id="rId28"/>
      <w:footerReference w:type="default" r:id="rId29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D8224" w14:textId="77777777" w:rsidR="00CE6837" w:rsidRDefault="00CE6837" w:rsidP="000172E5">
      <w:pPr>
        <w:spacing w:after="0" w:line="240" w:lineRule="auto"/>
      </w:pPr>
      <w:r>
        <w:separator/>
      </w:r>
    </w:p>
  </w:endnote>
  <w:endnote w:type="continuationSeparator" w:id="0">
    <w:p w14:paraId="6FCF09D6" w14:textId="77777777" w:rsidR="00CE6837" w:rsidRDefault="00CE6837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B804CA9-86EE-4897-BC2B-61AB9EB20D89}"/>
    <w:embedBold r:id="rId2" w:fontKey="{D9DCE33A-09E0-40FF-B83B-6755D1DCFEA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EB7BDB5-D986-42B5-B7DF-33BA86E2FE50}"/>
    <w:embedBold r:id="rId4" w:fontKey="{BEA002D2-8823-49BC-9D34-ACC022C2A839}"/>
    <w:embedItalic r:id="rId5" w:fontKey="{232E537F-E0D3-4AD5-A0F2-8767F68020E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B92362A3-460D-4720-BF7C-AFEB0338F4F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13C572C-B899-4DDC-A963-843EEA5484B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473B1" w14:textId="77777777" w:rsidR="00CE6837" w:rsidRDefault="00CE6837" w:rsidP="000172E5">
      <w:pPr>
        <w:spacing w:after="0" w:line="240" w:lineRule="auto"/>
      </w:pPr>
      <w:r>
        <w:separator/>
      </w:r>
    </w:p>
  </w:footnote>
  <w:footnote w:type="continuationSeparator" w:id="0">
    <w:p w14:paraId="149D9FF1" w14:textId="77777777" w:rsidR="00CE6837" w:rsidRDefault="00CE6837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60768"/>
    <w:rsid w:val="00770F25"/>
    <w:rsid w:val="007A35A8"/>
    <w:rsid w:val="007B0A85"/>
    <w:rsid w:val="007C6A52"/>
    <w:rsid w:val="0082043E"/>
    <w:rsid w:val="00846B76"/>
    <w:rsid w:val="008E203A"/>
    <w:rsid w:val="0091229C"/>
    <w:rsid w:val="00940E73"/>
    <w:rsid w:val="00980DAB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B781B"/>
    <w:rsid w:val="00CD4532"/>
    <w:rsid w:val="00CD47B0"/>
    <w:rsid w:val="00CE6104"/>
    <w:rsid w:val="00CE6837"/>
    <w:rsid w:val="00CE7918"/>
    <w:rsid w:val="00D16163"/>
    <w:rsid w:val="00DB3FAD"/>
    <w:rsid w:val="00DC71EC"/>
    <w:rsid w:val="00E61483"/>
    <w:rsid w:val="00E61C09"/>
    <w:rsid w:val="00EB3B58"/>
    <w:rsid w:val="00EC7359"/>
    <w:rsid w:val="00EE3054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410552"/>
    <w:rsid w:val="00544BBC"/>
    <w:rsid w:val="005611C9"/>
    <w:rsid w:val="00B64132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9:05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42 103 2736,'0'0'910,"0"30"2949,1-26-3811,0 1 0,1-1 0,-1 0 0,1 0-1,0 1 1,4 6 0,5 11 62,-7-11-108,51 129 235,-45-120-187,1 0 0,0 0 0,2-1 0,23 27 0,-36-45-25,1-1 0,-1 0-1,0 1 1,0-1-1,0 0 1,0 1 0,1-1-1,-1 0 1,0 0-1,0 1 1,1-1-1,-1 0 1,0 0 0,0 1-1,1-1 1,-1 0-1,0 0 1,1 0-1,-1 0 1,0 1 0,1-1-1,-1 0 1,0 0-1,1 0 1,-1 0 0,0 0-1,1 0 1,-1 0-1,0 0 1,1 0-1,-1 0 1,1 0 0,-1 0-1,0 0 1,1 0-1,-1 0 1,0-1-1,1 1 1,-1 0 0,0 0-1,0 0 1,1 0-1,-1-1 1,0 1 0,1 0-1,-1 0 1,0-1-1,0 1 1,1-1-1,5-24 181,-8-36-290,-2 47 99,0-1-1,-2 1 0,-13-26 1,4 7-32,-16-49 25,21 49 11,-23-44-1,31 72 77,0 1 1,0-1-1,1 0 0,0 0 0,0 1 0,0-1 0,1 0 0,-1 0 1,1-7-1,6 9-105,-1 1 1,0 0 0,1 0 0,0 0 0,11-1-1,4 0 13,1 1 0,0 1 0,0 1 0,-1 1 0,1 1 0,0 0-1,-1 2 1,0 1 0,24 8 0,-30-9-19,0 1 0,0-2 0,0 0 0,27 1 0,-42-4-27,-22 0-378,1 0 363,-1-1 31,0 1 1,0 1 0,0 1-1,0 1 1,-26 8-1,11 0 48,3-1-29,0 1-1,0 1 1,1 2-1,-51 30 1,83-43 9,-1-1 0,1 1 0,0 0 1,-1 0-1,1 0 0,0 0 0,-1 0 0,1 0 1,0 0-1,0 1 0,0-1 0,0 0 0,0 1 0,0-1 1,1 1-1,-1-1 0,0 1 0,1-1 0,-1 1 1,1-1-1,0 1 0,-1 0 0,1-1 0,0 4 0,0-3 2,1 0 0,0 0-1,0 0 1,0 0-1,0 0 1,0 0-1,0 0 1,1 0-1,-1-1 1,1 1-1,-1 0 1,1-1-1,-1 1 1,1-1-1,3 2 1,7 4 12,-1 0 0,1-1 1,1 0-1,20 6 1,4-4 1,-1-1 1,2-2 0,-1-1 0,70-3 0,-105-1-21,66-8 717,-72 9-708,-1 0-1,0 0 1,1-1 0,-1 0-1,0 0 1,1 0 0,-9-1-1,-6-1-18,2 3-6,0 0-1,0 1 0,0 1 0,0 1 0,0 0 0,1 1 1,-22 10-1,29-11 26,0 0 1,0 1-1,0 0 1,1 0-1,0 1 1,0 0-1,0 1 0,1 0 1,0 0-1,0 0 1,1 1-1,0 0 1,0 0-1,-4 10 1,9-17 12,0 1-1,0 0 1,1 0 0,-1 0 0,0-1 0,1 1 0,0 0 0,-1 0-1,1 0 1,0 0 0,0 0 0,0 0 0,0 0 0,1 0 0,-1-1-1,0 1 1,1 0 0,-1 0 0,1 0 0,1 3 0,0-3 11,0 1 1,0 0-1,0-1 1,0 0-1,1 1 1,-1-1-1,1 0 1,-1 0-1,1-1 0,0 1 1,3 2-1,8 1 57,-1 0 0,1 0-1,0-1 1,20 2-1,26 1-61,0-2 0,70-5-1,-65 0 22,-38-1-185,-1 0 1,49-10-1,-63 8-616,0 0 0,0-1 0,0 0 0,18-10 0,-23 9-279,1-1 1,-1 0-1,0 0 1,12-13-1,-9 7-201</inkml:trace>
  <inkml:trace contextRef="#ctx0" brushRef="#br0" timeOffset="702.42">827 310 1848,'0'12'674,"1"0"0,-1 0 1,2 0-1,0-1 0,0 1 0,5 12 0,-4-14-182,0 0 0,-1 0 0,0 1-1,0 16 1,-2-26-452,0-1 1,0 0-1,0 1 0,0-1 1,0 1-1,0-1 0,0 1 1,0-1-1,0 0 0,0 1 1,0-1-1,0 1 0,0-1 1,0 1-1,0-1 0,1 0 1,-1 1-1,0-1 0,0 1 1,0-1-1,1 0 0,-1 1 1,0-1-1,0 0 0,1 1 1,-1-1-1,0 0 0,1 1 1,-1-1-1,1 0 0,-1 0 1,1 1-1,11-9 1263,10-23-859,-19 20-421,-1 0 1,0 0-1,-1-1 1,-1 1-1,1-1 1,-4-21-1,1-5 171,2 37-191,0 0 1,0 0 0,0-1-1,1 1 1,-1 0 0,0 0-1,0 0 1,1 0-1,-1 0 1,0 0 0,1 0-1,-1 0 1,1 0 0,0 0-1,-1 0 1,1 0-1,0 0 1,-1 1 0,1-1-1,0 0 1,0 0-1,0 1 1,0-1 0,0 0-1,2 0-9,-1 0-1,1 0 1,-1 0 0,1 1-1,-1-1 1,1 1-1,-1-1 1,1 1-1,-1 0 1,4 0-1,1 1-7,0 0 0,1 0 0,-1 1 0,0-1 0,0 2 0,10 3-1,-2 4 31,1 0 0,-2 1-1,1 0 1,-2 2-1,1-1 1,-2 2-1,0-1 1,0 2-1,-1-1 1,-1 2-1,-1-1 1,0 2-1,7 18 1,-21-54 283,1-1-1,0 1 1,-1-32 0,5 42-300,1 0 1,-1 1-1,2-1 1,-1 0 0,1 1-1,0-1 1,1 1 0,0-1-1,6-11 1,-7 16-10,0 0-1,1 1 1,-1 0 0,1-1-1,0 1 1,0 0 0,0 0 0,0 1-1,0-1 1,1 0 0,-1 1 0,1 0-1,0 0 1,-1 0 0,1 0-1,0 1 1,0 0 0,0 0 0,0 0-1,1 0 1,-1 0 0,5 0 0,0 2 8,0-1 0,-1 1 0,1 0 1,-1 1-1,1 0 0,-1 0 1,0 1-1,1 0 0,-1 0 1,-1 1-1,1 0 0,0 1 0,-1 0 1,0 0-1,0 0 0,-1 1 1,7 7-1,-1-2 18,0 0 0,-1 1 0,14 21 0,-21-27-13,-1 0-1,0 0 0,0 0 1,-1 1-1,0-1 0,0 1 0,0-1 1,-1 1-1,0-1 0,0 1 1,-1 9-1,0-13-53,-1 0-1,0 0 1,0 0-1,0 0 1,0 0 0,0 0-1,-1 0 1,1-1 0,-1 1-1,0 0 1,0-1 0,0 1-1,-2 1 1,-1 1-832,0 0-1,0 0 1,0-1 0,-11 8 0,4-9-2639,7-3 1543</inkml:trace>
  <inkml:trace contextRef="#ctx0" brushRef="#br0" timeOffset="1531.33">1595 316 2884,'0'0'78,"-1"0"-1,1 0 1,-1 0-1,0 0 1,1 0-1,-1 0 0,1 0 1,-1 0-1,1 0 1,-1 0-1,0 1 1,1-1-1,-1 0 1,1 0-1,-1 1 1,1-1-1,-1 0 1,1 1-1,-1-1 0,1 1 1,0-1-1,-1 0 1,1 1-1,0-1 1,-1 1-1,1-1 1,0 1-1,-1-1 1,1 2-1,1 20 1811,18 27-30,-16-43-1889,7 16 675,25 39 0,-30-53-301,0-1 0,0 1 0,1-1 0,0-1 0,1 1-1,0-1 1,0 0 0,9 6 0,-16-12-315,1 0 0,-1 0 0,0 0 0,0 0 0,0 0-1,1 0 1,-1 0 0,0 0 0,0 0 0,0 0 0,0 0 0,1 0 0,-1 0-1,0 0 1,0 0 0,0 0 0,1 0 0,-1 0 0,0 0 0,0 0-1,0 0 1,1 0 0,-1 0 0,0 0 0,0 0 0,0-1 0,0 1 0,1 0-1,-1 0 1,0 0 0,0 0 0,0 0 0,0 0 0,0-1 0,0 1-1,1 0 1,-1 0 0,0 0 0,0 0 0,0-1 0,0 1 0,3-14 326,-3-20-545,0 27 274,0-153-55,1 154-39,-1 1-1,1-1 1,0 1-1,0-1 1,0 1-1,1 0 1,0 0-1,0 0 1,0 0-1,1 0 1,4-7 0,-6 11 1,0-1 0,0 1 0,0 0 0,0 0 0,0 0 0,0 0 0,0 0 0,0 0 1,0 0-1,1 0 0,-1 0 0,0 0 0,1 1 0,-1-1 0,1 0 0,-1 1 0,1-1 1,-1 1-1,1 0 0,-1 0 0,1-1 0,-1 1 0,1 0 0,-1 0 0,1 0 0,0 1 1,-1-1-1,1 0 0,-1 1 0,1-1 0,-1 1 0,0-1 0,1 1 0,-1-1 0,1 1 1,-1 0-1,0 0 0,0 0 0,1 0 0,-1 0 0,0 0 0,2 2 0,6 8 1,0 1 0,-1 0 0,0 0 0,-1 0 0,-1 1 0,0 0 0,0 1 0,6 24 0,-3-12-38,-11-16 926,2-10-871,0 0-1,0 0 0,0 0 1,0 0-1,-1 0 1,1 0-1,0 0 0,0 0 1,0 0-1,0 0 0,0 0 1,-1 0-1,1 0 1,0 0-1,0 0 0,0 0 1,0 0-1,0 0 1,-1 0-1,1 0 0,0 0 1,0 0-1,0 0 0,0 0 1,0 0-1,0 0 1,-1-1-1,1 1 0,0 0 1,0 0-1,0 0 1,0 0-1,0 0 0,0 0 1,0 0-1,0-1 0,0 1 1,0 0-1,0 0 1,0 0-1,0 0 0,0 0 1,-1-1-1,1 1 1,0 0-1,0 0 0,0 0 1,0 0-1,1 0 1,-1-1-1,0 1 0,0 0 1,0 0-1,0 0 0,0 0 1,0 0-1,0 0 1,0-1-1,0 1 0,0 0 1,-12-55 692,13 48-697,-1 1 1,1-1 0,0 1-1,1 0 1,-1-1 0,1 1-1,1 0 1,-1 0 0,1 0-1,0 1 1,0-1 0,1 1-1,0-1 1,0 1 0,0 0-1,0 1 1,11-9 0,-7 5-24,1 1 1,-1 1 0,2 0-1,-1 0 1,1 0-1,0 1 1,0 1 0,0 0-1,17-4 1,-7 3-39,1 1 1,-1 1-1,1 1 1,23 0-1,-40 3 51,1 0 0,0 0 0,-1 0 0,1 1-1,0-1 1,-1 1 0,0 0 0,1 0 0,-1 1 0,0 0-1,0-1 1,0 1 0,-1 0 0,1 1 0,3 3-1,4 5 79,0 1-1,19 28 0,-22-28-24,-1 1-1,12 27 1,-17-37-95,-1 1-1,1 0 0,-1 0 0,0 0 1,0 0-1,0 0 0,-1 0 0,1 0 1,-1 0-1,-1 0 0,1 0 1,-1 0-1,-1 6 0,0-6-212,-1 0 0,0-1 0,0 1 0,-1-1 0,0 1 0,1-1 0,-1 0 0,0-1 0,-5 5 0,6-7-378,1 1-1,0 0 1,-1-1-1,1 1 1,-1-1-1,1 0 1,-1 0-1,1 0 0,-1 0 1,0 0-1,-5 1 1,14-8-2440</inkml:trace>
  <inkml:trace contextRef="#ctx0" brushRef="#br0" timeOffset="2052.89">2520 450 3948,'2'-1'206,"0"1"0,0-1 0,0 0-1,0 0 1,0 1 0,0-1 0,0 0-1,0 0 1,-1-1 0,1 1 0,0 0-1,-1-1 1,1 1 0,-1-1 0,0 1-1,1-1 1,-1 0 0,1-1-1,25-41 3199,-19 28-2515,-2 6-70,0-1 0,-1 0-1,7-20 1,-10 27-734,-1 0 1,0 0-1,-1 0 0,1 0 0,-1 0 0,1 0 0,-1 0 1,-1 0-1,1 0 0,0 0 0,-1 0 0,0 0 1,0 0-1,-2-6 0,-2-1-69,5 10-17,-1 0 1,1 0 0,0 0 0,-1 0-1,1 0 1,-1 0 0,0 0-1,1 0 1,-1 1 0,0-1-1,1 0 1,-1 0 0,0 0-1,0 1 1,0-1 0,0 1 0,0-1-1,1 0 1,-1 1 0,0 0-1,0-1 1,0 1 0,-1-1-1,1 1 1,0 0 0,0 0-1,0 0 1,0 0 0,-1 0 0,-1-1 1,1 1 1,-1 0-1,1 0 1,-1 0-1,1 0 1,-1 0-1,1 0 1,-1 1-1,1-1 1,-1 1-1,1 0 1,-1 0-1,1 0 1,0 0-1,0 0 1,-1 0-1,1 1 1,0-1-1,0 1 1,0-1-1,0 1 1,1 0 0,-1 0-1,-2 3 1,-6 7-11,2 1 0,0 0 1,-8 17-1,-1 1-40,12-23-54,1-1 0,0 1 0,0 1 1,0-1-1,1 0 0,0 1 0,1-1 1,0 1-1,0 0 0,1 0 0,-1 14 1,2-22 99,1 0 0,-1 0 0,0 1 0,1-1 0,-1 0 0,1 0 0,-1 0 0,1 0-1,0 1 1,-1-1 0,1 0 0,0 0 0,0 0 0,0-1 0,0 1 0,0 0 0,0 0 0,0 0 0,0-1 0,0 1 0,0 0 0,0-1 0,0 1 0,1-1 0,-1 0 0,0 1 0,0-1 0,1 0 0,-1 0 0,0 1 0,0-1 0,1 0 0,-1 0 0,0-1 0,0 1 0,2 0 0,1 0 7,-1 0 1,1-1-1,-1 1 1,1-1-1,-1 1 1,1-1-1,-1 0 1,1-1-1,-1 1 1,0 0-1,0-1 1,4-2-1,-1-3-13,-1 0-1,1 0 0,-1 0 1,-1-1-1,6-10 1,-6 9 16,0 1 0,1 0 0,0 0 0,11-12 0,-5 6 25,-10 12-45,1-1 1,0 0-1,0 1 0,0-1 1,0 1-1,0 0 1,1 0-1,-1 0 0,1 0 1,3-2-1,-6 4-12,0 31 107,0-17-70,0-7-20,0 0 0,0 0-1,1 0 1,2 12-1,-2-16 11,0 0 0,0 0 0,0-1 0,1 1 0,0 0 0,-1-1 0,1 1 0,0-1-1,0 1 1,0-1 0,1 0 0,-1 0 0,5 3 0,-2-1-251,0-1 1,1 0-1,0 0 1,-1 0-1,1-1 1,0 0-1,10 2 0,-4-2-1941,1 0 0,22 0 0,-19-2-261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9:17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59 652,'0'0'75,"-1"22"1701,75-26 3583,53-12-4817,-16 2-437,13 0-231,311-19-1468,-405 38-2019</inkml:trace>
  <inkml:trace contextRef="#ctx0" brushRef="#br0" timeOffset="423.39">626 27 2532,'-1'0'100,"0"0"1,-1 0-1,1 0 0,-1 0 1,1 0-1,0 0 0,-1 1 0,1-1 1,0 0-1,-1 1 0,1-1 0,0 1 1,-1-1-1,1 1 0,0 0 0,0 0 1,0-1-1,0 1 0,0 0 0,0 0 1,0 0-1,-2 2 0,3-1-79,-1 0 1,0 0-1,1 0 0,0 0 0,-1 0 1,1 0-1,0 0 0,0 0 0,0 0 1,0 0-1,0 0 0,1 0 0,-1 0 1,1 0-1,-1 0 0,1 0 0,1 2 0,11 29 145,2-2 0,30 46-1,11 23-97,-52-91-42,36 82-49,-36-79 81,0 0 0,-1 0 0,0 1 0,-1-1 0,1 23 1,-3-33-13,-1 0-1,1-1 1,-1 1 0,0-1 0,1 1 0,-1-1 0,0 1 0,0-1 0,0 1 0,0-1 0,0 0 0,-1 0 0,1 1 0,0-1 0,-1 0 0,1 0 0,0 0 0,-1 0 0,1-1 0,-1 1 0,0 0 0,1-1 0,-1 1 0,0-1 0,1 1 0,-3-1 0,-46 10 565,34-9-498,-1 0 1,1-2 0,0 1-1,0-2 1,0 0-1,0-1 1,-19-6 0,26 6-276,1 0 0,-1 0 0,1 0 0,0-1 0,1 0 0,-1-1 0,1 0 0,-1 0 0,2-1 0,-1 0 0,0 0 0,1 0 0,0-1 0,-9-14 0,9 7-1490,5 0-196</inkml:trace>
  <inkml:trace contextRef="#ctx0" brushRef="#br0" timeOffset="893.45">1114 314 4796,'1'-2'189,"-1"1"1,0-1-1,0 0 0,0 0 0,0 0 0,0 1 0,0-1 0,-1 0 0,1 0 0,-1 1 0,1-1 0,-1 0 0,1 0 0,-1 1 0,0-1 0,0 1 0,0-1 1,0 1-1,0-1 0,0 1 0,0 0 0,-2-2 0,-1 1-225,0 1 1,0 0-1,0 0 1,0 1-1,0-1 1,0 1-1,0-1 1,0 2-1,-4-1 1,3 0 93,2 1-54,0 0 0,0 0 0,0 0 0,0 0 0,0 0 0,0 1 0,1-1 0,-1 1 0,0 0 1,1 0-1,0 0 0,-1 0 0,1 0 0,0 1 0,0-1 0,0 1 0,-2 2 0,-29 49 44,29-48-35,1 1 0,0-1 0,1 1-1,0 0 1,0 0 0,0 0 0,1 0 0,0 0 0,0 0 0,1 0 0,0 0 0,0 0-1,2 9 1,-1-12 2,0 1 0,0-1 0,0 0 0,1 1-1,0-1 1,0 0 0,0 0 0,0 0 0,1 0-1,0-1 1,-1 1 0,1-1 0,1 1 0,-1-1-1,0 0 1,1 0 0,-1-1 0,1 1-1,0-1 1,0 1 0,6 1 0,1 1-22,0-1 0,0-1 1,0 1-1,1-2 0,16 3 1,-22-5-1,0 0 1,0 0 0,0 0-1,0-1 1,-1 1-1,1-1 1,0-1 0,0 1-1,-1-1 1,1 0-1,-1 0 1,8-5 0,-2 1 14,-1-1 0,-1 0 0,1 0 0,12-14 0,-19 18 12,0 0 0,-1 0 0,1-1 0,-1 0 0,0 1-1,1-1 1,-2 0 0,1 0 0,0 0 0,-1 0 0,0-1 0,0 1 0,0 0 0,0 0 0,-1-7 0,0 6-11,-1 0 0,0 0 0,0 0 1,0 0-1,0 0 0,-1 0 0,0 1 0,0-1 1,-1 0-1,1 1 0,-1 0 0,0-1 0,0 1 1,0 0-1,0 1 0,-1-1 0,0 0 0,0 1 0,0 0 1,0 0-1,-9-5 0,4 3-227,0 0 0,-1 1 0,1 0 0,-1 1 0,0 0 0,0 0 0,-1 1 0,1 0 0,-20-1 0,18 3-3840</inkml:trace>
  <inkml:trace contextRef="#ctx0" brushRef="#br0" timeOffset="1390.82">1444 146 2276,'-1'0'65,"0"0"0,0 0 0,1 0 0,-1 0 0,0 0 0,0 1 0,0-1 0,0 0 0,0 0 0,0 1 0,0-1 0,1 0 0,-1 1 0,0-1 0,0 1-1,0-1 1,1 1 0,-1-1 0,0 1 0,1 0 0,-1-1 0,0 1 0,1 0 0,-1-1 0,1 1 0,-1 0 0,1 0 0,-1-1 0,1 1 0,0 0 0,0 0 0,-1 0 0,1 0 0,0 0 0,0 0 0,0 0 0,0-1-1,0 1 1,0 0 0,0 0 0,0 0 0,0 0 0,0 0 0,0 0 0,1 0 0,-1 0 0,0-1 0,1 1 0,0 1 0,1 5 123,0-2 0,1 1 0,0 0 0,0 0-1,0-1 1,5 6 0,10 15 171,-1 0-1,27 55 0,-33-57-159,1-1 0,1 0 0,0-1 0,2-1 0,18 21 0,-33-42-136,1 0 0,-1 1 0,0-1 1,1 1-1,-1-1 0,0 1 1,1-1-1,-1 0 0,0 1 1,1-1-1,-1 0 0,1 0 0,-1 1 1,0-1-1,1 0 0,-1 0 1,1 1-1,-1-1 0,1 0 1,-1 0-1,1 0 0,-1 0 1,1 0-1,-1 0 0,1 0 0,-1 0 1,1 0-1,-1 0 0,1 0 1,0 0-1,-1 0 0,1 0 1,-1 0-1,0-1 0,1 1 1,-1 0-1,1 0 0,-1-1 0,1 1 1,0-1-1,0-1-6,0 0 0,1 0 1,-1 0-1,0 0 0,-1-1 0,1 1 0,0 0 1,-1-1-1,1-3 0,3-61-329,-4 64 380,0-20-148,6-45-1,-5 62 41,-1 1-1,1 0 0,1 0 1,-1 0-1,1 0 0,0 0 0,0 0 1,0 1-1,1-1 0,0 1 1,0-1-1,0 1 0,0 0 1,0 0-1,6-4 0,-7 6-7,0 1-1,1 0 1,-1-1-1,0 1 1,1 0-1,-1 0 1,1 0 0,-1 0-1,1 1 1,0-1-1,-1 1 1,1-1-1,0 1 1,-1 0-1,1 0 1,0 0 0,-1 1-1,5 0 1,-3 0 8,1 1 1,-1 0-1,1 0 0,-1 0 1,1 0-1,-1 1 1,0-1-1,0 1 1,5 5-1,1 2 16,-1 0 1,0 1-1,-1 0 0,0 1 0,0-1 1,6 16-1,6 15-2,-11-20 0,1 0 0,1-1-1,1-1 1,26 36 0,-36-54-259,0 0-1,0 0 1,0 0-1,0-1 0,0 1 1,0-1-1,0 1 1,5 1-1,-6-2 28,0-1 0,0 0 0,0 0 0,0 1 0,0-1 0,0 0 1,0 0-1,0 0 0,0 0 0,0 0 0,0 0 0,0 0 0,0-1 0,0 1 0,0 0 0,-1-1 0,1 1 0,0 0 0,0-1 0,0 1 0,0-1 0,0 1 0,-1-1 1,1 0-1,0 1 0,1-2 0,7-8-1628</inkml:trace>
  <inkml:trace contextRef="#ctx0" brushRef="#br0" timeOffset="2153.56">2198 252 1820,'0'0'77,"-1"-1"1,1 1-1,-1-1 0,0 1 1,1 0-1,-1-1 0,1 1 1,-1 0-1,0-1 0,1 1 0,-1 0 1,0 0-1,0-1 0,1 1 1,-1 0-1,0 0 0,1 0 1,-1 0-1,0 0 0,0 0 0,1 0 1,-1 0-1,0 1 0,1-1 1,-1 0-1,0 0 0,1 1 1,-1-1-1,0 0 0,0 1 0,0 1 73,0-1-1,1 1 0,-1-1 0,0 1 0,1-1 0,0 1 0,-1-1 1,1 1-1,0-1 0,0 1 0,0 0 0,0 1 0,-6 37 1091,8-25-1192,0-1-1,1 1 0,1-1 0,0 0 1,1 0-1,0 0 0,1-1 0,11 19 1,15 37 493,-29-62-53,0 0 1,0 0-1,1 0 0,0 0 1,0 0-1,7 7 1907,-12-25-2113,0 0-1,-1 1 0,0-1 1,-1 1-1,-4-12 0,-9-35-274,10 3-20,0-76-1,6 128 12,1 0-1,-1 1 1,0-1-1,1 0 0,-1 0 1,1 1-1,-1-1 0,1 0 1,0 1-1,0-1 0,0 0 1,0 1-1,0 0 1,0-1-1,0 1 0,1-1 1,-1 1-1,0 0 0,1 0 1,-1 0-1,1 0 1,-1 0-1,1 0 0,0 0 1,-1 0-1,1 1 0,0-1 1,0 1-1,-1-1 1,1 1-1,3-1 0,7 0-2,0-1 0,0 1 0,20 2 0,-18-1-16,-4 1 9,1 0 0,-1 1 0,0 1 0,15 4 0,3 2-35,-21-7 38,0 0-1,0 1 1,0 0-1,0 1 1,0-1 0,0 1-1,-1 0 1,0 1-1,0 0 1,0 0-1,0 0 1,6 8-1,3 7 7,0 1 1,17 31-1,-11-16 16,-17-30-101,-1 1-1,0 0 1,0 0-1,3 14 1,-3 0-4169,-9-30-3165</inkml:trace>
  <inkml:trace contextRef="#ctx0" brushRef="#br0" timeOffset="2603.8">2862 250 4552,'0'-96'4779,"0"96"-4783,0 0 1,0-1 0,0 1-1,-1-1 1,1 1-1,0-1 1,0 1 0,0 0-1,-1-1 1,1 1-1,0 0 1,0-1 0,-1 1-1,1 0 1,0-1-1,-1 1 1,1 0 0,-1 0-1,1-1 1,0 1-1,-1 0 1,1 0 0,-1 0-1,1 0 1,-1-1-1,1 1 1,0 0 0,-1 0-1,1 0 1,-1 0-1,1 0 1,-1 0 0,1 0-1,-1 0 1,1 0-1,0 0 1,-1 1 0,1-1-1,-1 0 1,1 0-1,-1 0 1,1 0 0,0 1-1,-1-1 1,1 0-1,0 0 1,-1 1 0,1-1-1,-1 1 1,-21 13-10,9 1 17,-23 27 39,35-40-41,0 0 0,-1 0 0,1 0 0,0 0 1,1 0-1,-1 0 0,0 0 0,0 0 0,1 0 1,-1 0-1,1 0 0,0 0 0,0 1 0,0-1 1,0 0-1,0 0 0,0 0 0,0 0 0,1 1 1,0 2-1,1-2 4,0 1 0,1-1 1,-1 0-1,1-1 0,-1 1 0,1 0 0,0-1 1,0 1-1,0-1 0,4 2 0,37 20-5,-38-21 16,20 9-19,-18-9-9,0 0 0,-1 1 0,1 0 0,-1 0 0,0 0 0,0 1 0,0 0 0,-1 1 0,1-1 0,-1 1 0,9 13 1,-14-17 9,0 0 1,-1 0 0,1 0 0,-1 0 0,0 0 0,1 0 0,-1 1 0,0-1 0,0 0 0,-1 0 0,1 0 0,0 0 0,-1 0 0,0 1 0,1-1-1,-1 0 1,0 0 0,0 0 0,0 0 0,0-1 0,0 1 0,0 0 0,-1 0 0,1-1 0,-1 1 0,1-1 0,-4 3 0,-1 2 37,0 0-1,-1-1 1,1 1 0,-1-2 0,-15 9 0,17-12-24,0 1 1,0-1-1,0 0 0,0 0 0,0 0 1,-1-1-1,1 0 0,0 0 1,0 0-1,-1-1 0,1 0 1,0 0-1,0 0 0,-6-2 1,7 1-402,-1 0 0,0 0 0,1 0 0,-1 0 0,1-1 0,0 0 0,0 0 0,-7-6 0,5 1-1241,5-2-155</inkml:trace>
  <inkml:trace contextRef="#ctx0" brushRef="#br0" timeOffset="3059.39">3199 241 4736,'1'0'150,"1"-1"0,-1 1 0,0-1 0,0 1 0,1-1 0,-1 1 0,0-1 0,0 1 0,0-1 0,0 0 0,0 0 0,0 0 0,0 0 0,0 1 0,0-1 0,0 0 0,-1-1 0,1 1 0,0 0 0,-1 0 0,1 0 0,0 0 0,-1 0 0,0-1-1,1-1 231,-6 4-372,-1 0-1,1 0 0,-1 0 0,1 1 0,0 0 0,0 0 0,0 0 0,0 1 0,0-1 0,-6 6 0,3-3 10,0 1 1,1 0-1,0 0 0,0 1 0,-9 11 0,12-12 20,0 0 0,1 0 0,-1 1 1,1-1-1,1 1 0,-1 0 0,1 0 0,0 0 0,1 0 0,0 1 0,0-1 0,0 0 1,1 1-1,0-1 0,1 0 0,2 13 0,-3-16-25,1 1 0,1-1 0,-1 0 0,1 0 0,-1 0 0,1 0 0,0 0 1,0-1-1,1 1 0,-1-1 0,1 1 0,0-1 0,0 0 0,0 0 0,0 0 0,1 0 0,-1-1 0,1 1 0,-1-1 0,1 0 0,0 0 0,0 0 0,0-1 1,0 1-1,0-1 0,0 0 0,1 0 0,-1 0 0,7 0 0,-1-1 113,0 0-1,0-1 1,0 0 0,-1-1-1,1 0 1,0 0 0,-1-1 0,1 0-1,-1-1 1,0 0 0,0 0-1,16-11 1,-20 12-15,1-1-1,-1 0 1,0 0-1,-1-1 1,1 0-1,-1 1 1,0-1-1,0-1 1,0 1 0,-1 0-1,1-1 1,-1 0-1,-1 0 1,1 0-1,-1 0 1,0 0-1,-1 0 1,1-1 0,-1 1-1,0-10 1,-1 12-80,0-1 0,-1 1 1,1-1-1,-1 1 1,0-1-1,0 1 1,-1 0-1,1 0 0,-1-1 1,0 1-1,0 0 1,-1 1-1,1-1 1,-1 0-1,1 1 0,-1-1 1,-1 1-1,1 0 1,0 0-1,-1 0 0,1 0 1,-1 1-1,0-1 1,0 1-1,-4-2 1,-1 0-252,-1 0 0,1 1 0,-1 0 0,-12-2 0,-40 0-5793</inkml:trace>
  <inkml:trace contextRef="#ctx0" brushRef="#br0" timeOffset="3575.38">3671 279 3028,'-10'11'842,"0"1"-1,1 0 1,-10 16 0,16-22-544,1 0 1,-1 0 0,1 0 0,0 0 0,0 1 0,1-1 0,0 1 0,0-1 0,0 13 0,1-15-179,1 0 0,0-1 0,-1 1 0,1 0 0,1 0 0,-1-1 0,0 1 0,1-1 1,0 1-1,0-1 0,0 1 0,0-1 0,0 0 0,1 0 0,0 0 0,-1-1 0,1 1 1,0 0-1,0-1 0,0 0 0,7 4 0,3 4 122,-13-10-179,0 0 0,1 1 0,-1-1 0,0 1 0,1-1 0,-1 1 0,1-1 0,-1 0 0,0 1 0,1-1 0,-1 0 0,1 1 1,-1-1-1,1 0 0,-1 0 0,1 1 0,-1-1 0,1 0 0,0 0 0,-1 0 0,1 0 0,-1 0 0,1 0 0,-1 0 0,1 0 0,0 0 0,-5-13 1469,-3-4-1776,1-21 263,2 0-1,1 0 1,2-43-1,1 81-17,1-4-2,-1 1-1,1-1 0,0 1 0,0 0 0,1-1 0,-1 1 1,1 0-1,-1 0 0,1 0 0,0 0 0,0 0 0,1 0 1,-1 1-1,0-1 0,1 1 0,-1 0 0,1-1 0,0 1 1,0 0-1,0 1 0,0-1 0,0 0 0,0 1 0,6-2 1,2-1 9,-1 0 1,1 1-1,0 0 0,0 1 1,0 0-1,18 0 1,-20 3-13,1 0 0,0 1 0,-1 0 0,0 1 0,1 0 0,-1 1 1,14 7-1,25 8-5,-41-17 7,1 1 1,-1-1 0,0 1-1,-1 1 1,1-1-1,-1 1 1,1 0-1,-1 1 1,0-1 0,0 1-1,-1 0 1,0 1-1,0-1 1,8 13 0,-7-9 7,-2 1-1,1 0 1,-1 0 0,-1 0 0,0 0 0,0 1 0,-1-1 0,0 1 0,0 19 0,-1 65-75,-2-51-7277,-7-43 2856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9:28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497 179 272,'-29'4'664,"0"-2"0,-40 0 0,55-2-17,13 0-654,2 3-129,0 1 145,0-1 0,0 1 0,0-1 1,0 1-1,1-1 0,2 4 1,7 20-22,-9-12-156,-2-15 225,0 0 0,0 0 0,0 0 0,0 0 1,0 0-1,0-1 0,1 1 0,-1 0 0,0 0 0,0 0 1,0 0-1,0 0 0,0 0 0,1 0 0,-1 0 1,0 0-1,0 0 0,0 0 0,0-1 0,0 1 0,1 0 1,-1 0-1,0 0 0,0 0 0,0 0 0,0 0 1,1 0-1,-1 0 0,0 0 0,0 0 0,0 1 0,0-1 1,0 0-1,1 0 0,-1 0 0,0 0 0,0 0 1,0 0-1,0 0 0,0 0 0,1 0 0,-1 0 0,0 1 1,0-1-1,0 0 0,0 0 0,0 0 0,0 0 1,0 0-1,0 0 0,0 1 0,0-1 0,1 0 1,-1 0-1,0 0 0,0 0 0,0 0 0,0 1 0,0-1 1,0 0-1,0 0 0,3-1-105,-1 0 48,0 0 0,1 0 1,-1 1-1,0-1 0,1 1 1,-1-1-1,0 1 0,1 0 0,-1 0 1,0 0-1,1 0 0,-1 1 1,1-1-1,-1 1 0,0-1 0,0 1 1,1 0-1,-1 0 0,3 1 1,1 1 0,0 1 0,0-1 0,0 1 1,0 1-1,6 5 0,0 2-12,0 0 0,-1 0 0,-1 1 0,16 25 0,-22-30 6,0 0 1,0 1-1,-1 0 1,0-1-1,0 1 1,-1 0-1,0 0 1,-1 0-1,0 1 0,-1 8 1,0-15 47,0 0 1,-1 0-1,0-1 0,0 1 1,0-1-1,0 1 1,0-1-1,0 1 1,-1-1-1,1 0 0,-1 1 1,0-1-1,1 0 1,-1 0-1,0 0 0,0 0 1,0-1-1,-1 1 1,1 0-1,0-1 0,-1 0 1,-3 2-1,-1 1 86,1-1 1,-1-1-1,0 1 0,0-1 1,0 0-1,0-1 0,-11 1 1,8-1-105,0-1 0,0-1 0,0 0 0,0 0 1,0-1-1,1 0 0,-1-1 0,1 0 0,-1 0 0,1-1 1,-10-6-1,13 6-645,0 0 0,0 0 0,1-1 0,-1 0 1,-8-10-1,9 8-1074,2-2 202</inkml:trace>
  <inkml:trace contextRef="#ctx0" brushRef="#br0" timeOffset="345.24">293 249 1652,'0'0'67,"32"5"3429,36-5-2064,96-14 0,-42 4-1574,-69 9-5178,-48 1 4095</inkml:trace>
  <inkml:trace contextRef="#ctx0" brushRef="#br0" timeOffset="799.43">962 234 2796,'5'0'2796,"-8"-1"-1208,-15 1-882,13 0-749,1 1-1,0-1 1,-1 1-1,1-1 1,0 1-1,0 0 1,-1 1-1,1-1 1,-5 3-1,-8 9 80,10-8-32,0 0 0,1 0-1,-12 12 1,16-15-2,1 1-1,-1-1 0,0 1 0,1 0 0,-1-1 0,1 1 0,0 0 0,0 0 0,0 0 0,0 0 0,1 0 0,-1 0 1,1 0-1,-1 5 0,2-7 14,0 1 1,0-1-1,0 0 1,0 0 0,0 0-1,0 1 1,0-1-1,0 0 1,0 0 0,0-1-1,0 1 1,1 0-1,-1 0 1,0-1-1,1 1 1,-1 0 0,1-1-1,-1 1 1,0-1-1,3 0 1,32 10 116,-35-10-133,76 15 50,50 12-38,-126-27-4,1 0-1,-1 0 1,0 1 0,0-1 0,1 0-1,-1 1 1,0-1 0,0 1 0,0-1 0,0 1-1,1 0 1,-1-1 0,0 1 0,0 0 0,0 0-1,0 0 1,-1 0 0,1 0 0,0 0 0,0 0-1,-1 0 1,1 0 0,0 0 0,-1 0-1,1 0 1,0 2 0,-2-1 5,1-1 0,-1 1 0,1 0 0,-1-1 0,0 1-1,0-1 1,0 1 0,0-1 0,0 1 0,0-1 0,0 0 0,0 1 0,0-1 0,-1 0-1,1 0 1,0 0 0,-4 2 0,-7 5 21,0-1 0,-1 0-1,0 0 1,0-2 0,0 0-1,-1 0 1,0-1 0,0-1 0,0 0-1,0-1 1,0 0 0,-22-1-1,34-2-229,-1 1 0,0 0 0,0-1 0,0 1 0,1-1-1,-1 0 1,0 0 0,1 0 0,-1-1 0,0 1 0,1 0-1,0-1 1,-1 0 0,1 1 0,0-1 0,0 0 0,0 0-1,0-1 1,0 1 0,1 0 0,-1 0 0,0-1 0,1 1-1,0-1 1,-2-4 0,0-7-1320</inkml:trace>
  <inkml:trace contextRef="#ctx0" brushRef="#br0" timeOffset="1160.01">914 210 2796,'5'3'342,"0"-1"-1,0 1 1,0-1-1,0 0 1,0 0-1,0-1 1,1 1-1,-1-1 1,9 0-1,54 2 141,-55-4-434,47 0-443,61-9 0,-82 5-1747,41 1 0,-67 4 1403</inkml:trace>
  <inkml:trace contextRef="#ctx0" brushRef="#br0" timeOffset="1592.46">1577 201 3204,'-19'2'3449,"-30"1"-3713,43-2 265,0 0 1,0 1 0,1 0 0,-1 1-1,0-1 1,1 1 0,0 0 0,0 0 0,0 1-1,0 0 1,0 0 0,1 0 0,0 0-1,0 0 1,0 1 0,0 0 0,1 0 0,-1 0-1,1 0 1,-3 9 0,5-11 6,1 0 0,-1 0 0,1 0 0,0 1 0,0-1 0,0 0 0,1 0 0,-1 0 0,1 0 0,0 1 0,-1-1 0,1 0 0,1 0 0,-1 0 0,0 0 0,1-1 0,-1 1 0,1 0 0,0-1 0,0 1 0,0-1 0,0 1 0,1-1 0,-1 0-1,0 0 1,1 0 0,0 0 0,-1 0 0,1-1 0,0 1 0,0-1 0,3 1 0,13 5 101,-1-1 0,1-1 0,-1 0 0,26 1 0,-14-1 85,-21-3-160,60 14-12,-65-15-19,-1 0 1,0 1-1,0-1 0,0 0 0,1 1 0,-1 0 1,-1-1-1,1 1 0,0 0 0,0 1 0,-1-1 1,1 0-1,-1 1 0,0 0 0,0-1 0,3 6 1,-4-7 6,-1 0 0,0 0 0,1 0 0,-1 0 0,0 0 0,0 0 0,0 0 1,1 0-1,-1 0 0,0 0 0,0 0 0,-1 0 0,1 0 0,0 0 0,0 0 0,0 0 0,-1 0 1,1 0-1,-1 0 0,1 0 0,-1 0 0,1 0 0,-1 0 0,1 0 0,-1-1 0,0 1 0,-1 1 1,0 0 2,-1 0 0,0 0 0,0 0 0,0 0 0,0-1 0,0 0 0,-1 1 0,-5 0-1,-5 1 25,-1 0 0,1-1 0,-18 0-1,23-2-42,-5 1-68,0-1 0,0 0 0,-17-4 0,26 3-217,0 0-1,1 0 1,0-1 0,-1 0 0,1 0 0,0 0 0,0 0-1,0 0 1,0-1 0,0 0 0,0 0 0,1 0 0,-6-7-1,-2-4-1226</inkml:trace>
  <inkml:trace contextRef="#ctx0" brushRef="#br0" timeOffset="2003.68">1531 209 3116,'1'1'68,"-1"-1"0,1 1 0,-1 0 0,1-1 0,0 1-1,-1-1 1,1 1 0,0-1 0,-1 1 0,1-1 0,0 1 0,0-1 0,-1 0-1,1 1 1,0-1 0,0 0 0,0 0 0,-1 1 0,1-1 0,0 0-1,0 0 1,1 0 0,24 3 1300,-24-3-1197,52 4 277,-1-2-1,54-6 1,-7-2-5850,-90 6 4449</inkml:trace>
  <inkml:trace contextRef="#ctx0" brushRef="#br0" timeOffset="2359.38">1812 61 2708,'1'2'162,"-1"0"0,1 1 0,0-1 0,0 0 0,0 1 0,0-1 0,0 0 0,1 0 0,-1 0 0,0 0 0,1 0 0,0 0 0,-1 0 0,1 0 0,0-1 0,0 1 0,0-1 1,0 1-1,0-1 0,3 1 0,59 30 639,-32-18-278,-7-1-391,-2 2 0,1 0 0,-2 2 0,0 0 0,-1 1 0,23 27 0,-35-35-84,0 1 0,-1 0 0,0 0 0,-1 1 0,0 0 0,-1 0 0,0 1 0,-1-1 0,-1 1 0,0 1 0,-1-1 0,0 0 0,-1 1 0,1 22 0,-3-31-30,0 0 0,0 1 0,-1-1 0,0 0 0,0 0 0,-1 1 0,1-1 0,-1 0 0,0 0 0,0-1 0,-1 1 0,0 0 0,1-1 0,-2 1 0,-3 4 0,1-3 30,-1 0 0,1-1 0,-1 1 0,0-1-1,-1-1 1,1 1 0,-1-1 0,-13 5-1,-2-2-574,0 0 0,0-2 0,-1-1 0,1-1 0,-1 0 0,-24-2 0,9-1-1398,0 0 54</inkml:trace>
  <inkml:trace contextRef="#ctx0" brushRef="#br0" timeOffset="2872.84">316 33 2504,'1'0'74,"0"-1"-1,0 0 1,-1 0-1,1 0 0,-1 0 1,1 0-1,-1 0 1,1-1-1,-1 1 1,1 0-1,-1 0 0,0 0 1,0 0-1,0 0 1,0-1-1,0 1 1,0-2-1,0 3-48,0-1 1,0 0-1,-1 1 1,1-1-1,0 1 1,-1-1-1,1 1 1,-1-1-1,1 0 1,-1 1-1,1 0 1,-1-1-1,1 1 0,-1-1 1,1 1-1,-1 0 1,1-1-1,-1 1 1,0 0-1,1 0 1,-1-1-1,-1 1 1,0 0-25,0-1 0,-1 1 0,1 0 0,0 0 0,-1 0 0,1 0 0,-1 0 0,1 1 0,0-1-1,-1 1 1,1 0 0,0-1 0,0 1 0,-1 0 0,1 0 0,-2 2 0,-35 24 366,-64 59 0,90-73-197,1 0 0,0 1 0,2 0-1,-1 1 1,2 0 0,0 0 0,1 1 0,-8 21 0,10-20-86,1 0 1,0 0 0,1 0-1,1 1 1,1 0-1,0-1 1,1 1 0,1 0-1,1 0 1,1 0 0,0 0-1,1-1 1,1 1 0,1-1-1,0 0 1,11 24-1,-3-16-26,1-1 0,1 0 0,0-1 0,31 33-1,-34-43-523,0-1 0,0-1 0,1 0 0,0-1 0,1 0 0,0-1-1,1-1 1,29 13 0,-8-9-1373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0:15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2364,'0'0'2442,"24"29"-2483,-21-26 39,-1 1 1,0-1-1,0 1 0,0 0 0,-1 0 1,1 0-1,-1 0 0,0 0 0,0 0 1,1 6-1,-2-6 1,0 0-1,1 0 1,0 0 0,0 0 0,0 0-1,0-1 1,1 1 0,0 0 0,-1-1-1,1 0 1,1 1 0,-1-1 0,5 5-1,-3-4 10,0 0 0,0 0 0,1-1 0,0 0 0,0 0 0,0 0 0,0 0 0,0-1 0,0 0 0,1 0 0,-1 0 0,1-1 0,-1 1 0,1-2 0,0 1 0,-1 0 0,1-1 0,8-1 0,91 1 2907,-106-2-2796,-1 0-1,0 1 1,0-1 0,0 0 0,0 1 0,0-1 0,0 1 0,0-1-1,-3 0 1,0-1 305,-2-3-114,5 4-244,0 0 0,-1 0-1,1 1 1,0-1 0,-1 1-1,1-1 1,-1 1 0,1 0-1,-5-1 1,6 2-68,0 0-1,0 0 1,0 0 0,0 1-1,0-1 1,0 0 0,0 1-1,1-1 1,-1 1 0,0-1-1,0 1 1,0-1 0,0 1-1,1 0 1,-1-1 0,0 1-1,0 0 1,1 0 0,-1 0-1,1-1 1,-1 1 0,1 0-1,-1 0 1,1 0 0,-1 0-1,1 0 1,0 0 0,0 0-1,-1 0 1,1 0 0,0 0-1,0 1 1,-2 10 3,0-1 0,1 0 0,1 1 0,-1-1 0,2 0 0,0 1 0,0-1 0,1 0 0,5 19 0,4 29 192,-9-49-146,-1-1-1,1 0 0,1 0 1,0 0-1,0 0 0,0 0 0,1-1 1,1 0-1,-1 1 0,10 10 1,-17-24-3937,-7-10 1432,3 5 632</inkml:trace>
  <inkml:trace contextRef="#ctx0" brushRef="#br0" timeOffset="529.21">445 145 2884,'5'-4'125,"-3"4"162,0-1 1,-1 0-1,0 0 0,1 0 0,-1 0 0,0 0 1,1 0-1,-1-1 0,0 1 0,0 0 0,0-1 0,0 1 1,0-1-1,0 1 0,0-1 0,-1 1 0,1-1 1,-1 0-1,1 1 0,-1-1 0,1 0 0,-1 1 1,0-1-1,0-2 0,0 4 18,-24 24-343,10-14 45,1 2 0,0 0 1,1 0-1,-18 26 0,25-31-2,1 0 1,0 0-1,0 1 0,1 0 0,0-1 0,0 1 0,1 0 0,0 0 0,1 1 0,0-1 0,0 0 0,0 9 0,2-14-23,-1 0 1,1-1-1,0 1 1,-1 0 0,1-1-1,0 1 1,1 0-1,-1-1 1,0 1-1,1-1 1,0 0 0,-1 0-1,1 1 1,0-1-1,0 0 1,0 0 0,0-1-1,1 1 1,-1 0-1,0-1 1,1 1-1,-1-1 1,6 2 0,2 1-11,0 0 0,1 0 0,-1-1 0,21 3 0,-24-5 121,0 0 0,0 0 0,0-1 0,1 1 0,-1-2 0,0 1 0,0-1-1,0 0 1,0-1 0,0 0 0,0 0 0,0 0 0,0-1 0,0 0 0,-1 0 0,0-1 0,8-5-1,-13 9-57,-1-1 0,1 1 0,0-1 0,-1 0 0,1 1 1,0-1-1,-1 0 0,1 0 0,-1 0 0,1 1 0,-1-1 0,0 0 0,1 0 0,-1 0 0,0 0 0,1 0 0,-1 0 0,0 0 0,0 1 0,0-1 0,0 0 0,0 0 0,0 0 0,0 0 0,0 0 0,0 0 0,-1 0 0,1 0 0,0 0 0,-1 0 0,1 1 0,0-1 0,-1 0 0,1 0 0,-1 0 0,1 1 0,-1-1 0,0 0 0,1 0 0,-1 1 0,0-1 0,1 1 0,-1-1 0,0 1 0,0-1 0,0 1 0,0-1 0,-8-5-54,1 0-1,-1 1 0,-13-5 1,16 7 83,-9-4-198,0 0 0,0 2 1,-1 0-1,-23-4 0,5 4-2871,-2 3-3646,32 2 5189</inkml:trace>
  <inkml:trace contextRef="#ctx0" brushRef="#br0" timeOffset="1106.73">824 255 4280,'-7'-5'646,"1"1"-1,-1-1 0,1 0 0,0 0 0,0 0 1,-8-11-1,9 11-571,1 0 1,1-1 0,-1 0-1,1 0 1,0 0-1,1 0 1,-1 0-1,1 0 1,0-1 0,1 1-1,-1-1 1,1 1-1,0-12 1,2 17-78,0-1 0,-1 1-1,1 0 1,0-1 0,0 1 0,0 0 0,0 0 0,0 0 0,0 0-1,0 0 1,0 0 0,1 0 0,-1 0 0,0 0 0,0 0-1,1 1 1,-1-1 0,1 1 0,-1-1 0,1 1 0,-1-1 0,1 1-1,-1 0 1,3 0 0,41-6 6,-37 6-20,1 0 1,-1 1-1,0 0 0,1 0 1,-1 1-1,0 0 0,0 1 1,12 4-1,-17-5 17,-1-1 0,1 1-1,0 0 1,0 0 0,-1 0 0,1 0 0,-1 0 0,0 0-1,0 1 1,0-1 0,0 1 0,0-1 0,0 1 0,0 0-1,-1 0 1,0 0 0,1 0 0,-1 0 0,0 0 0,-1 0 0,1 0-1,0 0 1,-1 1 0,0 5 0,0-6 2,-1 0 0,0-1 0,1 1 0,-1 0 0,0 0 0,-1-1 0,1 1 1,0 0-1,-1-1 0,0 0 0,1 1 0,-4 2 0,-28 31 90,19-22-66,-23 22-44,23-24 24,1 1 0,-16 19 0,26-28-7,0 0 0,0 0 0,1 1 0,-1-1 0,1 1 0,0-1 0,1 1-1,-1 0 1,1 0 0,0 0 0,0 0 0,0 0 0,0 5 0,2-9 2,-1 1 1,1-1-1,0 0 0,0 0 1,0 0-1,-1 0 0,1 0 1,0 0-1,0 0 1,0 0-1,0 0 0,0 0 1,1-1-1,-1 1 0,0 0 1,0-1-1,1 1 1,-1-1-1,0 1 0,0-1 1,3 0-1,30 8-1,-28-8 1,1 1 1,-1-2-1,1 1 1,-1-1-1,1 0 1,-1 0-1,0-1 1,1 0-1,8-4 1,-13 5-1,0 0-1,1-1 1,-1 1 0,0-1 0,0 1 0,1-1 0,-1 0 0,-1 0 0,1 0-1,0 0 1,0 0 0,-1-1 0,1 1 0,-1 0 0,0-1 0,0 1 0,0-1-1,0 1 1,0-1 0,0 0 0,-1 1 0,1-1 0,-1 0 0,0-5 0,0 5-28,-1 0 1,0 1-1,0-1 1,0 0-1,0 0 1,-1 1-1,1-1 1,-1 0-1,1 1 1,-1-1-1,0 1 1,0 0-1,0 0 1,0 0-1,0 0 1,-1 0-1,-2-2 1,-46-28-882,-2 7-4104,40 18 3521</inkml:trace>
  <inkml:trace contextRef="#ctx0" brushRef="#br0" timeOffset="3038.42">1210 272 1652,'0'0'679,"-14"24"1626,15-23-2236,0 1 0,1-1-1,-1 0 1,0 1 0,0-1 0,1 0 0,-1 0 0,1 0 0,-1 0 0,1 0-1,-1 0 1,1 0 0,-1-1 0,1 1 0,0-1 0,0 1 0,-1-1 0,1 1 0,0-1-1,0 0 1,-1 0 0,3 0 0,48 4-39,-32-1-3012,-13-3 1554</inkml:trace>
  <inkml:trace contextRef="#ctx0" brushRef="#br0" timeOffset="3556.52">1300 160 1096,'92'6'2160,"98"-21"-118,-190 50-1627,0-34-404,1 8 22,-1 0 1,0 0 0,-1 0-1,0 0 1,0-1 0,-1 1-1,0 0 1,-1 0 0,-3 9 0,-12 31 3,15-38-64,0-1 0,-1 1 0,-9 17 0,9-16-765,4-8-2026</inkml:trace>
  <inkml:trace contextRef="#ctx0" brushRef="#br0" timeOffset="3915.52">1395 307 2972,'6'4'132,"0"-4"176,4 3 96,-4-3-8,8 2-56,0-2-196,0 0-84,0 0 0,4 0-80,0 0 56,-4 0-36,2 0-160,-4 0-332,2 0-332,0 0-384</inkml:trace>
  <inkml:trace contextRef="#ctx0" brushRef="#br0" timeOffset="5226.93">1840 187 792,'0'0'657,"-26"-9"1166,26 8-1774,-1 1 0,0 0 1,1 0-1,-1-1 1,0 1-1,1-1 0,-1 1 1,1 0-1,-1-1 0,1 1 1,-1-1-1,1 1 1,-1-1-1,1 1 0,0-1 1,-1 0-1,1 1 1,0-1-1,-1 1 0,1-1 1,0 0-1,0 1 1,-1-2-1,15-6 220,-4 4-279,3 0-1,1 1 0,-1 0 0,1 1 1,0 0-1,0 1 0,22 1 0,-35 0 11,5 2-3,0-1 1,0 1-1,0 0 0,0 0 0,0 1 0,-1 0 0,1 0 0,-1 0 0,0 1 0,0-1 0,0 1 0,0 1 0,-1-1 0,6 6 0,-10-9 5,1 1 0,0-1 0,-1 0 0,1 1 0,-1-1 0,1 0 0,-1 1 0,1-1 0,-1 1 0,0-1 0,0 1 0,0-1 0,0 1 0,0-1 0,0 0 0,0 1 0,-1-1 0,1 1 0,0-1 0,-1 1 0,1-1 0,-1 0 0,1 1 0,-1-1 0,0 0 0,0 0 0,0 1 0,1-1 0,-1 0 0,0 0 0,0 0 0,-1 0 0,1 0 0,0 0 0,0 0 0,0-1 0,-1 1 0,1 0 0,-2 0 0,-7 5-42,0 0 1,-1-1-1,-17 6 0,26-10 16,-59 13-182,15-4 277,90-6 289,-25-5-399,-14 0 27,0 1 1,0-1-1,1 1 1,-1 0 0,0 1-1,0-1 1,0 1-1,0 0 1,0 0 0,0 1-1,5 1 1,41 25 66,-42-24-56,0 0 0,0 1 0,-1-1-1,0 2 1,0-1 0,0 1 0,10 10 0,-17-15 2,0 0 1,0 1-1,0-1 1,0 0-1,0 0 1,0 1-1,0-1 1,0 1 0,0-1-1,-1 1 1,1-1-1,-1 1 1,1-1-1,-1 1 1,0-1-1,1 1 1,-1 0-1,0-1 1,0 1-1,0-1 1,0 1 0,0 0-1,-1 1 1,0-1 42,0 0 0,0 0 1,-1 0-1,1 0 1,0-1-1,-1 1 0,1 0 1,-1-1-1,1 1 0,-1-1 1,0 1-1,0-1 1,0 0-1,-3 2 0,-4 1 187,1-1-1,-1 0 1,0 0-1,0-1 0,0 0 1,-18 1-1,13-3-157,0 0 0,0-1 0,0-1-1,0 0 1,0-1 0,-19-7 0,-24-7-4582,49 14 3277</inkml:trace>
  <inkml:trace contextRef="#ctx0" brushRef="#br0" timeOffset="5804.72">2224 194 3088,'1'-2'136,"0"1"-1,1 0 1,-1 0-1,0 0 1,0 0-1,1 0 1,-1 0-1,1 0 1,-1 0-1,1 1 1,-1-1-1,1 1 1,-1-1-1,1 1 1,0-1-1,-1 1 1,1 0-1,0 0 0,1 0 1,38-6-269,-28 6 129,1-1 1,-1 1-1,0 1 0,0 1 1,0 0-1,0 0 0,16 6 1,-23-6 7,-1 0-1,0 0 1,1 0 0,-1 1 0,0 0 0,0 0 0,0 0 0,-1 1 0,1 0 0,-1 0 0,0 0 0,0 0-1,0 0 1,-1 1 0,1 0 0,-1 0 0,0 0 0,-1 0 0,3 6 0,-4-10-2,-1 1 0,0-1 1,1 1-1,-1-1 0,0 1 0,0 0 1,0-1-1,0 1 0,0-1 0,0 1 1,0-1-1,-1 1 0,1-1 0,-1 1 0,1-1 1,-1 1-1,1-1 0,-1 1 0,0-1 1,0 0-1,-1 2 0,-1 1 12,0-1 0,0 1 0,-1-1 0,1 0 0,-1 0-1,0 0 1,-4 2 0,-7 3 27,-1-1-1,1 0 1,-19 4 0,-97 28 27,198-36 1997,217 0-3190,-280-3 630,-1 0 1,0-1-1,0 1 1,1-1 0,-1 0-1,0 0 1,0-1-1,6-2 1,-2 1-673</inkml:trace>
  <inkml:trace contextRef="#ctx0" brushRef="#br0" timeOffset="6309.95">2965 231 3560,'1'-5'402,"-1"0"0,-1-1 0,1 1 0,0 0 0,-1 0-1,0 0 1,0 0 0,-1 0 0,0 0 0,1 1 0,-5-9 0,3 11-404,1 0 1,0-1-1,-1 1 1,1 0-1,-1 0 1,1 0 0,-1 1-1,0-1 1,0 0-1,0 1 1,0 0-1,0 0 1,0 0 0,0 0-1,-1 0 1,1 1-1,0 0 1,0-1 0,-7 1-1,4 0-38,0 0 0,0 0-1,0 1 1,0-1 0,0 1 0,0 1-1,1-1 1,-1 1 0,0 0 0,1 0 0,-1 0-1,1 1 1,0 0 0,0 0 0,0 1-1,0-1 1,0 1 0,1 0 0,-1 0-1,1 1 1,0-1 0,1 1 0,-1 0 0,1 0-1,0 0 1,0 0 0,0 0 0,1 1-1,0 0 1,0-1 0,0 1 0,1 0-1,0 0 1,0 0 0,0 0 0,1 0 0,0 6-1,1-10 8,-1 0-1,1 0 0,-1 0 1,1 0-1,0 0 1,0-1-1,0 1 0,0 0 1,0 0-1,0-1 1,0 1-1,1-1 0,-1 1 1,0-1-1,1 0 1,-1 1-1,1-1 0,0 0 1,-1 0-1,1 0 1,0 0-1,0 0 0,2 0 1,1 1 40,0 1 1,1-1-1,-1-1 0,1 1 1,0-1-1,-1 0 0,7 0 1,-3-1 30,-1-1 1,1 0-1,-1 0 1,1-1-1,-1 0 1,1 0-1,-1-1 0,0 0 1,14-8-1,-11 4 888,0 0-1,-1 0 0,14-14 1,-18 97 657,-6-31-1761,0-15-3580,0-29 3620,0-1 1,0 1-1,0-1 0,0 1 1,0-1-1,0 1 1,0-1-1,0 1 1,-1-1-1,1 1 0,0-1 1,0 1-1,-1-1 1,1 1-1,0-1 0,0 0 1,-1 1-1,1-1 1,-1 1-1,1-1 1,0 0-1,-1 1 0,-4 3-1676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29:4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1 217 600,'2'6'4943,"2"-1"-3596,-3-5-1315,-1 1 0,1 0 0,0 0 0,-1 0 0,1-1 0,0 1-1,-1 0 1,1 0 0,-1 0 0,0 0 0,1 0 0,-1 0 0,0 0-1,1 0 1,-1 0 0,0 2 0,1 4 73,1-1 0,0 1 0,0-1 0,0 0 0,1 1 0,0-1 0,0 0 0,4 5 0,8 17 76,-12-21-90,1 1-1,-1-1 1,2 0 0,-1 0-1,1 0 1,0 0 0,1-1-1,7 7 1,-11-11 6,0 0 0,1-1 0,-1 1-1,1-1 1,-1 1 0,1-1 0,-1 0 0,1 0 0,0 0 0,0 0-1,-1 0 1,1-1 0,0 1 0,0-1 0,0 0 0,0 0-1,0 0 1,0 0 0,0 0 0,-1-1 0,1 1 0,0-1 0,0 0-1,0 0 1,-1 0 0,1 0 0,2-2 0,89-52 368,103-79 1,-108 70-414,111-60 0,-189 118-60,1 0 0,-1 1 0,1 1 1,21-6-1,4 7-2475,-37 17-2468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0:38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95 340 1176,'2'2'128,"1"0"0,-1 0-1,1 0 1,0 0 0,-1 0 0,1-1 0,0 1-1,0-1 1,0 0 0,0 0 0,0 0 0,0 0-1,0 0 1,0-1 0,1 1 0,-1-1 0,0 0-1,0 0 1,1 0 0,-1 0 0,0-1 0,5-1-1,-3 0-63,-1 0 0,1-1 0,0 1 0,-1-1 0,0 0 0,1-1 0,-1 1-1,0-1 1,-1 0 0,1 0 0,-1 0 0,6-8 0,-8 10-32,0 1-1,0-1 1,0 0 0,1 0 0,-2 1 0,1-1 0,0 0-1,0 0 1,-1 0 0,1 0 0,-1 0 0,1 0 0,-1 0-1,0 0 1,0 0 0,0 0 0,0 0 0,0 0 0,0 0-1,-1 0 1,1 0 0,-1 0 0,0-2 0,-1 1-27,1 1 1,-1-1 0,0 1-1,0 0 1,0 0 0,0 0-1,0 0 1,-1 0 0,1 1-1,0-1 1,-1 1 0,1-1-1,-1 1 1,-4-2 0,1 1-16,0 0 1,0 0-1,0 1 1,-1-1 0,1 2-1,-1-1 1,1 1 0,0-1-1,-1 2 1,1-1-1,-1 1 1,1 0 0,0 0-1,-7 3 1,3 0 2,1 2 0,-1-1 0,2 1 0,-1 0 1,0 1-1,1 0 0,-10 11 0,17-16 12,-1-1 0,1 1 0,0 0 1,-1 0-1,1 0 0,0 0 0,0 0 0,0 0 0,0 0 0,0 0 0,1 0 0,-1 0 1,1 1-1,-1-1 0,1 0 0,0 0 0,0 1 0,0-1 0,0 0 0,0 0 0,1 1 0,-1-1 1,0 0-1,1 0 0,0 0 0,0 1 0,-1-1 0,1 0 0,1 0 0,-1 0 0,0-1 1,0 1-1,1 0 0,-1 0 0,1-1 0,-1 1 0,1 0 0,0-1 0,0 0 0,2 2 1,4 2 13,-1 0 1,1-1 0,0-1 0,0 1 0,1-1 0,-1-1-1,1 1 1,-1-2 0,1 1 0,0-1 0,-1 0 0,1-1-1,11 0 1,-2-1-9,0-1 0,0-1 0,0 0 0,0-1 1,23-9-1,-37 12 39,0 0 1,0-1-1,-1 0 1,1 1-1,0-1 1,-1-1-1,1 1 1,-1 0-1,0-1 1,0 0 0,0 0-1,0 0 1,0 0-1,-1 0 1,1 0-1,-1-1 1,2-3-1,-2-1 62,1 1 0,-1-1 0,-1 0 0,0 0 0,0 0 0,-1-1 0,0-10 0,0 18-114,0 0 1,0 0-1,0 0 0,0 1 1,0-1-1,0 0 0,0 0 1,0 0-1,0 0 0,0 1 1,1-1-1,-1 0 0,0 0 0,1 1 1,-1-1-1,0 0 0,1 1 1,-1-1-1,1 0 0,-1 1 1,1-1-1,0 0 0,-1 1 1,1-1-1,-1 1 0,2-1 1,21-1-70,-9 3 56,-2 0 16,1 0 0,-1 0 0,1 1-1,-1 1 1,0 0 0,16 6 0,-21-6-9,0 0 1,0 0 0,0 1 0,-1 0 0,0 0 0,0 0-1,0 1 1,0-1 0,-1 2 0,1-1 0,-1 0 0,4 8-1,-8-12 11,0 1-1,0-1 0,0 1 1,0-1-1,0 1 0,0 0 0,-1-1 1,1 1-1,-1 0 0,1 0 1,-1-1-1,0 1 0,1 0 0,-1 0 1,0 0-1,0-1 0,0 1 1,-1 0-1,1 0 0,0 0 0,-1 0 1,1-1-1,-2 4 0,1-3-11,-1 0 0,0 0 1,0 1-1,0-1 0,0-1 0,0 1 0,0 0 0,-1 0 0,1-1 0,0 0 0,-1 1 1,0-1-1,-4 2 0,-5 0-201,0 1 0,-1-2 0,0 1-1,1-2 1,-20 1 0,32-2 161,-1 0 0,0 0 0,0 1 0,0-1 0,0 0 0,0 0 0,0 0 0,0 0-1,0 0 1,1 0 0,-1-1 0,0 1 0,0 0 0,0 0 0,0-1 0,0 1 0,1 0 0,-1-1-1,0 1 1,0-1 0,0 1 0,1-1 0,-1 1 0,0-1 0,1 0 0,-1 1 0,1-1 0,-1 0 0,0 1-1,1-1 1,0 0 0,-1 0 0,1 0 0,-1 1 0,1-1 0,0 0 0,0 0 0,-1-1 0,2 0-49,-1 0 0,1 0 0,-1 0 0,1 1 1,0-1-1,0 0 0,0 1 0,0-1 0,0 0 1,0 1-1,0-1 0,1 1 0,-1 0 0,0-1 1,1 1-1,-1 0 0,4-2 0,27-16-131,2 1 0,0 1 0,72-22 0,-66 25 1515,0-1 1,66-37 0,-104 51-1128,0 0-1,0 0 1,0 0 0,0-1-1,0 1 1,-1-1 0,1 1 0,-1-1-1,1 0 1,-1 1 0,1-1 0,-1 0-1,0 0 1,0 0 0,0 0-1,1-3 1,-32 4-136,21 1-27,1 1 1,0 0-1,0 0 1,-1 1-1,1 0 1,0 1-1,1 0 1,-1 0 0,0 0-1,1 1 1,0 0-1,-9 7 1,12-8-22,1 0 0,-1-1 1,1 1-1,0 0 1,0 1-1,0-1 0,1 0 1,-1 1-1,1 0 1,0-1-1,0 1 0,0 0 1,0 0-1,1 0 1,-1 0-1,1 1 0,0-1 1,1 0-1,-1 0 1,1 1-1,0-1 0,0 0 1,0 1-1,0-1 1,2 7-1,-1-7-67,1 0 1,0-1-1,0 1 0,0-1 0,0 0 0,0 0 1,0 0-1,1 0 0,0 0 0,-1 0 1,1 0-1,0-1 0,1 0 0,-1 1 1,0-1-1,0 0 0,1-1 0,0 1 1,-1-1-1,1 1 0,0-1 0,5 1 0,6 1-110,0 0 0,0 0 0,1-2 0,18 0-1,-12-1 202,-1-1 0,1-1 0,-1-1-1,1 0 1,-1-2 0,-1-1-1,1 0 1,-1-2 0,0 0 0,0-1-1,-1-2 1,-1 1 0,1-2-1,28-25 1,-34 24 410,-2-1-1,0 0 1,15-24-1,-26 38-381,1-1-1,-1 1 0,1-1 1,-1 1-1,0-1 0,1 0 1,-1 1-1,0-1 0,1 0 1,-1 0-1,0 1 0,0-1 1,1 0-1,-1 0 0,0 1 1,0-1-1,0 0 1,0 0-1,0 1 0,0-1 1,0 0-1,0 0 0,-1 1 1,1-1-1,0 0 0,0 1 1,-1-1-1,1 0 0,0 1 1,-1-1-1,1 0 0,-1 1 1,1-1-1,-1 0 1,1 1-1,-1-1 0,1 1 1,-1-1-1,1 1 0,-1-1 1,0 1-1,1 0 0,-1-1 1,0 1-1,1 0 0,-1 0 1,0-1-1,0 1 0,1 0 1,-1 0-1,0 0 0,0 0 1,1 0-1,-1 0 1,-1 0-1,-1 0-34,-1-1 0,1 1 0,0 1 1,0-1-1,-1 0 0,1 1 0,0-1 0,0 1 1,0 0-1,0 0 0,0 1 0,-4 1 0,-33 23-96,27-18 123,1 0 0,0 0 0,-20 19 0,29-24-78,0 1 0,0-1-1,0 1 1,1 0 0,-1 0-1,1 0 1,0 0-1,0 1 1,0-1 0,1 0-1,0 1 1,-1-1-1,2 1 1,-1 0 0,0-1-1,1 7 1,0-9 21,0 0 1,1 0-1,-1 1 1,1-1 0,-1 0-1,1 0 1,0 0-1,0 0 1,0 0-1,0 0 1,0 0-1,1 0 1,-1 0-1,0-1 1,1 1-1,-1 0 1,1-1-1,0 1 1,-1-1-1,1 0 1,0 1-1,0-1 1,0 0-1,0 0 1,0 0-1,0-1 1,0 1-1,0 0 1,1-1 0,3 1-1,9 2-103,0-1 1,-1-1-1,25-1 1,-27 0 138,0-2 5,-1 0 0,0-1 0,1 0 0,-1-1 0,-1 0 0,1-1 0,0 0 0,-1-1 0,0 0 0,0 0 0,-1-1 0,14-13-1,-20 17-3,-1 0-1,1 0 0,-1 0 0,0-1 0,0 1 0,0-1 0,0 1 0,-1-1 0,0 0 0,1 1 0,-1-1 0,-1 0 1,1 0-1,0 0 0,-1-5 0,-1 9 4,1-1 0,-1 1-1,1-1 1,-1 1 0,1-1 0,-1 1 0,0 0 0,1-1 0,-1 1 0,0 0-1,0 0 1,1-1 0,-1 1 0,0 0 0,0 0 0,1 0 0,-1 0 0,0 0 0,0 0-1,1 0 1,-1 0 0,0 0 0,1 0 0,-1 1 0,0-1 0,0 0 0,0 1-1,-23 6-37,20-5 36,1 2 0,-1-1 0,1 0 0,0 1 0,0-1 0,0 1 0,1 0 0,-1 0 0,1 0 0,0 0 1,0 1-1,0-1 0,1 0 0,0 1 0,0-1 0,0 1 0,0 0 0,0 7 0,1-11-11,1 1 0,-1-1 0,1 1-1,-1-1 1,1 1 0,0-1 0,0 0 0,-1 1-1,1-1 1,0 0 0,0 1 0,0-1 0,1 0 0,-1 0-1,0 0 1,0 0 0,1 0 0,-1 0 0,0 0-1,1-1 1,-1 1 0,1 0 0,-1-1 0,1 1-1,-1-1 1,1 0 0,1 1 0,5 1-161,-1-1 1,1 1-1,0-1 1,9 0-1,-12-2 168,-1 1-1,0-1 1,0 0 0,0 0-1,0-1 1,0 1-1,0-1 1,0 0-1,0 0 1,-1 0 0,1 0-1,-1-1 1,1 1-1,-1-1 1,0 0-1,0 0 1,0 0 0,0-1-1,-1 1 1,0-1-1,1 1 1,-1-1-1,0 0 1,-1 0 0,1 0-1,-1 0 1,1 0-1,-1 0 1,0 0-1,0-8 1,-1 12-15,16 5-68,-3 16 107,1 0-1,22 25 1,-9-11 32,-27-35-3,1 0 0,-1 0 0,0 0-1,0 1 1,0-1 0,0 0 0,0 0 0,1 0-1,-1 1 1,0-1 0,0 0 0,0 0-1,1 0 1,-1 0 0,0 0 0,0 0 0,1 1-1,-1-1 1,0 0 0,0 0 0,1 0-1,-1 0 1,0 0 0,0 0 0,1 0 0,-1 0-1,0 0 1,0 0 0,1 0 0,-1 0-1,0 0 1,0 0 0,0 0 0,1 0 0,-1-1-1,0 1 1,0 0 0,1 0 0,-1 0-1,0 0 1,0 0 0,0-1 0,1 1-1,-1 0 1,0 0 0,0-1 0,9-16 381,0-20-615,-8 26 178,1-1 0,1 1 0,0 0 0,0 0-1,1 0 1,0 1 0,1-1 0,0 1 0,7-10 0,-9 16 3,1-1-1,-1 1 1,1 0 0,-1 0-1,1 1 1,0-1-1,1 1 1,-1 0 0,8-5-1,-9 7 2,0 0-1,0 0 0,0 0 1,0 0-1,0 0 0,0 1 1,1-1-1,-1 1 1,0 0-1,0 0 0,0 0 1,1 0-1,-1 1 0,0-1 1,0 1-1,0 0 1,4 1-1,-2 0 5,-1 1 0,0 0 0,1-1-1,-1 2 1,0-1 0,-1 0 0,1 1 0,-1-1 0,6 8 0,24 40-5,-29-41 19,-1-1-1,0 1 1,0 0-1,-1 1 1,-1-1 0,1 0-1,-1 0 1,-1 1-1,-1 13 1,1-12 67,-6-29 6,7 10-88,0 1 0,0-1 1,0 1-1,1 0 0,0 0 0,1 0 0,-1 0 0,1 0 0,0 0 0,1 0 0,-1 1 0,1 0 0,5-6 1,-4 4-5,1 1 1,-1 1 0,1-1-1,1 1 1,-1 0 0,1 0 0,-1 1-1,1 0 1,1 0 0,10-4 0,-16 7 2,0 1 0,0-1 1,0 0-1,0 1 1,1 0-1,-1 0 0,0 0 1,0 0-1,1 0 1,-1 0-1,0 0 0,0 1 1,0-1-1,1 1 1,-1-1-1,0 1 0,0 0 1,0 0-1,3 2 1,-2-1 0,0 1 0,-1-1 0,1 1 0,0 0 0,-1 0 0,0 0 0,0 0 0,0 0 0,0 0 1,2 7-1,2 8 2,-1 0 1,0 0-1,3 35 1,-6-37-4,16 53-2810,-17-66 1633,2-2 104</inkml:trace>
  <inkml:trace contextRef="#ctx0" brushRef="#br0" timeOffset="518.91">2241 400 792,'0'147'2644,"0"-118"3672,-7-181-5458,4 124-792,2-1 0,1 1 1,4-35-1,-2 55-75,0-1 0,0 1 0,1-1 0,0 1-1,0 0 1,1 0 0,0 0 0,1 1 0,-1-1 0,9-8 0,-10 12-2,1 0 1,-1 1 0,1-1-1,0 1 1,0-1 0,1 1-1,-1 1 1,1-1 0,-1 1-1,1-1 1,0 1 0,0 1-1,0-1 1,0 1 0,0-1-1,1 2 1,-1-1 0,6 0-1,-6 1 3,0 1-1,0 0 0,1 0 1,-1 0-1,0 0 0,0 1 1,0-1-1,0 1 1,0 1-1,0-1 0,-1 1 1,1 0-1,-1 0 0,0 0 1,0 0-1,0 1 0,0 0 1,0-1-1,-1 2 0,0-1 1,0 0-1,0 1 1,0-1-1,-1 1 0,3 6 1,-4-9 8,-1 0 0,1-1 1,-1 1-1,0 0 0,0 0 1,0 0-1,0 0 0,0 0 0,0 0 1,-1-1-1,1 1 0,-1 0 1,1 0-1,-1 0 0,1-1 1,-1 1-1,0 0 0,-1 1 1,-1 1 4,0 0 1,0-1 0,0 0 0,0 1-1,-1-1 1,1 0 0,-6 3-1,-7 3-77,0-1-1,-33 13 0,45-19 18,-13 3-439,1 0 0,-1-1 0,0-1 0,0 0 0,0-1-1,-27-1 1,42 0 380,1-1-1,0 0 0,0 0 0,-1 0 1,1 0-1,0 0 0,-1-1 0,1 1 1,0 0-1,0 0 0,-1-1 0,1 1 1,0-1-1,0 1 0,0-1 0,0 0 1,0 1-1,0-1 0,0 0 0,0 0 1,0 0-1,0 1 0,0-1 1,0 0-1,0 0 0,1 0 0,-1-1 1,0 1-1,1 0 0,-1 0 0,0-2 1,0-12-1208</inkml:trace>
  <inkml:trace contextRef="#ctx0" brushRef="#br0" timeOffset="1089.94">2599 7 1848,'0'32'333,"1"7"-113,-2 0 0,-8 49-1,8-85-213,0 0 0,1 1 0,-1-1 1,1 1-1,0-1 0,0 1 0,0-1 0,0 1 0,1-1 0,-1 1 0,1-1 0,0 1 0,0-1 0,0 0 0,0 0 0,1 1 0,-1-1 0,1 0 0,0 0 0,0 0 1,5 4-1,-4-4 8,2 0 0,-1 0 1,0-1-1,0 0 0,1 1 0,0-2 1,-1 1-1,1-1 0,0 1 1,-1-1-1,1 0 0,0-1 1,0 1-1,10-2 0,-13 1 41,0 0 1,0-1-1,0 1 0,0-1 0,-1 1 0,1-1 1,0 0-1,0 0 0,-1 0 0,1 0 0,0 0 1,-1 0-1,1-1 0,-1 1 0,1 0 0,-1-1 1,2-1-1,19-31 1232,-19 29-1111,-1 2-79,2-2-240,-3 17 146,-1-6 5,0 1 0,0-1 1,1 1-1,0 0 0,0-1 1,1 1-1,0-1 0,0 0 1,0 0-1,1 1 0,0-1 1,6 10-1,-8-16 3,0 1 0,0-1 1,0 1-1,0-1 0,0 1 0,0-1 1,0 1-1,0-1 0,0 0 1,0 1-1,0-1 0,0 0 0,0 0 1,0 0-1,1 0 0,-1 0 0,0 0 1,0 0-1,0 0 0,0-1 0,0 1 1,0 0-1,0-1 0,0 1 1,0-1-1,0 1 0,0-1 0,0 1 1,0-1-1,1-1 0,30-21 57,-31 22-65,4-3 51,0-1 0,0 0 1,0 0-1,-1 0 0,0-1 0,0 1 0,0-1 1,-1 0-1,1 0 0,-1 0 0,2-10 1,-1 3 105,-2 0 0,0 0 0,0 0 1,-1-27-1,-1 40-160,0 0 0,0 0 0,0-1 0,0 1 0,0 0 0,0 0 0,0 0 0,0-1 0,0 1 0,0 0 0,0 0 0,0-1 0,0 1 0,0 0 1,-1 0-1,1 0 0,0-1 0,0 1 0,0 0 0,0 0 0,0 0 0,0 0 0,-1-1 0,1 1 0,0 0 0,0 0 0,0 0 0,-1 0 0,1 0 0,0-1 0,0 1 0,0 0 0,-1 0 0,1 0 0,0 0 0,0 0 0,0 0 0,-1 0 0,1 0 0,0 0 0,-13 4-27,-7 11-14,8-1 38,1 0 0,1 1 0,0 1 0,-9 18 0,14-24 13,1 0 1,0 0-1,0 1 1,1-1-1,1 1 1,-1 0-1,2 0 1,-1 12-1,2-21-12,1 1 1,0-1-1,0 0 0,0 1 0,0-1 1,0 0-1,0 0 0,0 0 0,1 0 1,-1 0-1,1 0 0,-1 0 0,1 0 1,0 0-1,0-1 0,0 1 0,0-1 1,0 0-1,0 1 0,0-1 0,0 0 1,0 0-1,1 0 0,-1 0 0,0-1 1,5 1-1,1 2-557,-1-2-1,0 1 1,1-1 0,-1 0-1,0-1 1,1 0 0,14-1-1,-8-4-696</inkml:trace>
  <inkml:trace contextRef="#ctx0" brushRef="#br0" timeOffset="2632.18">3142 362 1764,'10'0'881,"-8"0"537,-5 0-864,2 0-251,1-16-399,38 17 206,-38-1-109,1 0 0,-1 0-1,1 0 1,-1 0 0,1 0-1,-1 0 1,1 0 0,0 0-1,-1-1 1,1 1 0,-1 0-1,1 0 1,-1 0-1,1-1 1,-1 1 0,1 0-1,-1-1 1,0 1 0,1 0-1,-1-1 1,1 1 0,-1 0-1,0-1 1,1 1 0,-1-1-1,0 1 1,1-1 0,-1 1-1,0-1 1,0 1-1,1-1 1,-1 1 0,0-1-1,0 1 1,0-1 0,0 0-1,0 1 1,0-1 0,0 1-1,0-1 1,0 1 0,0-1-1,0 1 1,0-2-1,-1 1-98,1-1 0,0 1 0,-1 0 0,1-1 0,-1 1 0,1 0-1,-1-1 1,0 1 0,0 0 0,1 0 0,-1 0 0,0 0 0,0 0-1,0 0 1,0 0 0,-2-1 0,-3-2-905,-2 2-13</inkml:trace>
  <inkml:trace contextRef="#ctx0" brushRef="#br0" timeOffset="3744">3391 377 736,'8'10'1254,"-12"-8"563,3-3-1762,0 1 0,0-1 0,0 1 0,0-1 0,0 0 0,0 0 0,0 1 0,0-1 0,1 0 0,-1 0 0,0 0 0,0 0 1,1 0-1,-1 0 0,1 0 0,-1 0 0,1 0 0,-1 0 0,1 0 0,0 0 0,0 0 0,-1-2 0,-3-22 747,-4-34-516,8 56-289,0-1 0,1 1 0,-1 0 1,0-1-1,1 1 0,0 0 0,0 0 1,0-1-1,0 1 0,1 0 0,-1 0 1,1 0-1,-1 1 0,5-6 0,-3 4 1,1 0-1,0 1 0,0-1 1,0 1-1,1 0 0,-1 0 1,1 0-1,0 0 0,-1 1 1,1 0-1,0 0 0,1 0 1,6-1-1,-10 3 2,1 0 1,0-1-1,-1 1 0,1 0 1,0 1-1,-1-1 0,1 0 1,0 1-1,-1-1 0,1 1 1,-1 0-1,1 0 0,-1 0 1,1 0-1,-1 0 0,0 1 1,0-1-1,1 1 0,-1 0 1,0-1-1,0 1 0,0 0 1,-1 0-1,1 0 0,0 0 1,-1 0-1,3 5 0,23 57 22,-24-52-22,1-1-1,1 1 0,0-1 1,0-1-1,1 1 0,15 19 1,-19-28 3,1 0 1,-1 0 0,1-1 0,-1 1 0,1 0 0,0-1 0,0 0 0,0 0-1,0 0 1,0 0 0,0 0 0,0 0 0,0-1 0,0 1 0,0-1 0,0 0 0,0 0-1,0 0 1,0-1 0,0 1 0,0-1 0,0 1 0,6-3 0,4-1 11,0-1 1,0 0 0,21-13 0,-27 14 49,-1 0 0,1 0 0,-1-1 1,0 0-1,0 0 0,-1 0 0,0-1 1,0 1-1,0-1 0,0-1 0,-1 1 1,0-1-1,0 1 0,-1-1 0,0 0 1,0 0-1,-1-1 0,0 1 0,0-1 1,-1 1-1,1-1 0,-2 1 0,1-13 1,-2 18-65,0 0-1,0 0 1,0 0 0,0 0 0,0 0 0,0 0-1,-1 0 1,1 0 0,-1 0 0,1 1 0,-1-1 0,0 1-1,1-1 1,-1 1 0,0 0 0,0-1 0,0 1 0,0 0-1,0 0 1,-1 0 0,1 1 0,0-1 0,0 1-1,-1-1 1,1 1 0,0 0 0,0-1 0,-1 1 0,1 0-1,0 1 1,-1-1 0,1 0 0,-4 2 0,1 1-9,0 0 0,0 0 0,0 0 0,1 1 0,-1 0 0,1 0 0,0 0 0,1 0 0,-1 1 0,1-1-1,-1 1 1,1 0 0,1 0 0,-1 0 0,1 1 0,-3 6 0,4-8 0,0 0 0,0 0 0,0 1 0,1-1 0,-1 0 0,1 0 0,0 0 0,0 0-1,1 1 1,-1-1 0,1 0 0,0 0 0,0 0 0,0 0 0,1 0 0,-1 0 0,1 0 0,0-1-1,0 1 1,0-1 0,0 1 0,5 4 0,-3-5-21,0 0 1,-1 0-1,1 0 1,1-1-1,-1 1 0,0-1 1,0 0-1,1 0 0,-1-1 1,1 0-1,0 1 1,0-1-1,-1-1 0,1 1 1,0-1-1,0 0 0,-1 0 1,1 0-1,0-1 1,0 1-1,6-3 0,-2 1 44,0 0 0,-1-1-1,1 0 1,-1-1 0,0 0-1,1 0 1,-2 0 0,1-1-1,-1-1 1,11-8 0,-14 10 15,-1-1 0,0 1 0,0 0 0,0-1 0,-1 1 0,0-1 0,0 0 0,0 0 0,0 0 0,2-10 0,5-57 694,-7 45-438,4-134 1132,-8 162-1421,1-1 1,-1 1 0,1 0-1,0-1 1,-1 1-1,1 0 1,0 0-1,0 0 1,-1 0 0,1 0-1,0 0 1,-1 2-1,-12 25-185,2 0 0,1 1 0,1 0 0,2 1-1,1 0 1,1 0 0,1 1 0,2 0 0,1 49 0,2-77-20,0-1 1,1 1 0,0 0 0,-1-1 0,1 1-1,0-1 1,0 1 0,0-1 0,1 1 0,-1-1-1,0 0 1,1 1 0,0-1 0,-1 0 0,1 0-1,0 0 1,0-1 0,0 1 0,0 0 0,1-1-1,-1 1 1,0-1 0,1 0 0,3 2 0,3-3-884</inkml:trace>
  <inkml:trace contextRef="#ctx0" brushRef="#br0" timeOffset="4152.22">3823 154 1764,'0'0'-28,"6"0"40,2 0 24,0 0 20,2 0 20,4 0-32,2 0 4,0 0-12,2 0-48,0-3-176,2 1-340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0:2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136 333 680,'17'48'1590,"-17"-47"-1500,0 0 1,0 0-1,1 0 1,-1 1-1,0-1 1,1 0-1,-1 0 1,1 0-1,-1 0 1,1 0-1,0 0 1,-1 0-1,1 0 1,0 0-1,0 0 1,0-1-1,0 1 1,0 0-1,0 0 1,0-1-1,0 1 1,0 0-1,0-1 1,0 1-1,2-1 1,0 1 3,0 0-1,0-1 1,0 0 0,0 0 0,0 0 0,1 0-1,-1-1 1,0 1 0,5-2 0,5-2 8,-1-1 0,0 0 0,20-12 0,-26 13-47,0 0-1,0-1 1,-1 1-1,0-1 1,0 0-1,0-1 1,4-5-1,-7 9-20,0 0 0,-1 0 0,0-1 0,1 1 0,-1 0 0,0 0 0,0-1 0,0 1 0,-1 0 0,1-1 0,0 1 0,-1-1 0,0 1 0,1-1 0,-1 1-1,0-1 1,0 1 0,-1-1 0,1 1 0,0-1 0,-1 1 0,0-1 0,-1-4 0,-1 4-44,0 0-1,1-1 1,-1 1 0,0 0-1,-1 1 1,1-1 0,-1 1-1,1-1 1,-1 1 0,0 0 0,1 0-1,-1 0 1,0 1 0,0 0-1,0-1 1,-1 2 0,-4-2-1,-9-1-37,0 1-1,-31 0 1,37 2 28,1 1 1,-1 0 0,0 1-1,0 0 1,0 0-1,1 2 1,-1-1 0,-12 7-1,20-8 12,0 0 0,0 0-1,1 0 1,-1 1 0,0-1 0,1 1-1,-1 0 1,1 0 0,0 0-1,0 1 1,0-1 0,1 1 0,-1-1-1,1 1 1,0 0 0,0 0 0,0 0-1,1 0 1,-1 1 0,1-1-1,0 0 1,0 1 0,0-1 0,0 9-1,2-9 20,0-1 0,0 0-1,0 1 1,0-1-1,0 0 1,1 0 0,0 0-1,-1 0 1,1 0 0,0 0-1,0 0 1,1-1-1,-1 1 1,0-1 0,1 1-1,0-1 1,-1 0 0,1 0-1,0 0 1,0-1-1,0 1 1,0-1 0,4 2-1,6 3 23,1-1 0,-1-1 0,1 0-1,21 4 1,8-2 55,68 1 0,-95-7-68,0-1-1,0 0 1,0-1-1,0-1 1,0-1-1,-1 0 1,25-10-1,-38 13-16,-1 1 0,1-1 0,0-1 0,0 1 0,-1 0-1,1 0 1,0-1 0,-1 1 0,1 0 0,-1-1 0,0 0 0,0 1 0,1-1 0,-1 0 0,0 0 0,0 1 0,-1-1-1,1 0 1,0 0 0,-1 0 0,1 0 0,-1 0 0,1 0 0,-1 0 0,0 0 0,0 0 0,0-1 0,0 1 0,0 0-1,-1 0 1,1 0 0,-1 0 0,1 0 0,-1 0 0,0 0 0,1 1 0,-1-1 0,0 0 0,0 0 0,-1 0 0,1 1-1,-2-3 1,-22-35 177,24 37-277,2 5 61,6 10 60,0 1-12,72 125 21,-43-81-60,-42-73 115,0 1 0,1-1 0,1 0 0,1 0 0,0-1 0,1 1 0,-1-20 0,4 34-96,-1-1 0,0 0 0,1 0 0,-1 0 0,1 0-1,0 1 1,-1-1 0,1 0 0,0 0 0,0 1 0,0-1 0,0 1 0,1-1 0,-1 1-1,0-1 1,1 1 0,-1 0 0,0 0 0,1 0 0,0 0 0,-1 0 0,1 0 0,0 0-1,-1 0 1,1 0 0,0 1 0,0-1 0,3 0 0,5-1-1,-1 0 0,1 1 0,-1 0 1,13 0-1,-13 2 8,0 0 1,0 1 0,-1 0 0,1 0-1,-1 1 1,1 0 0,-1 0 0,0 1-1,0 0 1,11 8 0,-9-5 14,0 0 1,-1 0-1,0 1 0,0 1 1,0-1-1,-1 2 0,8 11 1,-9-12 3,-6-8-12,0 0 0,1 1 0,-1-1 1,-1 0-1,1 1 0,0-1 0,0 1 0,0-1 0,-1 1 0,1-1 0,-1 1 1,1 0-1,-1 2 223,-14-31-33,14 8-195,-1 14-5,1 1 0,0-1-1,0 1 1,0-1 0,0 1 0,1-1 0,-1 1 0,1 0 0,0-1-1,1 1 1,-1 0 0,1-1 0,0 1 0,0 0 0,0 0 0,0 1-1,1-1 1,3-4 0,6-5-18,-1 0 0,2 2 0,19-16 0,-29 24 20,1 1 0,-1 0-1,0-1 1,1 2 0,0-1 0,-1 0-1,1 1 1,0-1 0,0 1 0,0 0-1,0 1 1,0-1 0,0 1 0,0-1-1,0 1 1,0 0 0,0 1 0,0-1-1,0 1 1,0 0 0,4 1 0,-2 1 9,0-1 1,0 1 0,0 1-1,-1-1 1,1 1 0,-1 0-1,0 1 1,0-1 0,0 1-1,-1 0 1,0 0 0,0 0-1,0 1 1,4 7 0,1 6-181,-1 0 0,-1 0 0,6 25 0,3 6-2527,-16-37-114,0-10 1864</inkml:trace>
  <inkml:trace contextRef="#ctx0" brushRef="#br0" timeOffset="687.84">1238 405 1176,'19'47'1388,"-13"-25"-1023,-5-17-40,1 1 0,-1-1 1,1 0-1,0 0 0,0 0 0,6 9 0,-8-49 2073,1 18-2412,-1 0-14,0 8 24,-1 0 1,2 0-1,-1 0 1,1 0 0,1 0-1,2-11 1,-3 18 1,0 0 0,0 0 0,1-1 1,-1 1-1,0 0 0,1 0 0,-1 1 0,1-1 1,0 0-1,-1 0 0,1 1 0,0-1 0,0 1 1,0 0-1,0-1 0,0 1 0,0 0 0,1 0 1,-1 0-1,0 0 0,1 1 0,-1-1 0,0 1 1,1-1-1,-1 1 0,1 0 0,-1 0 0,4 0 1,3 1 0,0 0 0,-1 0 1,1 1-1,-1 0 0,0 0 1,0 1-1,1 0 0,-2 0 1,1 1-1,13 8 0,-10-4 0,0 0-1,0 1 0,-1 0 1,0 0-1,0 1 1,9 14-1,-17-22 10,0 1 0,0 0 0,0-1 0,-1 1 1,1 0-1,-1 0 0,1 0 0,-1 0 0,0 0 0,0 0 0,-1 1 0,1 3 0,-5-6 142,-1 0 0,1-1-1,-1 0 1,1 0 0,-10-2-1,12 1-147,0-1-1,1 0 1,-1 0-1,0 0 1,1 0-1,-1 0 1,1 0-1,-1 0 1,1 0-1,0-1 1,0 1-1,0-1 1,0 1-1,1-1 1,-1 1-1,1-1 1,-1 1-1,1-1 1,0 1-1,0-1 1,0 0-1,0 1 1,0-1-1,1 1 1,-1-1-1,1 1 1,0-1-1,0 1 1,0-1-1,0 1 1,0 0-1,0-1 1,1 1-1,-1 0 1,1 0-1,-1 0 1,4-3-1,0-1-15,1 0 0,0 0 0,0 0 0,0 1 0,1 0 0,0 0 0,0 1 0,0 0 0,0 0 0,15-5 0,-8 5 6,1 0 0,26-3 0,-35 7 5,-1 0 0,0-1 0,0 2 0,0-1 0,1 1 0,-1-1 0,0 2 0,0-1 0,0 0 0,0 1 0,7 3 0,-1 1-32,-2-1 64,0 0 0,0 1-1,-1-1 1,13 12 0,-19-14-67,1 0 1,-1 0 0,0-1-1,0 2 1,0-1 0,-1 0-1,1 0 1,-1 0 0,1 1-1,-1-1 1,0 1 0,0-1-1,-1 1 1,1-1 0,-1 1-1,0 6 1,1 0-356,-1-9 170,0 1 0,1 0 0,-1-1 0,0 1 0,0-1 0,0 1-1,0-1 1,-1 1 0,1 0 0,0-1 0,-1 1 0,1-1 0,-1 1 0,1-1 0,-1 1 0,0-1 0,1 0 0,-1 1 0,-1 1 0,0 2-1783,2-3 1536</inkml:trace>
  <inkml:trace contextRef="#ctx0" brushRef="#br0" timeOffset="1095.14">2087 423 2796,'5'-2'308,"0"-1"0,0 1 0,-1-1 0,1 0 0,-1 0 0,0 0 0,0-1 0,0 1 0,0-1 0,-1 0 0,1 0 0,4-8 0,-5 6 70,-1 0-1,0 0 0,0 0 0,0-1 1,0 1-1,-1-1 0,0 1 0,-1-1 1,0-11-1,0 16-368,0 0-1,-1 0 1,1 0 0,-1 0 0,1 1-1,-1-1 1,0 0 0,0 0 0,0 1-1,0-1 1,0 0 0,0 1-1,-1-1 1,1 1 0,0-1 0,-1 1-1,1 0 1,-1 0 0,1 0-1,-1 0 1,0 0 0,1 0 0,-1 0-1,0 0 1,0 0 0,-3 0 0,-2-1-33,-1 0 1,1 0-1,-1 1 1,1 0-1,-12 0 1,15 1 12,1 0 1,-1 0 0,1 1 0,-1 0-1,1 0 1,0 0 0,-1 0 0,1 1-1,0-1 1,0 1 0,0-1 0,0 1 0,0 0-1,0 1 1,1-1 0,-1 0 0,1 1-1,-1-1 1,1 1 0,0 0 0,0 0-1,0 0 1,0 0 0,1 0 0,-3 5-1,0 2-69,1-1 0,0 1 0,0 0 0,1 0 0,1 1 0,-1-1-1,1 15 1,2-24 46,-1 1 0,0-1 0,1 1 0,-1-1 0,1 0 0,-1 1 0,1-1 0,0 0 0,-1 1 0,1-1-1,0 0 1,0 0 0,0 1 0,0-1 0,0 0 0,0 0 0,1 0 0,-1 0 0,0-1 0,0 1 0,1 0 0,-1 0 0,0-1 0,1 1-1,-1-1 1,1 1 0,-1-1 0,1 0 0,-1 1 0,3-1 0,49 4-836,-48-4 871,6-1-8,-1 0 0,1-1 0,-1 0 0,0-1 1,0 0-1,0-1 0,17-8 0,8-3-106,-25 64 133,-1-31-30,-7-13-37,0 1-1,1-1 1,0 0 0,0 0 0,5 6-1,-7-9-127,0-1 0,1 0-1,-1 0 1,0-1-1,0 1 1,0 0 0,1 0-1,-1-1 1,0 1-1,1 0 1,-1-1 0,1 1-1,-1-1 1,0 0-1,1 1 1,-1-1 0,1 0-1,-1 0 1,1 0-1,-1 0 1,1 0 0,-1 0-1,1-1 1,-1 1-1,1 0 1,1-2 0,10-4-1051</inkml:trace>
  <inkml:trace contextRef="#ctx0" brushRef="#br0" timeOffset="1852.1">2636 337 876,'0'0'2236,"-4"0"985,-2-11-2161,-5 7-1002,11 4-62,-1-1 1,1 1-1,-1 0 1,1-1-1,-1 1 1,0 0-1,1-1 1,-1 1-1,0 0 1,1 0-1,-1-1 1,0 1-1,1 0 1,-1 0-1,0 0 0,1 0 1,-1 0-1,0 0 1,1 0-1,-1 0 1,0 0-1,1 0 1,-1 1-1,0-1 1,1 0-1,-1 0 1,0 1-1,1-1 1,-1 0-1,1 1 1,-1-1-1,1 0 1,-1 1-1,1-1 1,-1 1-1,1-1 0,-1 1 1,1-1-1,-1 1 1,1 0-1,0-1 1,-1 2-1,1-1 5,-1-1-1,1 1 0,-1 0 0,1-1 1,0 1-1,0 0 0,-1 0 0,1-1 0,0 1 1,0 0-1,0 0 0,0-1 0,0 1 1,0 0-1,0 0 0,0-1 0,0 1 1,0 0-1,0 0 0,1-1 0,-1 1 1,0 0-1,0 0 0,1-1 0,-1 1 0,0 0 1,1-1-1,-1 1 0,1 0 0,-1-1 1,1 1-1,-1-1 0,1 1 0,0-1 1,-1 1-1,1-1 0,1 1 0,1 0 14,1 0 0,0 0 0,-1-1-1,1 1 1,0-1 0,6-1 0,-3 1 13,-6 0-10,-1-1 0,1 1 0,0-1 0,0 1 0,-1-1 0,1 1 0,0-1 0,-1 0 0,1 1 0,-1-1 1,1 0-1,-1 0 0,0 1 0,1-1 0,-1 0 0,1 0 0,-1 0 0,0 0 0,0 0 0,0 1 0,1-2 0,-1 1-136,0 0-1,0 1 1,1-1 0,-1 1 0,0-1-1,0 0 1,0 1 0,0-1 0,0 1-1,0-1 1,0 0 0,0 1-1,0-1 1,0 0 0,0 1 0,0-1-1,0 1 1,-1-1 0,1 0 0,0 1-1,0-1 1,-1 1 0,1-1 0,0 1-1,-1-1 1,1 1 0,0-1-1,-1 1 1,1-1 0,-1 1 0,0-1-1,-10-2-1767,6 1 976</inkml:trace>
  <inkml:trace contextRef="#ctx0" brushRef="#br0" timeOffset="3286.62">2914 305 2972,'0'-2'187,"0"1"-1,0 0 0,0-1 1,0 1-1,0 0 1,0-1-1,0 1 0,-1 0 1,1-1-1,-1 1 1,1 0-1,-1 0 0,1 0 1,-1-1-1,0 1 1,1 0-1,-1 0 0,0 0 1,0 0-1,-2-1 1,4 5-46,-1-1 1,0 1-1,0 0 1,0 0-1,-1 0 1,1 0 0,-1 0-1,-1 5 1,-2 14 155,4-8-229,-1 3-25,2 1 1,-1-1-1,2 1 1,0-1 0,1 0-1,8 26 1,-8-36-79,3 9 283,0 1-1,0 0 1,-2 0-1,0 0 1,-1 1-1,1 20 1,-4-36-204,-1 0 0,0 0 0,0 0 0,0 1 0,0-2 0,-1 1 1,1 0-1,0 0 0,-1 0 0,1 0 0,-1-1 0,0 1 0,1-1 0,-1 1 0,0-1 0,0 0 0,0 0 1,0 0-1,0 0 0,-4 1 0,-47 18 300,43-18-338,0 0 0,0 0 0,0-1 0,0 0 0,-1-1 0,-16-2 0,24 2-259,0-1 0,0 1-1,0-1 1,0 0 0,0 0 0,0 0 0,0 0 0,0-1-1,0 1 1,1-1 0,-1 1 0,0-1 0,1 0 0,0 0-1,-1 0 1,1-1 0,0 1 0,0-1 0,0 1 0,0-1-1,1 1 1,-1-1 0,1 0 0,0 0 0,-2-5-1,-2-11-1812</inkml:trace>
  <inkml:trace contextRef="#ctx0" brushRef="#br0" timeOffset="3643.97">3040 44 1848,'0'0'14,"0"30"581,0-24-586,-1-1 0,1 1 0,0 0 0,1-1 0,-1 1 0,1 0-1,0-1 1,1 1 0,-1-1 0,1 0 0,0 1 0,0-1 0,1 0 0,0 0 0,0 0 0,5 7 0,-3-7 99,-1 1 0,1-1-1,0 0 1,0-1 0,1 1 0,7 5 0,-12-9-25,1-1 1,-1 1 0,0-1-1,0 1 1,0-1 0,0 1 0,0-1-1,1 1 1,-1-1 0,0 0-1,0 0 1,1 0 0,-1 0 0,0 0-1,0 0 1,1 0 0,-1 0-1,0 0 1,0 0 0,0-1 0,1 1-1,-1 0 1,0-1 0,0 1-1,0-1 1,0 0 0,0 1 0,0-1-1,0 0 1,0 0 0,0 1-1,0-1 1,0 0 0,0 0 0,0 0-1,-1 0 1,1 0 0,0 0-1,-1 0 1,1-1 0,-1 1 0,1-1-1,1-4 46,0 1 0,0 0 0,-1-1 0,0 1 0,0-1 0,0 0 0,0 1 0,-1-1 0,0 1 0,-1-1 0,1 0 0,-1 1 0,0-1 0,0 1 0,-1-1 0,0 1 0,-4-10 1,3 8-344,0 1 0,-1-1 0,0 1 1,0 0-1,-1 0 0,0 0 0,0 1 1,0 0-1,-1 0 0,1 0 0,-1 0 1,0 1-1,-10-5 0,2 4-2577,6 4 1317</inkml:trace>
  <inkml:trace contextRef="#ctx0" brushRef="#br0" timeOffset="4158.02">3371 322 2884,'0'0'1790,"-1"-22"503,-3 21-2267,0-1 1,0 1 0,0-1-1,0 1 1,0 1 0,-1-1-1,1 0 1,0 1-1,-6 0 1,8 0-30,-1 0-1,1 0 1,0 0 0,0 1-1,-1-1 1,1 0 0,0 1 0,0 0-1,0-1 1,-1 1 0,1 0-1,0 0 1,0 0 0,0 1-1,0-1 1,1 0 0,-1 1-1,-2 2 1,-5 8-11,7-9 14,-1 1 0,0-1 1,1 1-1,0-1 1,0 1-1,0 0 1,0 0-1,1 0 0,-1 0 1,1 0-1,0 0 1,1 1-1,-1-1 1,0 8-1,1-8 4,1 0-1,-1-1 1,1 1 0,0-1-1,-1 0 1,1 1 0,1-1-1,-1 0 1,0 1 0,1-1 0,0 0-1,0 0 1,0 0 0,0 0-1,0-1 1,1 1 0,-1-1-1,1 1 1,-1-1 0,1 0-1,0 0 1,0 0 0,0 0-1,0 0 1,0-1 0,1 1-1,-1-1 1,0 0 0,1 0-1,-1 0 1,5 0 0,0 0-2,0 0 0,0 0 0,0 0 0,0-1 0,0 0 0,1-1 0,-1 0 0,0 0 0,0-1 0,0 1 0,-1-2 0,15-5 0,-18 6 58,1-1-1,0 0 1,-1 0 0,0 0 0,0 0-1,0-1 1,0 1 0,0-1 0,-1 0-1,1 0 1,3-7 0,-6 9-7,0 0 1,0 0 0,0-1-1,-1 1 1,1 0-1,-1 0 1,1 0-1,-1-1 1,0 1-1,0 0 1,0-1-1,0 1 1,0 0 0,-1-1-1,1 1 1,-1 0-1,1 0 1,-1 0-1,0-1 1,0 1-1,0 0 1,0 0-1,0 0 1,0 0 0,-1 0-1,1 1 1,-4-4-1,0-2-59,0 1 1,-1 0-1,0 1 0,0-1 0,-1 1 0,0 0 1,1 1-1,-2-1 0,1 1 0,0 1 0,-1-1 1,-11-2-1,9 4-707,1 0-1,-1 1 1,-15 0 0,21 1 335,3 0 130,-1-1 0,1 1-1,-1 0 1,1 0 0,-1 1-1,1-1 1,-1 0 0,1 0-1,0 1 1,-1-1 0,1 1-1,-1-1 1,1 1 0,-3 1 0,1 2-996</inkml:trace>
  <inkml:trace contextRef="#ctx0" brushRef="#br0" timeOffset="4642.36">3712 109 2680,'0'0'30,"-1"0"1,1 1-1,-1-1 0,1 1 0,0-1 1,-1 1-1,1-1 0,-1 1 0,1-1 1,0 1-1,0-1 0,-1 1 0,1-1 1,0 1-1,0-1 0,0 1 0,-1 0 1,1-1-1,0 1 0,0-1 0,0 1 1,0 0-1,0-1 0,0 1 0,0-1 1,0 1-1,1-1 0,-1 1 0,0 0 1,0-1-1,0 1 0,1-1 0,-1 2 1,8 21 624,42 57-244,-16-23-178,-28-47-80,0 1 1,-1 1-1,0-1 0,-1 1 1,0 0-1,-1 0 1,-1 0-1,0 0 0,0 0 1,-1 0-1,-1 22 1,0-33-99,0 0 1,0-1 0,0 1-1,0 0 1,0-1 0,0 1 0,0 0-1,-1-1 1,1 1 0,0 0 0,-1-1-1,1 1 1,0 0 0,-1-1-1,1 1 1,0-1 0,-1 1 0,1-1-1,-1 1 1,1-1 0,-1 1-1,0-1 1,1 1 0,-1-1 0,1 0-1,-1 1 1,0-1 0,1 0-1,-1 0 1,0 1 0,1-1 0,-1 0-1,0 0 1,1 0 0,-1 0-1,0 0 1,0 0 0,-1 0 0,1 0-14,0 0 1,0 0 0,0-1-1,0 1 1,0 0-1,0-1 1,0 1 0,0 0-1,0-1 1,0 1 0,0-1-1,0 0 1,0 1 0,0-1-1,0 0 1,0 1 0,1-1-1,-1 0 1,0 0-1,1 0 1,-1 0 0,0 0-1,1 0 1,-1 0 0,0-2-1,0 0-39,0-1 0,0 1 0,1-1 0,-1 1 0,1-1-1,0 1 1,0-1 0,0 0 0,0 1 0,1-1 0,-1 1 0,1-1-1,0 0 1,0 1 0,0 0 0,0-1 0,1 1 0,0 0 0,-1 0-1,1-1 1,0 1 0,4-4 0,-2 4-5,-1 0 0,1 0 1,0 0-1,0 1 0,1-1 0,-1 1 0,0 0 0,1 0 1,-1 1-1,1-1 0,0 1 0,-1 0 0,1 0 0,0 0 1,0 1-1,6 0 0,-6 0 0,0 1 0,0-1 0,-1 1 0,1 0 0,0 0 0,-1 1 0,1-1-1,-1 1 1,0 0 0,1 0 0,-1 1 0,6 4 0,3 3 68,0 1 1,14 17-1,-19-19-915,1 0 1,0-1-1,0 0 0,0 0 1,19 11-1,-10-15-1595,-8-4 1223</inkml:trace>
  <inkml:trace contextRef="#ctx0" brushRef="#br0" timeOffset="5189.85">4303 270 1820,'0'-1'18,"0"1"-1,0 0 0,0 0 1,0 0-1,0 0 0,0 0 1,0-1-1,0 1 1,0 0-1,0 0 0,0 0 1,0 0-1,0 0 1,0-1-1,0 1 0,0 0 1,0 0-1,0 0 0,0 0 1,-1 0-1,1 0 1,0 0-1,0-1 0,0 1 1,0 0-1,0 0 1,0 0-1,0 0 0,-1 0 1,1 0-1,0 0 0,0 0 1,0 0-1,0 0 1,0 0-1,-1 0 0,1 0 1,0 0-1,0 0 0,0 0 1,0 0-1,0 0 1,-1 0-1,1 0 0,0 0 1,0 0-1,0 0 1,0 0-1,0 0 0,-1 0 1,1 0-1,0 0 0,0 0 1,0 0-1,0 1 1,-1-1-17,1 0 0,0 1 1,0-1-1,0 1 0,-1-1 1,1 0-1,0 1 1,0-1-1,0 1 0,0-1 1,0 1-1,0-1 0,0 1 1,0-1-1,0 0 1,0 1-1,0-1 0,0 1 1,0-1-1,0 1 0,0-1 1,1 1-1,-1-1 1,0 0-1,0 1 0,0-1 1,1 1-1,-1-1 0,0 0 1,1 1-1,-1-1 1,6 11-5,-1-1 1,0 1-1,-1 0 1,4 14-1,14 34 717,-17-49-55,1 0-1,0 0 1,15 17 0,-24-31-385,1 0 1,0 0-1,0 0 1,0 0-1,0-1 0,0 1 1,1-1-1,0 1 1,0-1-1,0 0 0,1 1 1,0-1-1,0-6 1,0 5-313,0 0 1,0 0-1,1-1 1,0 1 0,1 0-1,-1 0 1,1 0-1,0 0 1,0 1 0,6-10-1,-6 11 34,1 0-1,-1 0 1,1 1 0,0-1-1,0 1 1,0 0-1,1 0 1,-1 0 0,1 0-1,-1 1 1,1 0-1,0-1 1,0 1 0,0 0-1,0 1 1,0-1-1,1 1 1,-1 0 0,0 0-1,1 0 1,-1 1-1,1-1 1,-1 1 0,1 0-1,-1 1 1,1-1-1,-1 1 1,1-1 0,-1 1-1,5 2 1,1 1-5,0 0-1,-1 1 1,0 0 0,1 1 0,-2-1 0,1 2 0,-1-1 0,0 1 0,0 1-1,-1-1 1,11 15 0,-14-16-51,2 0-522,0 1-1,-1 0 1,0 0 0,-1 1 0,1-1-1,-1 1 1,-1 0 0,1 0 0,-2 0-1,1 0 1,2 17 0</inkml:trace>
  <inkml:trace contextRef="#ctx0" brushRef="#br0" timeOffset="6168.73">4948 239 2020,'0'0'2798,"10"6"-1478,85-6-897,-94 0-357,-1 0 0,1 0 0,0 0 0,0 0 0,0 0 1,-1-1-1,1 1 0,0 0 0,0 0 0,-1-1 0,1 1 1,0 0-1,-1-1 0,1 1 0,0-1 0,-1 1 0,1-1 1,-1 1-1,1-1 0,-1 1 0,1-1 0,-1 0 1,1 1-1,-1-1 0,1 0 0,-1 1 0,1-2 0,2-23 1232,-4 24-1297,1 0 0,-1 0 0,0 0 0,0 0 0,0 0 0,0 1 0,1-1 0,-1 0 0,-1 1 0,1-1 0,0 0 0,0 1 0,0-1 0,0 1 0,0 0 0,0-1 0,-3 0 0,-22-5-49,20 6 42,0 1 0,-1-1 0,1 1 0,0 0 0,0 1 0,0-1 0,0 1 0,0 0 0,1 1 0,-1-1 0,0 1 0,1 1 0,-6 3 0,1 0-10,0 0 0,0 1 0,1 1-1,0 0 1,-12 15 0,19-23 14,1 1 0,0-1 0,-1 1 0,1-1 0,0 1-1,0 0 1,0-1 0,1 1 0,-1 0 0,0 0 0,0-1 0,1 1-1,0 0 1,-1 0 0,1 0 0,0 0 0,0 0 0,0 0 0,0 0-1,0-1 1,0 1 0,0 0 0,1 0 0,-1 0 0,1 0 0,-1 0 0,1-1-1,0 1 1,0 0 0,0 0 0,0-1 0,0 1 0,0-1 0,0 1-1,0-1 1,1 1 0,-1-1 0,1 0 0,-1 0 0,1 0 0,-1 0-1,4 2 1,7 3 23,1 0 0,0 0 0,1-1-1,25 5 1,-12-2-38,-18-5 12,1 0 8,0 0 0,0 0 1,0 1-1,-1 1 0,0 0 1,18 12-1,-25-15-7,0 0 1,0 0-1,-1 0 1,1 1 0,-1-1-1,1 1 1,-1-1-1,2 4 1,-3-5 11,0-1-1,1 1 1,-1 0 0,0-1 0,0 1 0,1 0 0,-1-1 0,0 1 0,0 0 0,0 0 0,0-1-1,0 1 1,0 0 0,0 0 0,0-1 0,0 1 0,0 0 0,-1-1 0,1 1 0,0 0 0,0 0-1,-1-1 1,1 1 0,0 0 0,-1-1 0,1 1 0,-1-1 0,1 1 0,0-1 0,-1 1 0,0-1-1,1 1 1,-1 0 0,-13 5-186,0-1 1,0-1-1,0 0 0,0-1 0,-1 0 0,1-1 1,-1-1-1,-26 0 0,40-1-12,-1 0 1,0-1-1,1 1 0,-1 0 0,0-1 1,1 1-1,-1-1 0,1 1 0,-1-1 0,1 0 1,-1 0-1,1 1 0,-1-1 0,1 0 1,0 0-1,-1-1 0,1 1 0,0 0 1,0 0-1,-1-3 0,-5-3-1407</inkml:trace>
  <inkml:trace contextRef="#ctx0" brushRef="#br0" timeOffset="6558.72">5383 227 1624,'-2'11'135,"-30"14"400,25-20-467,0-1 0,1 1-1,0 0 1,0 1-1,-6 6 1,7-7-60,1 1 0,0 0 1,0 0-1,1 0 1,0 0-1,0 0 1,0 1-1,1-1 1,0 1-1,0 0 0,0-1 1,1 1-1,0 0 1,0 8-1,2-13-9,-1 0 1,1 0-1,0 0 0,0-1 0,0 1 0,0 0 0,0-1 1,0 1-1,0-1 0,0 1 0,1-1 0,-1 0 0,0 1 1,1-1-1,-1 0 0,1 0 0,0 0 0,-1 0 1,1 0-1,0-1 0,0 1 0,-1 0 0,5 0 0,1 2 21,1-1 1,0 0-1,0 0 0,12 0 0,-7-2 320,0 0-1,-1-1 1,1 0 0,0-1 0,-1-1-1,0 0 1,1 0 0,-1-1 0,0-1-1,-1 0 1,1-1 0,-1 0 0,19-14-1,-28 19-274,-1 0-1,0 0 0,0 0 0,0 0 0,0 0 0,1 0 1,-2 0-1,1 0 0,0-1 0,0 1 0,0 0 1,0 0-1,-1-1 0,1 1 0,-1 0 0,1-1 1,-1 1-1,0-1 0,1 1 0,-1-1 0,0 1 0,0-1 1,0 1-1,0-1 0,0 1 0,0-1 0,0 1 1,-1-1-1,1 1 0,-1 0 0,1-1 0,-2-2 1,0 1-58,0 0 0,0 1 1,0-1-1,0 0 0,-1 1 1,1-1-1,-1 1 1,1 0-1,-1 0 0,0 0 1,0 0-1,-6-2 1,-1 0-29,0 1 0,-1 0 0,1 0 1,-1 1-1,-21-1 0,-25 2-5165,54 1 4744,-3 1-1005,2 3 181</inkml:trace>
  <inkml:trace contextRef="#ctx0" brushRef="#br0" timeOffset="7015.96">5816 432 1512,'2'7'497,"1"0"-1,0 0 1,0 0 0,1 0-1,5 8 1,-4-10 1590,-3-8 226,-8-10-1323,3 8-960,1 1 1,0-1-1,0 0 0,0 1 0,1-1 1,-1 0-1,1 0 0,0 0 0,1 0 1,-1 0-1,1 0 0,0-1 0,0 1 1,2-6-1,-2-4-54,1 12 13,-1-1-1,1 1 1,0 0-1,0-1 1,0 1-1,0 0 1,0 0-1,1 0 1,-1 0-1,1 0 1,0 0-1,0 1 1,0-1-1,1 1 0,-1-1 1,0 1-1,1 0 1,0 0-1,-1 0 1,1 0-1,0 0 1,0 1-1,5-3 1,6-2-7,0 0 0,1 1 1,24-6-1,-32 10 23,1-1-1,-1 1 1,1 0-1,-1 1 1,1 0 0,0 0-1,-1 1 1,1 0 0,-1 0-1,1 1 1,-1 0-1,1 0 1,-1 0 0,0 1-1,0 0 1,9 6 0,-11-6-76,-1 1 0,1 0 0,-1 0 0,1 0 1,-1 0-1,-1 1 0,1-1 0,0 1 1,-1 0-1,0 0 0,0 0 0,-1 1 1,0-1-1,1 1 0,-2-1 0,1 1 1,-1 0-1,0 0 0,0 0 0,0-1 1,-1 10-1,0-13-232,-1-1 1,1 1-1,0 0 0,-1 0 1,0 0-1,1 0 1,-1-1-1,0 1 1,0 0-1,0-1 1,0 1-1,-1-1 0,1 1 1,0-1-1,-3 2 1,0 1-1196</inkml:trace>
  <inkml:trace contextRef="#ctx0" brushRef="#br0" timeOffset="8898.68">6973 250 2736,'0'0'121,"0"0"-1,1 0 0,-1 0 1,0 0-1,0 0 1,0 0-1,1 0 0,-1 0 1,0 0-1,0 0 1,1 1-1,-1-1 0,0 0 1,0 0-1,0 0 1,1 0-1,-1 0 0,0-1 1,0 1-1,1 0 1,-1 0-1,0 0 0,0 0 1,0 0-1,1 0 1,-1 0-1,0 0 0,0 0 1,0-1-1,1 1 1,-1 0-1,0 0 1,0 0-1,0 0 0,0 0 1,0-1-1,1 1 1,-1 0-1,0 0 0,0 0 1,0-1-1,0 1 1,2-15 1582,-2 13-1683,0 0 1,0-1-1,0 1 1,0 0-1,-1 0 0,1 0 1,-1 0-1,0 0 1,1 0-1,-1 0 0,0 0 1,-2-3-1,-7-3-20,-1 1 1,0 1-1,0 0 0,0 0 0,-1 1 0,1 1 0,-1 0 0,-1 0 1,1 1-1,0 1 0,-1 0 0,1 0 0,-25 2 0,31 0-4,1 1-1,-1 1 0,0-1 0,1 1 1,-1 0-1,1 0 0,0 1 1,0-1-1,0 1 0,0 0 0,-5 5 1,-1 0 11,0 1 0,1 0 0,-15 17 0,23-23-41,-1 1 0,0-1 1,1 1-1,-1-1 1,1 1-1,0 0 1,1 0-1,-1 0 1,1 0-1,-1 0 1,1 0-1,0 1 1,1-1-1,-1 0 0,1 1 1,0-1-1,0 6 1,1-6-29,0 0 0,0-1 0,1 1 0,-1 0 0,1-1 0,0 1 0,0-1 0,0 0 0,0 0 0,0 1 0,1-1 0,0-1 0,-1 1 0,1 0 0,0-1-1,0 1 1,1-1 0,-1 0 0,5 2 0,-1 0 3,0 0 1,0-1-1,0 1 0,1-2 0,0 1 0,-1-1 0,1 0 0,9 0 0,-12-1 61,0-1-1,0-1 1,0 1 0,0-1-1,0 0 1,0 0 0,0 0-1,0-1 1,-1 1 0,1-1 0,0-1-1,-1 1 1,7-5 0,2-2 14,0 0 0,-1 0 1,-1-1-1,0-1 0,0 0 1,-1 0-1,0-1 0,-1 0 1,0-1-1,-1 0 0,11-25 1,-19 38-19,0 0 1,0 0 0,0 0 0,-1-1 0,1 1-1,0 0 1,0 0 0,0 0 0,0-1-1,0 1 1,0 0 0,0 0 0,-1 0 0,1-1-1,0 1 1,0 0 0,0 0 0,0 0-1,-1 0 1,1 0 0,0-1 0,0 1 0,0 0-1,-1 0 1,1 0 0,0 0 0,0 0-1,-1 0 1,1 0 0,0 0 0,0 0 0,0 0-1,-1 0 1,1 0 0,0 0 0,0 0-1,-1 0 1,1 0 0,0 0 0,0 0-1,0 0 1,-1 0 0,1 0 0,0 1 0,0-1-1,0 0 1,-1 0 0,1 0 0,0 0-1,0 0 1,0 1 0,0-1 0,-1 0 0,-13 8-5,8 0 11,1 1 1,0-1-1,1 1 1,-1 1 0,2-1-1,-1 1 1,1-1 0,1 1-1,0 0 1,0 0-1,1 0 1,0 0 0,1 0-1,1 14 1,-1-23-11,1 1 0,-1-1 1,1 0-1,0 0 0,-1 0 0,1 0 1,0 0-1,0 0 0,-1 0 1,1 0-1,0 0 0,0 0 0,0-1 1,0 1-1,0 0 0,0-1 1,0 1-1,1 0 0,-1-1 0,0 1 1,0-1-1,0 0 0,0 1 1,1-1-1,-1 0 0,0 0 0,0 0 1,3 0-1,2 1-22,-1-1 0,1 1 1,-1-1-1,1-1 0,8 0 0,-7-1 10,0 0-1,-1 0 0,1-1 1,-1 0-1,0 0 1,0 0-1,0-1 0,6-5 1,-9 7 3,-1 0 0,1-1 1,-1 1-1,0-1 0,0 1 1,0-1-1,0 0 0,-1 0 1,1 0-1,-1 0 0,1 0 0,-1 0 1,0 0-1,0 0 0,0-1 1,-1 1-1,1 0 0,-1-6 1,0 7 6,1 0 0,-1 0 0,0-1 0,0 1 0,0 0 0,-1 0 0,1-1 0,0 1 0,-1 0 0,1 0 0,-1 0 1,0 0-1,0 0 0,0 0 0,0 0 0,0 0 0,0 0 0,-3-3 0,0 0 49,1 0 157,0 0 1,1 0-1,-1 0 0,1-1 0,0 1 0,1 0 0,-1-1 0,1 1 0,0-1 1,1 0-1,-1 1 0,1-1 0,0 0 0,1-6 0,-1 10-152,1-1-1,0 1 1,-1-1-1,1 1 0,0 0 1,0 0-1,0-1 1,0 1-1,1 0 1,2-3-1,-2 2-27,-1 1-1,1-1 1,0 1 0,-1-1 0,0 0-1,0 1 1,1-1 0,-2 0-1,1 0 1,0 0 0,0-4 0,0 5-69,0 8 41,7 25 60,-1-13-28,-1 0-1,0 1 0,-2-1 1,0 1-1,-1 0 0,-1 0 0,-1 0 1,-1 0-1,0 1 0,-4 21 1,2-29 25,0 0 0,-1 0 1,-1 0-1,0-1 1,0 0-1,-1 0 0,-1 0 1,0 0-1,0-1 1,-1 0-1,-12 14 0,13-18-3,0 1 0,-1-1 0,0-1-1,0 1 1,0-1 0,-1 0 0,1 0-1,-1-1 1,-1 0 0,1-1 0,0 0-1,-1 0 1,1-1 0,-1 0 0,0 0-1,-9 0 1,-3-2-48,0 0 0,1-1 0,-1-2 0,0 0 0,1-1 0,0-1 0,0-1 0,0-1 0,0-1 0,1 0 0,1-1 0,-1-1-1,-30-24 1,43 29-11,0 0 0,0-1 0,1 1 0,0-1 0,0-1-1,1 1 1,-1-1 0,1 1 0,1-1 0,0 0 0,-1-1-1,2 1 1,-1 0 0,1-1 0,1 0 0,-1 1 0,1-1-1,0 0 1,1 0 0,0 0 0,0 1 0,3-13 0,-1 10-53,0-1 0,2 1 1,-1 0-1,1 0 1,0 0-1,1 1 0,1-1 1,-1 1-1,1 0 1,1 1-1,-1-1 0,2 1 1,-1 1-1,1-1 1,16-11-1,-4 5-21,1 1 0,0 1-1,1 0 1,0 2 0,0 0 0,2 2-1,25-7 1,-32 12 42,0 0 1,0 1-1,1 0 0,-1 2 0,0 0 0,0 1 0,1 1 0,-1 0 1,0 1-1,31 11 0,24 15-901,-28-2-2457,-44-26 3287,1-1 0,-1 1 0,0-1 0,1 0-1,-1 1 1,0-1 0,1 1 0,-1-1 0,0 1 0,0-1-1,0 1 1,1-1 0,-1 1 0,0-1 0,0 1-1,0-1 1,0 1 0,0-1 0,0 1 0,0-1-1,0 1 1,0 0 0,0-1 83,0 3-939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0:46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0 162 600,'0'0'401,"0"-8"3373,1-21-1201,0 29-2570,0 0 0,-1 0 0,1 1-1,-1-1 1,1 0 0,-1 0 0,1 0 0,0 0 0,-1 1-1,1-1 1,-1 0 0,1 1 0,-1-1 0,1 0 0,-1 1-1,1-1 1,-1 1 0,0-1 0,1 1 0,-1-1 0,0 1-1,1-1 1,-1 1 0,0-1 0,1 1 0,-1-1 0,0 1-1,0-1 1,0 1 0,0 0 0,1-1 0,-1 1 0,0 0 0,0 29 40,1-1-16,22 27-9,-16-42-12,0 0 0,-1 1-1,-1 0 1,-1-1-1,0 2 1,-1-1-1,2 23 1,-3-19 31,-2-12 43,-12-23-38,7 7-53,1 1 0,0-1 1,0-1-1,1 1 0,0 0 0,0-1 1,1 1-1,1-1 0,-1 0 0,1-14 1,2 23 6,-1 0 1,0 0-1,1 0 1,-1 0-1,0 0 1,1 0 0,-1 0-1,1 1 1,-1-1-1,1 0 1,0 0-1,-1 0 1,1 1-1,0-1 1,0 0-1,-1 1 1,1-1-1,0 1 1,0-1 0,0 1-1,0-1 1,0 1-1,0 0 1,0-1-1,0 1 1,0 0-1,0 0 1,0 0-1,0 0 1,1 0 0,37-2 6,-33 2 12,52 4-13,-43-2 1,0-1-1,0 0 1,0-1 0,0-1 0,19-3 0,-30 4 4,0-1 0,-1 0 0,1 0 1,-1-1-1,1 1 0,-1-1 0,0 1 0,1-1 1,-1 0-1,0 0 0,0-1 0,0 1 0,-1-1 1,1 1-1,4-7 0,-5 5 11,0-1 1,0 1-1,0-1 0,0 0 0,-1 0 1,0 1-1,0-1 0,0 0 1,-1 0-1,1 0 0,-2-6 0,2-9 492,-1 1 0,-1 0 1,-1 0-1,-1 0 0,-1 1 0,-6-22 0,5 21-522,10 33 21,8 27 271,24 51 0,-24-64-466,-1 1-1,-2 0 1,0 1-1,6 39 1,-15-28-2458,-2-23-1859</inkml:trace>
  <inkml:trace contextRef="#ctx0" brushRef="#br0" timeOffset="1774.5">749 325 2620,'1'0'70,"0"0"-1,0-1 1,0 1-1,0-1 1,0 1-1,-1-1 1,1 1-1,0-1 1,0 0-1,-1 1 0,1-1 1,0 0-1,-1 0 1,1 1-1,-1-1 1,1 0-1,-1 0 1,1 0-1,-1 0 1,0 0-1,1 0 1,-1 1-1,0-1 1,0 0-1,0 0 1,1 0-1,-1 0 1,0 0-1,-1-2 1,2-36 2678,-1 31-2332,0 6-361,-1-1 1,0 0 0,0 0-1,0 0 1,0 0 0,-1 1-1,1-1 1,-1 1 0,1-1-1,-1 1 1,0-1 0,0 1-1,0 0 1,0 0 0,-1 0-1,1 0 1,0 1 0,-1-1-1,-4-2 1,-1-1 86,0 1 0,0 0-1,-1 0 1,0 1 0,-11-3 0,16 5-152,0 0 1,0 0-1,-1 1 0,1 0 1,0-1-1,0 2 0,0-1 1,0 0-1,-1 1 1,1 0-1,0 0 0,0 0 1,0 1-1,0-1 0,1 1 1,-1 0-1,0 0 0,1 0 1,-1 0-1,1 1 0,0-1 1,0 1-1,-4 4 1,4-3-8,0 0 0,1 0 0,-1 0 0,1 1 0,-1-1 0,1 1 0,1-1 0,-1 1 0,1 0 0,0 0 0,0 0 0,0 0 0,0 0 0,1 0 0,0 0 0,0 0 0,1 0 0,-1 0 0,2 7 0,-1-8-71,1 0 0,-1 0 0,1 0 0,0 0-1,0-1 1,0 1 0,0 0 0,1-1 0,0 0 0,-1 1-1,1-1 1,0 0 0,1-1 0,-1 1 0,0 0 0,1-1-1,0 0 1,-1 0 0,1 0 0,0 0 0,0 0 0,0-1 0,0 0-1,0 0 1,0 0 0,1 0 0,6 0 0,-2 0 42,0-1 1,0 0 0,0 0-1,0-1 1,-1 0 0,1 0-1,0-1 1,0 0 0,-1-1 0,1 0-1,-1 0 1,11-6 0,-15 7 49,1-1 0,-1 1 0,0-1 1,0 0-1,-1 0 0,1-1 1,-1 1-1,1-1 0,-1 1 1,0-1-1,0 0 0,-1 0 1,1-1-1,-1 1 0,0 0 0,0-1 1,0 0-1,-1 1 0,0-1 1,0 0-1,1-9 0,-2 14-3,0 0-1,0 0 0,0-1 0,0 1 1,0 0-1,0 0 0,-1 0 0,1 0 1,0 0-1,0 0 0,0 0 0,0 0 1,0 0-1,-1-1 0,1 1 1,0 0-1,0 0 0,0 0 0,0 0 1,-1 0-1,1 0 0,0 0 0,0 0 1,0 0-1,0 0 0,-1 0 0,1 0 1,0 0-1,0 0 0,0 0 1,0 1-1,-1-1 0,1 0 0,0 0 1,0 0-1,0 0 0,0 0 0,0 0 1,0 0-1,-1 0 0,1 0 0,0 1 1,0-1-1,0 0 0,0 0 1,0 0-1,0 0 0,0 0 0,0 1 1,-1-1-1,-6 7-6,5-3 11,1 0 0,-1 0 0,1 1-1,0-1 1,0 0 0,0 1 0,1-1-1,-1 0 1,1 1 0,0-1 0,0 1-1,1-1 1,0 0 0,-1 1 0,3 4-1,-2-6 6,1 0 0,0 0 0,0 0-1,0 0 1,0-1 0,1 1 0,-1-1 0,1 1-1,0-1 1,-1 0 0,1 0 0,0 0 0,0 0-1,0-1 1,0 1 0,1-1 0,-1 0 0,0 0-1,5 1 1,2 0-3,-1-1 1,1 0-1,-1 0 0,1-1 0,-1 0 0,1-1 0,-1 0 0,1-1 1,-1 0-1,12-4 0,-5 1-22,-1 0-1,0-1 1,0-1 0,0-1-1,15-11 1,-26 17 11,-1 0 0,0-1 0,0 1 1,0-1-1,0 0 0,-1 0 0,1 0 0,-1-1 0,0 1 1,1-1-1,-2 1 0,1-1 0,0 1 0,-1-1 1,1 0-1,-1 0 0,0 0 0,-1 0 0,1 0 0,-1 0 1,1 0-1,-2-7 0,1 9-1,-1 1 1,0-1-1,1 0 1,-1 1-1,0-1 1,0 1-1,0 0 1,0-1-1,0 1 1,0 0-1,-1-1 1,1 1-1,0 0 1,-1 0-1,1 0 1,-1 0-1,1 0 1,-1 0-1,1 1 1,-4-2-1,-34-13-25,27 12 23,-1 1 0,1 0 0,-1 1 0,0 0 0,-15 1 1,16 0-11,11 0-5,6-1 20,-1 0 1,1 1 0,-1 0 0,1-1 0,-1 1 0,1 1 0,6 0-1,4 0 8,32-2 41,-19 0-20,1 1 1,47 7-1,-62-6-45,-1 0-1,1 0 1,16-2 0,1 0-8,-30 0 28,0 1-1,0 0 0,0 0 0,0 0 1,0 0-1,0 0 0,0 0 0,0 0 1,0 0-1,0 0 0,0 0 1,0 0-1,0 1 0,0-1 0,-1 0 1,1 1-1,0-1 0,0 0 1,0 1-1,0 0 0,-1-1 0,1 1 1,0-1-1,0 1 0,-1 0 0,1-1 1,0 1-1,-1 0 0,1 0 1,-1 0-1,1-1 0,-1 1 0,1 0 1,-1 0-1,0 0 0,1 0 1,-1 0-1,0 0 0,0 0 0,0 0 1,0 0-1,0 0 0,0 0 0,0 0 1,0-1-1,0 1 0,-1 2 1,-1 3-2,0 1 1,0-1 0,-1 0-1,0 0 1,-6 8 0,6-9-11,2-2 18,-1-1 0,1 0-1,0 1 1,-1-1 0,1 1-1,0-1 1,1 1 0,-1 0 0,0-1-1,1 1 1,-1 0 0,1 0-1,0-1 1,0 1 0,0 0 0,1 0-1,-1-1 1,0 1 0,1 0-1,0-1 1,1 5 0,0-5-4,-1 1 1,1-1-1,0 1 1,0-1-1,0 0 1,1 0-1,-1 0 1,0 0-1,1 0 1,-1 0-1,1-1 1,0 1-1,0-1 1,-1 0-1,1 0 0,0 0 1,0 0-1,6 1 1,1-1-1,0 0 1,1-1-1,-1 0 1,1 0-1,-1-1 1,1-1-1,-1 1 0,0-2 1,20-6-1,-15 3-6,1 0 0,-1-1 0,0-1 0,-1 0-1,21-16 1,-33 21 0,1 1 1,0 0-1,-1-1 0,1 0 0,-1 1 0,0-1 0,0 0 1,0 0-1,0-1 0,-1 1 0,1 0 0,1-7 0,-1 2 122,0-1 1,-1 1-1,-1-1 0,0-10 0,0 17-104,-1 0 0,1 0 0,-1-1 0,0 1 0,1 0 0,-1 0 0,0 0-1,-1 0 1,1 0 0,0 0 0,0 0 0,-1 0 0,1 1 0,-1-1 0,0 0 0,1 1 0,-1-1 0,0 1 0,0 0 0,0 0 0,0-1 0,0 1-1,-4-1 1,-2-1-9,0 0 0,0 0 0,0 1 0,0-1 0,-9 0-1,15 3-10,-1 0 0,1-1 0,0 1-1,0 0 1,0 0 0,0 0-1,-1 0 1,1 0 0,0 1 0,0-1-1,0 1 1,0-1 0,0 1 0,0 0-1,0 0 1,-4 2 0,5-2 5,0 1 0,0 0 0,0-1 0,-1 1 1,2 0-1,-1 0 0,0 0 0,0 0 0,1 0 1,-1 0-1,1 0 0,-1 0 0,1 0 0,0 0 0,0 0 1,0 0-1,0 3 0,1-3 0,0-1 0,-1 0 0,1 1 0,0-1-1,0 0 1,0 1 0,0-1 0,0 0 0,0 0 0,0 0 0,1 0 0,-1 0 0,0 0-1,1 0 1,-1-1 0,0 1 0,1 0 0,-1-1 0,1 1 0,-1-1 0,1 0-1,2 1 1,37 8 10,-23-7-13,-1 0-1,1-2 1,0 0 0,0-2 0,29-5 0,88-27-22,-87 20 18,-42 11 15,-11 2-30,-12 6 54,6 3-32,0 1 0,1 1-1,0 0 1,0 0 0,-8 13-1,17-22 3,-1 1-1,1 0 1,0 0-1,0 0 0,0 0 1,0 1-1,0-1 1,0 0-1,1 0 1,-1 0-1,1 1 1,-1-1-1,1 0 1,0 1-1,0-1 0,0 0 1,0 1-1,0-1 1,1 0-1,-1 0 1,1 1-1,-1-1 1,1 0-1,0 0 0,0 0 1,0 0-1,0 1 1,0-1-1,1-1 1,-1 1-1,0 0 1,1 0-1,0-1 0,-1 1 1,1 0-1,0-1 1,0 0-1,4 3 1,0-1 7,1 0 1,-1 0-1,1 0 0,0-1 1,0 0-1,0-1 1,0 1-1,0-1 1,0-1-1,14 0 1,9-1 10,33-5 1,-55 4 4,0 1 1,0-2 0,0 1-1,0-1 1,0 0 0,-1-1-1,1 0 1,-1 0 0,0-1-1,-1 1 1,1-2-1,-1 1 1,0-1 0,0 0-1,0 0 1,-1 0 0,0-1-1,-1 0 1,1 0 0,-1 0-1,0 0 1,-1-1 0,0 1-1,0-1 1,-1 0 0,0 0-1,0 0 1,-1-1-1,1-12 1,-2 21-27,0-1-1,0 1 1,0 0-1,0-1 1,0 1-1,0-1 1,-1 1-1,1 0 1,0-1-1,0 1 1,0 0-1,-1 0 1,1-1-1,0 1 1,0 0-1,-1-1 1,1 1-1,0 0 1,0 0-1,-1 0 1,1-1-1,0 1 1,-1 0-1,1 0 1,0 0-1,-1 0 1,1 0-1,0-1 1,-1 1-1,1 0 1,-1 0-1,1 0 1,0 0-1,-1 0 1,1 0-1,0 0 1,-1 0-1,1 1 1,-1-1-1,1 0 1,0 0-1,-1 0 1,1 0-1,0 0 1,-1 0-1,1 1 1,0-1 0,0 0-1,-1 1 1,-17 11 13,14-5-5,0 1-1,1-1 1,-1 1 0,1 0 0,1 0 0,0 1 0,0-1-1,0 0 1,1 1 0,0-1 0,1 12 0,1-18-6,-1-1 1,1 1-1,-1-1 0,1 1 1,-1-1-1,1 0 0,0 1 1,0-1-1,0 0 0,0 0 1,0 0-1,0 0 0,0 1 1,0-2-1,0 1 0,0 0 1,0 0-1,1 0 0,-1 0 1,0-1-1,1 1 1,-1 0-1,1-1 0,-1 0 1,1 1-1,1-1 0,42 9 21,-19-8-23,1-1 1,0-1 0,-1-1-1,28-7 1,102-30-2,-155 39 2,26-10 394,-26 9-368,0 1-1,0-1 1,0 1-1,0-1 1,-1 1-1,1-1 1,0 0-1,0 1 1,0-1-1,-1 0 1,1 0 0,0 0-1,-1 1 1,1-1-1,-1 0 1,1 0-1,-1 0 1,1 0-1,-1 0 1,0 0-1,1 0 1,-1-2 0,-5 1 289,-1 0-1,1 0 1,-1 1 0,0 0 0,0 0 0,1 0 0,-11 1 0,13 0-273,-1-1 1,1 1-1,0 1 0,0-1 0,0 0 0,0 1 0,0 0 1,0 0-1,1 0 0,-1 0 0,0 0 0,0 0 1,0 1-1,1-1 0,-1 1 0,1 0 0,-1 0 1,1 0-1,0 0 0,0 0 0,0 0 0,0 1 0,0-1 1,0 1-1,1-1 0,-1 1 0,1 0 0,0-1 1,0 1-1,0 0 0,0 0 0,0 0 0,0 0 1,1 0-1,-1 4 0,0 5-24,-1 0-1,2 0 1,0 0-1,0 0 1,1 0 0,0 0-1,6 22 1,3-4 82,20 46 1,-17-48-54,-2 0-1,11 42 1,-19-54-44,-1-1 0,-1 0-1,0 1 1,-1-1 0,-1 0 0,0 1 0,-1-1 0,-1 0 0,-6 22 0,6-29-32,1 0 1,-1 0 0,-1 0-1,1 0 1,-1 0-1,-1-1 1,1 0-1,-1 0 1,0 0-1,-1 0 1,0-1-1,0 0 1,0 0-1,-1 0 1,0-1-1,0 0 1,0 0-1,-10 3 1,10-5-431,-1-1 1,0 0 0,1-1-1,-1 0 1,0 0-1,0-1 1,0 0-1,0 0 1,0-1 0,0 0-1,0 0 1,1-1-1,-1 0 1,0 0-1,1-1 1,0 0-1,-1 0 1,1-1 0,-6-4-1,-8-7-1673</inkml:trace>
  <inkml:trace contextRef="#ctx0" brushRef="#br0" timeOffset="3104.71">761 1096 1428,'1'-2'81,"0"0"1,0 1-1,-1-1 1,1 0-1,-1 0 0,1 0 1,-1 0-1,0 0 0,1 0 1,-1 0-1,0 0 0,0 0 1,-1 0-1,1 0 1,0 0-1,-1 1 0,1-1 1,-1 0-1,0 0 0,1 0 1,-1 0-1,0 1 0,0-1 1,0 0-1,0 1 0,-1-1 1,1 1-1,0-1 1,-1 1-1,1-1 0,-4-1 1,0 0-61,0 1 1,0 0-1,0 0 1,0 1-1,-1-1 1,1 1-1,-1 0 1,1 0-1,-1 1 1,-8 0-1,4 1-19,0 0-1,0 1 0,1 0 1,-1 0-1,0 1 0,1 1 0,0-1 1,-1 1-1,1 1 0,-9 6 1,12-7 2,-1 0 0,1 0 0,0 1 0,1 0 0,-1 0 0,1 0 0,0 1 0,0-1 0,1 1 0,0 1 0,0-1 0,0 0 0,0 1 0,-2 9 0,5-13-4,1-1 0,-1 1 1,1 0-1,0-1 0,0 1 0,0 0 1,1-1-1,-1 1 0,1 0 0,-1-1 0,1 1 1,0-1-1,0 1 0,0-1 0,0 0 1,0 1-1,1-1 0,-1 0 0,1 0 0,-1 0 1,1 0-1,0 0 0,0 0 0,0 0 0,0 0 1,0-1-1,0 1 0,1-1 0,2 2 1,9 5 1,1-1 0,0-1 1,26 8-1,-23-8-5,19 5 116,-16-5-143,0 1-1,23 11 0,-39-16 105,0 1 0,-1-1 0,0 1 0,1 0 0,-1 0 1,0 0-1,0 1 0,0-1 0,-1 1 0,1 0 0,-1 0 1,0 1-1,0-1 0,3 7 0,-6-9-15,1 0 0,0 0 0,-1 0 0,1 0-1,-1 0 1,0 0 0,0 0 0,0 0 0,0 0 0,0 0-1,0 0 1,0 0 0,-1 0 0,1 0 0,-1 0 0,1 0 0,-1 0-1,0 0 1,0 0 0,0 0 0,0-1 0,0 1 0,0 0 0,-1-1-1,1 1 1,0-1 0,-1 1 0,1-1 0,-1 1 0,0-1-1,-2 1 1,-6 5 95,-1-1 1,0 0-1,0-1 0,-14 5 0,17-7-110,-23 7 23,-1-1-1,0-1 0,0-2 1,-1-2-1,1 0 0,-48-2 0,75-2-85,1 0-1,-1-1 1,1 1-1,-1-1 0,1 0 1,0 0-1,-1 0 1,1-1-1,0 1 0,0-1 1,0 0-1,-7-5 1,8 5-118,1-1 0,0 1 0,0 0 0,0 0 0,0-1 0,0 1 0,0-1 0,1 0 0,-1 1 0,1-1 0,-1 0 0,1 0 0,0 0 0,1 0 0,-1 0 0,0 0 0,1 0 0,0 0 0,-1-5 0,3-39-2366,6 21 1245</inkml:trace>
  <inkml:trace contextRef="#ctx0" brushRef="#br0" timeOffset="3463.66">878 1021 3204,'0'4'798,"1"58"4968,0-41-5791,0 0 1,2-1-1,0 1 1,1 0-1,14 37 1,-2-20-377,37 63 1,-45-87-425,1-1 0,1 1 0,0-2 0,0 0 0,2 0 1,-1-1-1,21 16 0,-16-18-280</inkml:trace>
  <inkml:trace contextRef="#ctx0" brushRef="#br0" timeOffset="3824.62">990 1375 1708,'-63'-36'1138,"79"33"-1086,10 1-31,395 2 798,-434 8 232,-76 23-72,49-16-918,23-9-73,-42 16 23,55-20-11,-1 0 0,1 1 0,0-1-1,0 1 1,-1 0 0,2 0 0,-1 0 0,0 1 0,-4 5 0,7-8-1,1-1 1,-1 1-1,1 0 0,0-1 0,-1 1 0,1-1 0,0 1 0,0 0 1,-1-1-1,1 1 0,0-1 0,0 1 0,0 0 0,0-1 1,0 1-1,0 0 0,0-1 0,0 1 0,0 0 0,0-1 1,0 1-1,0 0 0,1-1 0,-1 1 0,0-1 0,0 1 1,1 0-1,-1-1 0,0 1 0,1 0 0,20 12 17,32-1-31,-52-12 11,18 3 13,1-1 0,0-1 1,0-1-1,38-4 0,-50 3-12,-1-1 0,0 1 0,1-1 1,-1 0-1,0-1 0,0 0 0,-1 0 0,1 0 0,0-1 0,-1 0 0,0 0 1,0-1-1,0 1 0,-1-1 0,0-1 0,8-8 0,-12 12 3,0 1-1,0-1 1,0 0-1,0 0 1,0 0-1,0 1 1,-1-1-1,1 0 1,-1 0-1,1 0 1,-1 0-1,0 0 1,0 0-1,0 0 1,0 0-1,0 0 1,0 0 0,-1 0-1,1 0 1,-2-3-1,1 1 13,-1 0 0,0 1 0,0-1 0,0 1 0,-1-1 0,1 1 0,-1 0 0,0 0 0,-5-4 0,-1 0 10,1 1 1,-1 0 0,-1 1-1,1 0 1,0 0 0,-1 1-1,-11-3 1,13 5 4,1 0 0,0 1 1,-1 0-1,1 1 0,-10 0 0,15 0-159,0 0 1,0 0-1,0 0 0,0 1 0,0-1 0,1 0 1,-1 1-1,0 0 0,0-1 0,0 1 0,1 0 1,-1 0-1,0 0 0,1 0 0,-1 0 0,1 0 0,-1 0 1,1 1-1,-1-1 0,1 1 0,0-1 0,0 1 1,0-1-1,0 1 0,-1 1 0,1 3-1026</inkml:trace>
  <inkml:trace contextRef="#ctx0" brushRef="#br0" timeOffset="4527.34">1621 1369 1400,'17'20'612,"-5"-6"-8,0 0 1,21 17-1,-30-28-391,1 0-1,1 0 0,-1-1 0,0 1 1,1-1-1,-1 0 0,1 0 0,0 0 0,-1 0 1,1-1-1,0 0 0,0 0 0,9 0 1,-12 0 1284,-6-13-1238,0-3-182,-1-2 179,2-1-1,0 0 1,-2-30 0,5 44-255,1 0-1,-1 1 1,0-1 0,1 0 0,0 0 0,0 1-1,0-1 1,1 0 0,-1 1 0,1-1 0,0 1-1,0 0 1,0-1 0,0 1 0,0 0 0,1 0-1,-1 0 1,1 1 0,0-1 0,0 1 0,0-1-1,0 1 1,1 0 0,-1 0 0,0 1 0,1-1-1,0 1 1,-1-1 0,1 1 0,7-1 0,-3 0 0,-1 1 1,1 0-1,0 1 1,0-1 0,-1 2-1,1-1 1,0 1 0,0 0-1,-1 0 1,1 1 0,-1 0-1,1 1 1,-1 0 0,12 5-1,-9-1 8,0-1 1,0 2-1,0-1 0,-1 1 0,15 17 0,-19-19-3,-1-1-1,0 1 0,-1 0 1,1 1-1,-1-1 0,0 1 1,-1-1-1,1 1 1,-1 0-1,-1 0 0,2 9 1,-3-13-5,0 0 1,1 0 0,-1-1 0,1 1 0,0-1 0,0 1-1,-1-1 1,2 1 0,-1-1 0,0 1 0,0-1 0,1 0-1,-1 0 1,1 1 0,0-1 0,0 0 0,0-1 0,0 1-1,0 0 1,3 2 0,-1-3 4,-1 1-1,1-1 1,0 0 0,-1 0-1,1 0 1,0 0-1,0-1 1,0 1 0,0-1-1,0 0 1,0 0-1,6-1 1,1-1 5,0-1 1,0 0-1,0 0 1,-1-1-1,1 0 0,-1-1 1,0-1-1,16-10 1,-8 2 21,-1-1 1,0-1-1,26-33 0,-34 38 2,-1 0-1,0-1 1,-1 0-1,-1 0 0,0-1 1,-1 0-1,7-20 0,-11 30 36,-1-1-1,1 1 0,0 0 1,-1 0-1,0 0 0,0-1 1,0 1-1,0 0 1,0 0-1,0-1 0,-1 1 1,-1-6-1,1 8-55,0-1 0,0 1 0,0 0 0,0-1 0,0 1 0,-1 0 0,1 0 0,0 0 0,-1 0 0,1 0 0,0 0 0,-1 0 0,1 0 0,-1 1 0,0-1 0,1 1 0,-1-1 0,1 1 0,-1-1 0,0 1 0,1 0 0,-1 0 0,0 0 0,1 0 0,-4 0 0,1 0 3,0 0 1,1 1-1,-1-1 0,0 1 1,0 0-1,0 0 0,1 0 1,-1 1-1,0-1 1,1 1-1,0 0 0,-1 0 1,1 0-1,0 0 1,0 1-1,-3 2 0,1 0 23,1 0 0,0 0 0,1 0 0,-1 0 0,1 1 0,0-1 0,0 1 0,1 0 0,-3 9-1,3-8-13,0 0 0,0 0-1,1 0 1,0 0-1,1 0 1,-1 0 0,1 0-1,1 0 1,-1 0-1,1 0 1,0 0-1,1 0 1,0 0 0,0 0-1,0 0 1,1-1-1,0 1 1,6 8 0,-3-8-81,1-1 1,0 0 0,0 0 0,0 0-1,1-1 1,0-1 0,-1 1 0,2-1-1,-1 0 1,0-1 0,1 0 0,0 0-1,17 2 1,6 0-2841,0-1 1,51-2-1,-60-2 1212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0:54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34 147 2048,'-4'-5'318,"0"-1"-1,1 1 0,-1-1 1,1 0-1,0 0 0,1 0 1,-1-1-1,1 1 0,0-1 1,1 1-1,-2-11 1,3 17-269,1 16 61,54 180 170,-7-32-193,-37-110-19,-3 2 0,-1-1 0,-3 60 0,-4-114-28,1-3-39,-1 0-1,0 0 1,1 0 0,0 0-1,-1 0 1,1 0 0,0 0-1,0 0 1,0 0-1,2-2 1,33-60-87,-25 42 59,1 0 0,1 1-1,1 1 1,1 0 0,21-22 0,-35 41 27,1-1 0,-1 1 1,1 0-1,-1-1 0,1 1 1,0 0-1,0 0 1,0 0-1,0 0 0,0 0 1,-1 1-1,1-1 0,1 0 1,-1 1-1,0 0 1,0-1-1,0 1 0,0 0 1,0 0-1,0 0 0,0 0 1,0 1-1,0-1 1,0 1-1,0-1 0,0 1 1,0-1-1,0 1 0,0 0 1,3 2-1,3 3 22,0 0-1,-1 0 1,1 1-1,-1 0 1,8 11-1,7 6 81,-3-5-275,1-1 0,34 23 0,-46-36 62,0-1-1,0 1 0,1-2 0,-1 1 1,1-1-1,0 0 0,0-1 0,0 0 0,0 0 1,0-1-1,12 0 0,-10-1 91,1-1 0,0 0 0,0-1 0,-1 0 0,1-1-1,-1 0 1,0 0 0,14-8 0,-20 9 32,0 0 0,-1-1 0,1 0 0,-1 0 0,0 0 0,1-1 0,-1 1 0,-1-1-1,1 0 1,-1 0 0,1 0 0,-1-1 0,0 1 0,-1-1 0,1 0 0,-1 1 0,0-1 0,0 0 0,-1 0 0,3-9-1,-4 10 46,1 1 0,-1 0-1,0 0 1,0 0 0,0-1-1,0 1 1,0 0 0,-1 0-1,0 0 1,1 0 0,-1 0-1,0 0 1,0 0 0,-1 0-1,1 0 1,-1 0 0,1 0-1,-1 1 1,0-1-1,0 1 1,0-1 0,-3-1-1,-2-1 14,1 0 0,-1 0 0,0 1 0,-1 1 0,1-1 0,-1 1-1,-13-4 1,17 6-65,0-1 0,0 1 0,0 0 0,0 0 0,0 0 0,-1 1 0,1 0 0,0 0 0,0 0 0,-1 0 0,1 0 0,0 1 0,0 0 0,-1 0 0,1 0 0,0 0 0,0 1 0,0 0 0,0-1 0,1 1 0,-1 1 0,0-1 0,1 1 0,0-1 0,-1 1 0,1 0 0,0 0 0,1 0 0,-1 1 0,0-1 0,1 1 0,0-1 0,0 1 0,0 0 0,0 0 0,0 0 0,1 0 0,0 0 0,0 0 0,0 0 0,0 0 0,1 1 0,-1 7 0,2-6-30,-1-1 0,1 1 0,0-1 0,0 1 0,0-1 0,1 1 0,0-1 0,0 0 0,0 0 0,1 0 0,0 0 0,0 0 0,0 0 0,0-1 0,1 0 0,0 1 0,0-1 0,8 6 0,-5-5-203,-1 0-1,1-1 1,0 0 0,0-1 0,0 0 0,0 0 0,1 0 0,-1-1 0,1 0-1,0 0 1,-1-1 0,1 0 0,8 0 0,-9-2 208,0 1 0,0-2 0,0 1 0,0-1 0,0 0 0,0 0 0,0-1 0,-1 0 0,1 0 0,-1-1 0,0 1 1,0-1-1,0-1 0,-1 1 0,1-1 0,-1 0 0,0 0 0,0-1 0,-1 1 0,0-1 0,0 0 0,0 0 0,-1-1 0,0 1 0,0-1 0,0 0 0,-1 1 0,0-1 0,0 0 0,-1 0 0,0 0 1,0-11-1,-2 18 21,1 0 1,-1 0 0,0 0 0,0 0-1,0 0 1,0 0 0,0 0 0,0 0-1,0 1 1,1-1 0,-1 0 0,0 1-1,0-1 1,0 0 0,0 1 0,1-1-1,-1 1 1,0-1 0,1 1 0,-1-1-1,0 1 1,0 1 0,-1 2 0,1 0-1,0 0 1,0 0 0,0 0 0,1 0-1,0 0 1,-1 0 0,1 0 0,1 0-1,-1 1 1,0-1 0,1 0 0,0 0-1,0 0 1,0 0 0,1 0 0,-1-1-1,1 1 1,0 0 0,0-1 0,0 1-1,1-1 1,-1 0 0,1 1 0,0-1-1,0 0 1,0-1 0,0 1 0,0 0-1,1-1 1,-1 0 0,6 3 0,-5-5-45,-1 1-1,1-1 1,0 1 0,0-1 0,0-1 0,0 1 0,0 0 0,0-1 0,0 0 0,-1 0 0,1 0 0,0 0 0,-1-1 0,1 1 0,0-1 0,-1 0 0,0 0 0,1 0 0,-1-1 0,3-2 0,-1 1 41,0 0 0,0 0 1,0-1-1,-1 1 1,0-1-1,0 0 0,0 0 1,-1 0-1,1-1 1,-1 1-1,4-12 0,-6 16 18,-1-1 0,0 1 0,1-1-1,-1 1 1,0-1 0,0 1-1,0-1 1,0 1 0,-1-1-1,1 0 1,0 1 0,-1-1-1,1 1 1,-1 0 0,1-1-1,-1 1 1,1-1 0,-1 1 0,0 0-1,0-1 1,0 1 0,0 0-1,0 0 1,0 0 0,0 0-1,0 0 1,0 0 0,-3-1-1,-3-2 84,0 0 0,-1 1 0,1 0 0,-14-4 0,16 6-54,0 0 1,0-1-1,0 1 0,0-2 1,0 1-1,0 0 0,0-1 1,1 0-1,-5-3 0,10 5-35,0 0 1,0 1-1,0-1 0,0 0 0,1 1 1,-1-1-1,0 1 0,0-1 0,1 1 1,-1 0-1,0 0 0,0-1 0,1 1 0,-1 0 1,0 0-1,1 0 0,-1 0 0,0 1 1,3-1-1,48 0 78,-43 0-74,34 0-6,2 1-25,88-10-1,-73 6-82,-60 3 103,1 0-1,0 1 0,-1-1 1,1 1-1,-1-1 0,1 1 1,-1-1-1,1 1 0,-1-1 1,1 1-1,-1 0 0,0-1 0,1 1 1,-1 0-1,0-1 0,1 1 1,-1 0-1,0-1 0,0 1 1,0 0-1,0 0 0,1-1 1,-1 1-1,0 0 0,0 0 1,-1-1-1,1 1 0,0 0 1,0 0-1,0-1 0,0 1 1,-1 1-1,-5 26 49,4-23-46,1 1 1,-1 0 0,1 0 0,0-1-1,1 1 1,-1 0 0,1 0-1,0 0 1,1 0 0,-1 0 0,3 8-1,-2-12 1,0 1 0,0-1 0,0 0-1,0 1 1,1-1 0,-1 0 0,1 0-1,-1 0 1,1 0 0,0 0-1,0 0 1,0 0 0,0-1 0,0 1-1,0-1 1,1 1 0,-1-1 0,0 0-1,1 0 1,-1 0 0,1 0 0,-1 0-1,1-1 1,0 1 0,-1-1-1,1 0 1,0 0 0,3 0 0,1 1-5,1-2 1,0 1-1,0-1 1,-1 0-1,1 0 1,0-1-1,-1 0 1,0-1 0,9-3-1,4-4-33,35-25-1,-51 32 28,4-2-3,1-1 0,-2 0 0,1-1 0,-1 0 0,13-14 0,-17 16 103,0 1 1,-1-1 0,1 1-1,-1-1 1,0 0-1,0 0 1,-1 0 0,1 0-1,-1 0 1,0 0 0,0 0-1,-1-10 1,0 8 22,-1 1 1,1 0 0,-2 0 0,1-1-1,-1 1 1,0 0 0,0 0-1,0 1 1,-1-1 0,-6-10 0,7 13-115,0 0 1,0 0 0,0 0-1,-1 1 1,1-1 0,-1 1-1,0-1 1,1 1 0,-1 0-1,0 0 1,0 0 0,0 0-1,0 1 1,-1-1 0,1 1-1,0 0 1,-1 0 0,1 0 0,-1 0-1,-5 0 1,7 2-4,1-1 1,-1 1-1,1-1 1,-1 1-1,1 0 0,-1 0 1,1 0-1,-1-1 1,1 1-1,0 0 1,-1 1-1,1-1 0,0 0 1,0 0-1,0 1 1,0-1-1,0 0 0,0 1 1,0-1-1,1 1 1,-1-1-1,0 4 1,0-4-4,0 0 1,1 0 0,-1 1-1,1-1 1,0 0 0,-1 0 0,1 0-1,0 1 1,0-1 0,-1 0-1,1 1 1,0-1 0,1 0 0,-1 0-1,0 1 1,0-1 0,0 0-1,1 0 1,-1 1 0,1-1-1,-1 0 1,1 0 0,-1 0 0,1 0-1,0 0 1,-1 1 0,1-1-1,0 0 1,0-1 0,1 2 0,6 2 7,0 0 1,0-1 0,0-1-1,1 1 1,-1-1 0,1-1-1,16 2 1,-6-3 15,0 0 0,30-4 0,-21-1-34,-1-2 1,0 0 0,0-2 0,-1-1-1,28-14 1,-40 18 9,-10 9-6,-15 17-10,-3 7 14,7 23 26,7-47-18,0-1 0,0 1 0,0 0-1,0-1 1,1 1 0,-1 0 0,1-1-1,0 1 1,0 0 0,0-1 0,0 1-1,0-1 1,1 0 0,-1 1 0,1-1-1,1 2 1,5 5 4,0-1 0,1 0 1,0-1-1,0 0 0,1 0 0,0-1 0,0-1 0,20 9 0,-24-12-8,0 0 0,0-1 0,0 0 0,0 0 1,0 0-1,0-1 0,0 0 0,0 0 0,0 0 0,0-1 0,0 0 0,0 0 0,0-1 0,0 0 0,0 0 0,-1 0 0,1 0 0,8-6 0,-2-2-12,0 0 0,0 0 0,-2-1-1,1 0 1,-1-1 0,-1 0 0,0-1 0,-1 0 0,11-22-1,28-41 35,-48 80-15,1 1 0,-1-1 0,1 0 0,0 1 0,0-1 0,1 9 0,-1-10-7,1 0-1,-1 1 1,1-1-1,-1 0 1,1 0-1,0 0 1,0 0-1,0 0 1,0 0-1,1 0 1,-1-1-1,1 1 1,3 3-1,1-2 1,1 0 1,0-1-1,0 1 0,0-2 0,0 1 0,1-1 0,-1 0 1,1-1-1,-1 1 0,9-1 0,2 0 3,-1-1 1,1 0-1,23-4 0,-35 3-14,0 0 0,1 0 0,-1-1 0,0 0-1,0 0 1,0-1 0,0 0 0,9-5 0,-13 6 104,1 0 1,-1 0-1,0 0 1,0 0 0,0 0-1,0 0 1,-1-1-1,1 1 1,-1-1 0,1 1-1,-1-1 1,0 1-1,0-1 1,0 0 0,0 0-1,0 1 1,-1-1-1,1 0 1,-1 0-1,0-5 1,0 6 48,-1 0 0,0 0 0,0-1 1,0 1-1,-1 0 0,1 0 0,0 0 0,-1 0 0,1 0 1,-1 1-1,0-1 0,0 0 0,1 1 0,-1-1 0,0 1 0,0 0 1,0-1-1,-1 1 0,1 0 0,-4-1 0,-2-2 61,0 1 0,0 0 0,0 0-1,-14-2 1,20 5-194,1-1 1,-1 1-1,1 0 0,-1 0 1,1 0-1,-1 0 1,1 0-1,-1 0 0,1 1 1,-1-1-1,1 0 0,-1 1 1,1-1-1,0 1 0,-1-1 1,1 1-1,0 0 0,-1 0 1,1-1-1,0 1 1,0 0-1,0 0 0,0 0 1,0 0-1,0 1 0,0-1 1,-1 2-1,0 0-8,1 1-1,-1 0 1,1 0-1,0 0 1,0 0-1,1 1 1,-1-1-1,1 0 1,0 5-1,0 27 13,4 100-3,-1-118-7,-1-1 0,2 0 0,0 1 0,2-1 1,12 28-1,3-2 17,-13-30-23,-1 0 0,-1 1 0,0 0 1,0 0-1,-2 1 0,1-1 0,-2 1 1,0 0-1,1 26 0,-4-38 7,-1 0 0,1-1 0,-1 1 0,0 0 0,0 0-1,0 0 1,0-1 0,-1 1 0,1 0 0,-1-1 0,1 0 0,-1 1 0,0-1 0,0 0 0,0 0-1,0 0 1,-1 0 0,1 0 0,0 0 0,-1-1 0,1 1 0,-1-1 0,0 0 0,1 1-1,-1-1 1,0 0 0,-3 0 0,-6 3-11,1-1-1,-1-1 0,0 0 1,-1 0-1,-15-1 0,18-2-531,0 0-1,0-1 0,0-1 0,1 1 1,-1-1-1,1-1 0,-1 0 0,1 0 0,1-1 1,-1 0-1,-14-12 0,6 2-1478</inkml:trace>
  <inkml:trace contextRef="#ctx0" brushRef="#br0" timeOffset="933.25">3313 197 2736,'17'-20'350,"-4"5"867,20-30 0,-30 40-991,0-1 0,0 1 0,-1 0 0,0-1-1,0 0 1,0 1 0,-1-1 0,0 0 0,0 0-1,0-9 1,-1 13-209,-1 0 0,1 0 0,-1 0 0,0 0 0,0 0 0,0 1 1,0-1-1,0 0 0,0 0 0,-1 1 0,1-1 0,0 1 0,-1-1 0,1 1 0,-1 0 0,0-1 0,1 1 0,-1 0 0,0 0 0,0 0 0,0 0 0,0 0 1,0 1-1,0-1 0,0 1 0,0-1 0,-2 1 0,-7-3-6,0 1 1,1 0-1,-22 0 0,20 2-6,1 1-1,0 0 1,-1 1-1,1 0 1,0 1-1,0 0 1,0 0-1,1 2 1,-1-1-1,1 1 1,0 1-1,0-1 1,1 2-1,0-1 0,0 2 1,0-1-1,1 1 1,0 0-1,0 1 1,1 0-1,0 0 1,-8 16-1,3-4 22,1 2 0,2-1 1,0 1-1,1 0 0,2 1 0,0 0 0,1 0 0,2 0 0,-1 40 0,3-30 35,1 0 0,8 53 0,-6-77-50,0 0 0,0 0-1,1 0 1,0-1 0,1 1 0,0-1 0,1 0 0,0 0-1,0 0 1,1-1 0,0 0 0,0 0 0,9 9 0,-11-14-10,0 0 1,0 1 0,0-2-1,0 1 1,0 0 0,1-1 0,-1 0-1,1 0 1,0 0 0,-1 0 0,1-1-1,0 0 1,0 0 0,0 0 0,0-1-1,8 0 1,-6 0-2,0-1-1,0-1 1,0 1 0,0-1-1,-1-1 1,1 1 0,0-1-1,-1 0 1,0-1 0,10-6-1,-4 1-9,-1 0-1,-1 0 1,0-1-1,0-1 1,-1 1-1,0-2 1,-1 1-1,0-1 1,-1 0-1,0-1 1,5-15 0,-8 16 0,0-1 1,-1 0 0,-1 0 0,0-1 0,-1 1 0,-1 0-1,0-1 1,0 1 0,-1 0 0,-1-1 0,0 1 0,-1 0 0,-6-16-1,7 22 7,-1-1 0,-1 0-1,1 1 1,-1 0 0,-1-1-1,1 2 1,-1-1 0,0 0-1,-1 1 1,1 0 0,-1 0-1,0 1 1,-1 0-1,1 0 1,-1 0 0,0 1-1,-1 0 1,1 0 0,-1 1-1,1 0 1,-1 0 0,-13-2-1,18 4 4,1 1 1,-1 0-1,0-1 0,0 1 0,0 1 1,0-1-1,1 0 0,-1 1 0,0-1 1,0 1-1,1 0 0,-1 0 0,0 0 1,1 0-1,-1 1 0,1-1 0,0 1 1,-1-1-1,1 1 0,0 0 0,0 0 1,0 0-1,0 0 0,0 0 0,0 0 1,1 1-1,-1-1 0,1 0 0,0 1 1,-1 0-1,0 4 0,-2 3 5,1 1 0,0 0 0,0-1 0,1 1 0,1 0 0,-1 21 0,3-30-14,-1 0 0,1-1-1,-1 1 1,1-1-1,0 1 1,0-1-1,0 1 1,0-1-1,0 0 1,0 1 0,0-1-1,0 0 1,0 0-1,1 0 1,-1 0-1,1 0 1,-1 0-1,0 0 1,1 0-1,-1-1 1,1 1 0,0 0-1,-1-1 1,3 1-1,2 1-102,1 0 0,0 0 0,0-1-1,12 2 1,3-2-5,1-1 0,26-4 1,-43 3 111,0 1 0,0-2 0,0 1 1,0-1-1,-1 0 0,1 0 0,-1 0 1,1-1-1,-1 0 0,0 0 1,0 0-1,0 0 0,8-9 0,-6 2 11,-9 7-24,1 3 18,0 1 0,-1 0 0,1-1 0,0 1-1,0 0 1,0 0 0,-1 0 0,1 0-1,0 0 1,0 0 0,0 0 0,1 0-1,-2 2 1,-4 6 7,0 1-1,0 0 1,1 1 0,1-1 0,0 1-1,0 0 1,-2 15 0,5-24-8,0 1 0,1-1 1,0 1-1,-1-1 0,1 1 1,0-1-1,0 1 0,0-1 1,1 1-1,-1-1 1,1 1-1,-1-1 0,1 0 1,0 1-1,0-1 0,0 0 1,0 1-1,0-1 0,1 0 1,-1 0-1,0 0 1,1 0-1,0 0 0,0 0 1,-1-1-1,1 1 0,0 0 1,0-1-1,0 0 0,1 1 1,-1-1-1,0 0 1,0 0-1,1 0 0,-1 0 1,1-1-1,-1 1 0,1-1 1,3 1-1,-3-1-258,1 0 0,0 0 0,-1 0 0,1-1 0,-1 0 0,1 1 0,-1-1 0,0-1 0,1 1 0,-1 0 0,0-1 0,0 1 0,0-1 0,0 0 0,0 0 1,0-1-1,0 1 0,3-4 0,7-5-987</inkml:trace>
  <inkml:trace contextRef="#ctx0" brushRef="#br0" timeOffset="2961.9">3895 363 1204,'3'0'177,"0"0"0,1 0-1,-1 0 1,0-1 0,0 1 0,0-1-1,0 0 1,0 0 0,0 0 0,0 0-1,0-1 1,4-2 0,-6 3-102,1 0 1,-1 0 0,0-1-1,0 1 1,1 0 0,-1-1-1,0 1 1,-1 0 0,1-1-1,0 1 1,0-1 0,-1 0-1,1 1 1,0-1 0,-1 1-1,0-1 1,1 0 0,-1 0-1,0-2 1,-2 5-68,-1 0-1,0 0 0,0 0 1,1-1-1,-1 1 1,0-1-1,0 1 0,-3-1 1,4 1-12,0-1 0,0 1 0,0-1 0,0 1 0,0 0 1,1 0-1,-1 0 0,0 0 0,0 1 0,1-1 0,-1 0 0,1 1 0,-1-1 1,1 1-1,-1-1 0,1 1 0,0 0 0,0-1 0,0 1 0,0 0 0,0 0 1,0 0-1,1 0 0,-1 0 0,0 0 0,1 0 0,0 0 0,-1 2 0,0-1 10,1 0 0,-1 0-1,1 0 1,-1 0 0,1 0-1,0 0 1,0 1 0,1-1 0,-1 0-1,1 0 1,-1 0 0,1 0-1,0 0 1,0 0 0,0-1-1,0 1 1,1 0 0,-1 0-1,5 4 1,-2-3-4,0-1 0,0 0-1,1 0 1,-1 0 0,1 0-1,0-1 1,0 0 0,0 0-1,0 0 1,0-1 0,0 0-1,0 0 1,1 0 0,-1 0-1,0-1 1,1 0 0,-1 0-1,1 0 1,-1-1 0,0 0 0,0 0-1,1 0 1,-1-1 0,0 1-1,0-1 1,0-1 0,0 1-1,-1-1 1,1 1 0,-1-1-1,1-1 1,-1 1 0,0-1-1,0 1 1,-1-1 0,1 0 0,-1 0-1,0-1 1,0 1 0,0-1-1,0 0 1,-1 1 0,0-1-1,0 0 1,0 0 0,-1-1-1,0 1 1,1 0 0,-2 0-1,1-6 1,-1 8 0,-1 0 0,0 1-1,1-1 1,-1 1 0,0-1 0,-1 1-1,1 0 1,0-1 0,-1 1 0,1 0-1,-1 0 1,0 0 0,1 0 0,-1 0-1,0 0 1,0 0 0,-1 1-1,1-1 1,0 1 0,0-1 0,-3 0-1,-5-3-20,1 0 0,-1 1-1,0 0 1,-11-2-1,10 4 20,1 0-1,0 0 0,-1 1 0,1 1 0,0 0 0,-1 0 1,1 1-1,0 0 0,-1 1 0,1 0 0,0 1 0,-12 4 1,18-5 0,-1 0 0,0 1 0,1-1 0,-1 1 0,1-1 0,0 1 0,0 1 0,0-1 0,0 1 0,1-1 1,-1 1-1,1 0 0,0 0 0,0 1 0,0-1 0,1 0 0,-1 1 0,1 0 0,0 0 0,1-1 0,-1 1 0,1 0 0,0 0 1,0 1-1,1-1 0,-1 7 0,2-4 0,0 0 0,0 0 0,1 0 1,0 0-1,1 0 0,0-1 0,0 1 0,0-1 1,1 0-1,0 1 0,0-2 0,1 1 0,0-1 0,0 1 1,1-1-1,-1-1 0,1 1 0,1-1 0,-1 0 1,10 5-1,-3-1-14,1-1 1,0 0-1,0-2 0,1 1 1,0-2-1,0 0 1,0-1-1,0 0 0,28 2 1,-36-5-96,1-2 0,-1 1-1,1-1 1,-1 0 0,1 0 0,-1-1 0,0 0 0,0 0 0,0 0-1,0-1 1,0-1 0,0 1 0,-1-1 0,1 0 0,9-8 0,-16 10 101,1 0 0,0 0 0,0 0 0,-1 0 0,1 0 0,-1-1 1,1 1-1,-1 0 0,0 0 0,0 0 0,0 0 0,0-1 0,0 1 1,-1 0-1,0-3 0,0 2 6,1 0 0,0 0 0,0 0-1,-1 0 1,2 0 0,-1 1 0,0-1 0,2-5 0,4-7 100,2 1 0,0-1 0,1 1-1,0 1 1,1 0 0,0 0 0,1 1 0,1 0 0,0 1 0,1 0-1,0 1 1,0 0 0,16-7 0,-24 15-99,0 0 0,0 0 0,0 1 0,0 0 0,1 0 0,-1 1 0,0-1 0,1 1 0,-1 0 0,1 1 0,-1-1 0,0 1 0,1 0 0,-1 1 0,0-1 0,0 1 0,0 0 0,0 0 0,0 0 0,0 1 0,-1 0 0,1 0-1,-1 0 1,0 0 0,0 1 0,5 5 0,-5-5 0,-1-1-1,0 1 1,0-1-1,0 1 1,0 0-1,-1 1 1,1-1-1,-1 0 1,0 1-1,-1-1 1,1 1-1,-1-1 1,0 1-1,0 0 1,0-1-1,-1 1 1,1 0-1,-1 0 0,0 0 1,-1 0-1,1-1 1,-1 1-1,0 0 1,0 0-1,0-1 1,-1 1-1,0-1 1,0 1-1,-3 4 1,-3 3 27,0 0 1,-1-1 0,0 0 0,-1 0-1,-11 8 1,16-14-55,0-2 0,0 1 0,0 0 0,-1-1 0,1 0 0,-1 0 0,0-1 0,0 1 0,0-1 0,0-1 0,0 1 0,0-1 0,-12 1 0,18-2-13,0 0 0,-1 0 1,1-1-1,0 1 0,0 0 1,0 0-1,-1 0 0,1-1 1,0 1-1,0 0 0,0 0 1,-1-1-1,1 1 0,0 0 1,0 0-1,0-1 1,0 1-1,0 0 0,0-1 1,0 1-1,0 0 0,0 0 1,0-1-1,0 1 0,0 0 1,0-1-1,0 1 0,0 0 1,0 0-1,0-1 0,0 1 1,0 0-1,0-1 0,0 1 1,0 0-1,1 0 0,-1-1 1,0 1-1,0 0 0,0 0 1,0-1-1,1 1 0,-1 0 1,0 0-1,0 0 0,1-1 1,7-12-942,2 3 319</inkml:trace>
  <inkml:trace contextRef="#ctx0" brushRef="#br0" timeOffset="4524.23">4701 322 2648,'4'-2'157,"-1"-1"-1,0 1 1,0 0 0,0-1-1,0 0 1,0 0 0,3-3-1,-6 6-100,0-1 1,1 1-1,-1-1 0,0 1 1,0 0-1,0-1 1,1 1-1,-1-1 0,0 1 1,0 0-1,0-1 0,0 1 1,0-1-1,1 1 0,-1-1 1,0 1-1,0-1 0,0 1 1,0-1-1,-1 1 0,1-1 1,0 1-1,0 0 0,0-1 1,0 0-1,-1 1-29,0-1 0,0 1 0,1-1 0,-1 1 0,0-1 0,0 1 0,0-1 0,1 1 0,-1 0 0,0 0 0,0-1 1,0 1-1,0 0 0,0 0 0,0 0 0,0 0 0,0 0 0,-1 0 0,-3 1-19,0 0 0,0 0 0,-1 0 1,1 1-1,0 0 0,1 0 0,-1 0 0,0 0 1,0 1-1,1 0 0,0 0 0,-1 0 0,1 0 0,0 1 1,1-1-1,-1 1 0,-4 6 0,1-1-12,0 0 0,1 0 0,0 1 0,1-1 0,0 1 0,1 1 0,-6 14 0,9-21 8,0 1-1,0 0 0,1-1 1,-1 1-1,1 0 1,0 0-1,0-1 0,1 1 1,-1 0-1,1 0 1,0-1-1,0 1 0,1-1 1,-1 1-1,1-1 1,0 1-1,0-1 0,0 0 1,1 0-1,0 0 1,0 0-1,0-1 0,4 5 1,-1-3-100,-1 0 0,1-1 0,0 0 0,1 0 1,-1 0-1,1-1 0,-1 0 0,1 0 0,0-1 0,0 0 0,0 0 1,0-1-1,1 1 0,12-1 0,-1-1-35,-1-1-1,1-1 1,-1 0 0,0-2-1,0 0 1,-1-1 0,1-1-1,17-8 1,-27 11 143,1-1 0,-2 0 0,1 0 0,0-1 0,-1 0 1,0-1-1,0 1 0,0-1 0,-1-1 0,0 1 0,0-1 0,-1 0 0,0 0 0,0-1 0,-1 0 0,1 0 0,-2 0 0,6-14 0,-8 16 7,0-1 0,0 1 0,0-1-1,-1 1 1,0-1 0,0 1 0,0-1-1,-3-8 1,3 15-20,0 0 0,0-1 0,0 1 0,0-1 0,0 1 1,-1-1-1,1 1 0,0 0 0,0-1 0,0 1 0,-1 0 0,1-1 0,0 1 0,-1 0 0,1-1 0,0 1 0,-1 0 1,1-1-1,0 1 0,-1 0 0,1 0 0,-1 0 0,1-1 0,-1 1 0,1 0 0,0 0 0,-1 0 0,1 0 0,-1 0 1,1 0-1,-1 0 0,1 0 0,-1 0 0,-12 11-7,-4 23 48,17-32-39,-1-1-1,1 0 0,0 0 0,-1 1 1,1-1-1,0 0 0,0 1 0,0-1 1,0 0-1,0 1 0,0-1 0,0 0 1,1 1-1,-1-1 0,0 0 0,1 0 1,-1 1-1,1-1 0,-1 0 0,1 0 1,0 0-1,0 1 0,-1-1 0,1 0 1,0 0-1,0 0 0,0-1 1,0 1-1,0 0 0,0 0 0,0 0 1,0-1-1,1 1 0,-1 0 0,0-1 1,2 1-1,0 0 1,0 0 1,0-1-1,0 1 1,0-1-1,0 0 1,0 0-1,0 0 1,0 0 0,0-1-1,0 1 1,0-1-1,0 0 1,-1 0-1,1 0 1,0 0-1,3-2 1,113-48 2631,-105 41-2344,-25 8 366,9 2-596,0 0 0,-1 0 0,1 0 0,0 0 0,0-1 0,-1 1 0,1-1 0,0 1 0,0-1 0,-3-1 0,1-2-48,0 1 0,-1 0 0,1 0 1,-1 1-1,1-1 0,-1 1 0,0 0 0,0 0 0,0 0 0,0 1 0,0 0 0,0 0 1,0 0-1,0 1 0,-1 0 0,1 0 0,0 0 0,0 0 0,0 1 0,-1 0 0,1 0 1,0 0-1,0 1 0,0-1 0,0 1 0,-7 5 0,4-3-7,0 1 1,1 0-1,0 0 0,0 0 1,0 1-1,-11 12 0,16-14-4,-1 0 1,0 0-1,1 0 0,-1 1 0,1-1 1,1 1-1,-1-1 0,0 1 0,1 0 0,0-1 1,0 1-1,1 0 0,-1 9 0,1-7 6,1-1-1,-1 0 0,1 0 0,0 0 0,1 0 1,-1 0-1,1 0 0,0 0 0,1 0 1,0 0-1,-1-1 0,2 0 0,-1 1 0,1-1 1,0 0-1,0-1 0,0 1 0,7 5 0,-5-5-3,0 0 0,1-1 0,0 0 0,0 0 0,0-1 0,1 0 0,-1 0 0,1 0 0,0-1 0,0 0 0,-1-1 0,1 0 0,16 0 0,-12-1-3,-1-1 1,0-1-1,1 0 0,-1 0 1,0-1-1,-1-1 0,1 0 1,0 0-1,-1-1 0,0 0 1,0-1-1,-1 0 0,1-1 1,-1 0-1,-1 0 0,1-1 1,-1 0-1,-1 0 0,0-1 1,0 0-1,0 0 0,-1-1 1,5-11-1,-10 18-1,0 0 1,-1 0-1,1-1 0,-1 1 1,0 0-1,0-1 0,0 1 0,0 0 1,-1-1-1,1 1 0,-1 0 1,-2-6-1,3 8 1,0 0 1,-1 0-1,1 0 1,0 1 0,-1-1-1,1 0 1,-1 0-1,1 0 1,-1 0-1,1 0 1,-1 1 0,0-1-1,1 0 1,-1 0-1,0 1 1,0-1-1,1 1 1,-1-1 0,0 1-1,0-1 1,0 1-1,0-1 1,0 1-1,0 0 1,0-1 0,0 1-1,0 0 1,0 0-1,0 0 1,0 0-1,0 0 1,0 0 0,0 0-1,0 0 1,0 0-1,1 0 1,-1 1-1,0-1 1,0 0-1,0 1 1,0-1 0,0 0-1,0 1 1,0-1-1,0 1 1,-1 1-1,-3 4-1,0 0 0,0 0 0,1 1 0,-1-1 1,1 1-1,1 1 0,0-1 0,0 0 0,-3 10 0,5-15 7,0 1-12,-1 1 0,1-1 0,0 1 0,0 0-1,0 0 1,0-1 0,1 1 0,0 0-1,-1 0 1,1 0 0,1 0 0,-1-1 0,1 1-1,-1 0 1,1 0 0,0-1 0,0 1-1,1 0 1,-1-1 0,1 1 0,-1-1-1,1 0 1,4 6 0,-2-5-92,0-1-1,0 0 1,1 1 0,-1-2-1,1 1 1,0 0-1,-1-1 1,1 0 0,0 0-1,0 0 1,1-1-1,-1 1 1,0-1 0,0-1-1,1 1 1,7-1 0,-6 0 48,-1 0 1,0 0 0,1 0 0,-1-1-1,0 0 1,1-1 0,-1 1-1,0-1 1,0 0 0,0-1 0,0 0-1,-1 1 1,1-2 0,-1 1-1,1-1 1,-1 0 0,8-8 0,-1-2 76,0-1 0,0-1 0,-2 0 0,14-26 0,-15 24-84,-7 16 57,-1-1 0,0 1-1,1 0 1,-1 0 0,1 0 0,-1 0 0,1 0-1,0 1 1,0-1 0,0 0 0,0 1 0,0-1 0,1 1-1,-1 0 1,4-2 0,-5 3 1,1 0 0,-1-1 0,1 1-1,-1 0 1,1 0 0,-1 0 0,1 0 0,0 1 0,-1-1 0,1 0-1,-1 1 1,1-1 0,-1 1 0,1-1 0,-1 1 0,0 0 0,1-1-1,-1 1 1,0 0 0,1 0 0,-1 0 0,0 0 0,0 0-1,0 0 1,1 2 0,4 4 11,0 0 0,-1 1 0,0 0 0,-1-1 0,0 2 0,0-1 0,0 0 0,-1 1 0,-1-1 0,3 14 0,-1 2 534,-2 1 0,0 37 0,-2-61-411,0-27-102,0 15-37,-1 0-1,2 0 0,0 1 1,0-1-1,1 0 0,0 1 1,1 0-1,0-1 0,0 1 1,1 0-1,1 0 0,0 1 1,0 0-1,1-1 0,0 2 1,0-1-1,14-14 0,-13 18 3,-1-1-1,1 1 1,-1 0-1,1 0 1,1 1 0,-1-1-1,1 2 1,-1-1-1,1 1 1,0 0-1,1 1 1,12-3-1,-17 5 5,-1 0 0,1 0 0,0 0 0,-1 0 0,1 0 0,0 1 0,-1 0 0,1 0-1,-1 0 1,1 0 0,-1 0 0,1 0 0,-1 1 0,0 0 0,0 0 0,0 0 0,0 0 0,0 0 0,0 1-1,0-1 1,-1 1 0,1 0 0,-1-1 0,0 1 0,0 0 0,0 0 0,0 1 0,0-1 0,-1 0 0,0 1-1,2 4 1,0 2-1,0 0 0,-1 1 0,0-1 0,0 0 0,-1 1 0,-1-1-1,0 1 1,0-1 0,-4 19 0,-1-17 25,-1 5 139,6-17-87,2-30 42,23-25-136,22-42 10,-42 89 0,18-28-36,-21 36 43,-1 0 0,1 0 0,0 0-1,-1 0 1,1 0 0,0 0 0,-1 0 0,1 1 0,0-1 0,-1 0 0,1 1 0,0 0 0,-1-1 0,1 1 0,-1 0 0,0 0 0,1-1-1,-1 1 1,1 1 0,-1-1 0,0 0 0,0 0 0,2 2 0,26 32-4,-26-31 18,-1 1 0,0-1 0,0 1 0,0 0 0,-1 0 0,1 0 0,-1 0 0,-1 0 0,1 0 0,-1 0 0,1 0 0,-1 0 0,-1 0 0,1 0 0,-1 0 0,-2 10 0,-1-4-258,0 0-1,-1-1 0,0 1 0,0-1 0,-1 0 0,-8 10 0,13-19 73,1 0-1,-1-1 1,0 1-1,1 0 1,-1-1-1,0 1 1,0-1-1,0 1 1,0-1-1,0 1 1,0-1-1,0 1 1,1-1-1,-1 0 1,0 0-1,0 1 1,-2-1-1</inkml:trace>
  <inkml:trace contextRef="#ctx0" brushRef="#br0" timeOffset="5054.74">6267 385 1764,'1'3'78,"1"0"0,-1 0 0,0 0 0,-1 0 0,1 1 0,-1-1 0,1 0 0,-1 1 0,0-1 1,0 0-1,0 1 0,-1-1 0,1 0 0,-2 4 0,-18 48 649,4-12 103,10-11-485,2 1 0,1-1 0,2 57 0,1-58-177,-1-22 1,0-1 1,-1 1-1,0-1 1,0 0-1,-1 0 1,0 0-1,0 0 1,-1 0-1,-5 8 1,9-16-161,0 0 0,0 0 0,0-1 0,0 1 0,-1 0 0,1 0 0,0-1-1,0 1 1,0 0 0,0 0 0,0-1 0,0 1 0,-1 0 0,1 0 0,0-1 0,0 1 0,0 0 0,-1 0 0,1 0 0,0 0 0,0-1 0,0 1 0,-1 0 0,1 0 0,0 0 0,0 0 0,-1 0 0,1 0 0,0 0 0,0 0 0,-1 0 0,1 0 0,0 0 0,-1 0 0,1 0 0,0 0 0,0 0 0,-1 0 0,1 0 0,0 0 0,0 0 0,-1 0-1,1 0 1,0 0 0,0 0 0,-1 0 0,1 1 0,0-1 0,0 0 0,-1 0 0,1 0 0,0 0 0,0 1 0,0-1 0,0 0 0,-1 0 0,1 0 0,0 1 0,-2-26-17,4 5-12,1 0-1,1 1 1,0-1 0,10-26-1,-3 9 2,13-55-28,12-44-3,-29 113 33,2 1-1,0 0 1,22-36 0,-28 53 18,0 1 0,0 0 0,1 0 0,-1 0 0,1 0 0,0 1 0,0 0 0,1 0 0,-1 0-1,0 0 1,8-3 0,-9 5-2,-1 0 0,0 0 0,1 0-1,-1 1 1,1-1 0,-1 1 0,1-1-1,0 1 1,-1 0 0,1 0-1,-1 0 1,1 0 0,-1 1 0,1-1-1,-1 1 1,1-1 0,-1 1 0,1 0-1,-1 0 1,0 0 0,1 0 0,-1 1-1,0-1 1,4 3 0,21 23 29,0 2 0,22 31 1,-28-34-16,-20-25-12,-1 0 0,1 0-1,0 0 1,-1 0 0,1 0-1,-1 0 1,1 0-1,-1 0 1,1 0 0,-1 0-1,1 0 1,-1 0 0,0 0-1,0 0 1,0 1 0,0-1-1,0 0 1,0 0-1,0 0 1,0 0 0,0 0-1,0 1 1,-1-1 0,1 0-1,0 0 1,-1 0-1,1 0 1,-1 0 0,1 0-1,-1 0 1,0 0 0,1 0-1,-1 0 1,0 0 0,0 0-1,1-1 1,-1 1-1,0 0 1,0-1 0,0 1-1,-2 1 1,-5 3 5,0-1 0,-1 1 0,0-1 0,-11 3 0,8-2 10,-10 4-167,-1-1-1,0-1 1,0-1 0,0-1-1,-1-1 1,-43 2 0,66-6 44,-1 0 0,1 0 0,0 0 0,0-1 1,0 1-1,0 0 0,0-1 0,0 1 0,0 0 0,0-1 1,0 1-1,0-1 0,0 0 0,0 1 0,0-1 0,0 0 1,0 0-1,1 1 0,-1-1 0,0 0 0,1 0 1,-1 0-1,0 0 0,1 0 0,-1 0 0,1 0 0,-1 0 1,1 0-1,0 0 0,0 0 0,-1-2 0,0-9-1331</inkml:trace>
  <inkml:trace contextRef="#ctx0" brushRef="#br0" timeOffset="5665.24">6725 33 1568,'2'5'100,"0"1"-1,0 0 1,-1 0-1,0 0 1,0 0-1,0 0 1,-1 1-1,0-1 1,0 0-1,-3 12 1,2 6 52,0-13-75,0-1 0,-1 0 0,0 1-1,-6 17 1,-5 20 46,10-29-92,1-1-1,0 1 0,2-1 1,3 36-1,-1-43-21,0 0 0,0 0 0,1-1 0,1 1 1,0-1-1,0 0 0,1 0 0,0 0 0,11 14 0,-15-22-8,0 0-1,0-1 1,1 1-1,-1 0 1,0-1-1,1 0 1,-1 1-1,1-1 1,0 0-1,-1 0 1,1 1-1,0-1 1,0-1 0,0 1-1,-1 0 1,1 0-1,0-1 1,0 1-1,0-1 1,0 1-1,4-1 1,-3 0 0,0-1 1,-1 0-1,1 0 1,-1 0-1,1 0 1,-1 0 0,0 0-1,1-1 1,-1 1-1,0-1 1,0 1-1,0-1 1,0 0-1,3-3 1,5-8 5,0 0 0,-2-1 0,1 0 0,8-20 0,-15 30-7,5-10 40,-2 6 24,-1 0 1,0 0-1,-1 0 0,0-1 0,0 1 0,-1-1 1,0 1-1,1-11 0,-3 18-54,0 34-25,-1-18 19,0-11 0,1 0 0,0 1 0,-1-1 0,1 0 0,1 1 0,-1-1 0,1 0 0,1 5 0,-1-8-2,-1 0-1,1 0 0,0 0 0,0-1 0,0 1 0,0 0 1,0-1-1,0 1 0,0-1 0,0 0 0,1 1 1,-1-1-1,0 0 0,0 1 0,0-1 0,0 0 0,0 0 1,1 0-1,-1 0 0,0 0 0,0 0 0,0-1 0,0 1 1,1 0-1,-1 0 0,1-1 0,29-12 26,-18 4-33,0-1 0,-1 0-1,-1-1 1,0 0 0,15-20 0,-21 24 8,0 1 0,-1-1 0,0 0 0,0-1 0,-1 1 0,0-1 0,0 1 1,-1-1-1,0 0 0,0 0 0,-1 0 0,1-12 0,-2 18 17,0 1-1,0 0 1,-1-1-1,1 1 1,0 0 0,-1-1-1,1 1 1,-1 0-1,1-1 1,-1 1 0,0 0-1,1 0 1,-1 0-1,0 0 1,0 0 0,0 0-1,0 0 1,0 0-1,0 0 1,0 0 0,0 0-1,0 0 1,-1 1-1,1-1 1,0 1 0,0-1-1,-1 1 1,1-1-1,0 1 1,-1-1 0,1 1-1,0 0 1,-1 0-1,1 0 1,-1 0 0,1 0-1,-2 0 1,-1 0 34,0 0 0,1 1 0,-1-1 0,0 1 0,0 0 1,0 0-1,1 0 0,-1 0 0,0 1 0,1-1 0,-1 1 0,-4 3 1,-2 5 67,0 1 1,0 0 0,1 0 0,0 0 0,1 1 0,1 1 0,0-1 0,0 1 0,-4 14 0,2-3-72,2 0-1,0 0 1,2 1-1,-4 34 1,8-53-41,0 1-1,1-1 1,0 1-1,0-1 1,0 1 0,1-1-1,2 7 1,-3-11-58,1 0 0,0 0 0,0 0 0,0 0 0,0-1 0,1 1 1,-1 0-1,0-1 0,1 1 0,-1-1 0,1 1 0,-1-1 0,1 0 0,0 1 0,-1-1 0,1 0 0,0 0 1,0 0-1,0-1 0,0 1 0,0 0 0,0-1 0,0 1 0,0-1 0,4 0 0,33 2-2706,-15-2 1263</inkml:trace>
  <inkml:trace contextRef="#ctx0" brushRef="#br0" timeOffset="6039.29">7506 430 2420,'-12'-17'87,"-16"-18"250,28 35-335,-1-1 0,0 0-1,0 0 1,0 1-1,1-1 1,-1 0-1,0 1 1,0-1-1,0 1 1,0-1 0,0 1-1,0 0 1,0-1-1,0 1 1,0 0-1,0 0 1,0 0 0,0 0-1,0 0 1,-1 0-1,1 0 1,0 0-1,0 0 1,0 0 0,0 0-1,0 1 1,0-1-1,0 0 1,0 1-1,0-1 1,0 1-1,0-1 1,-1 2 0,1-1-5,-1 1 1,1 0 0,0 0 0,0 0 0,0 0 0,0 0 0,0 1 0,0-1 0,0 0-1,1 0 1,-1 1 0,1-1 0,-1 0 0,1 4 0,-1 39 66,1-34-16,1-6-43,-1-1-1,2 1 0,-1 0 1,0-1-1,1 1 0,0-1 1,0 0-1,0 1 0,0-1 1,6 7-1,-7-10 0,0 1-1,1-1 1,-1 1 0,0-1 0,1 0-1,-1 0 1,1 0 0,-1 1-1,1-1 1,-1-1 0,1 1 0,0 0-1,2 0 1,-3 0-4,0-1-1,0 0 1,0 0 0,0 0-1,0 0 1,0 0-1,0-1 1,0 1 0,0 0-1,0 0 1,0-1 0,0 1-1,0-1 1,0 1 0,0-1-1,0 1 1,0-1-1,0 1 1,0-1 0,-1 0-1,1 0 1,0 1 0,0-1-1,0-2 1,3-1-51,-1-1 0,0 0 0,-1 1 0,1-1 0,-1-1 0,0 1 0,0 0 0,-1 0 0,1-1 0,-1 1 0,-1-1 0,1 1 0,-1-1 0,0-10 0,-1 9-610,-6 0-22</inkml:trace>
  <inkml:trace contextRef="#ctx0" brushRef="#br0" timeOffset="6398.87">7925 300 2476,'-5'0'67,"1"1"-1,-1-1 1,1 1 0,0 0-1,-1 0 1,1 0-1,0 1 1,-1-1-1,1 1 1,0 0 0,0 1-1,0-1 1,1 0-1,-1 1 1,1 0 0,-1 0-1,1 0 1,0 0-1,0 1 1,0-1 0,1 1-1,-4 6 1,1-3-54,1 0 0,1 1 1,-1 0-1,2 0 0,-1 0 0,1 0 1,0 0-1,-1 13 0,-1 69 87,4-74-97,0-14-1,0 1-1,0-1 1,0 1-1,1-1 1,-1 1-1,1-1 1,0 1 0,-1-1-1,1 0 1,0 1-1,0-1 1,1 0-1,-1 0 1,0 0-1,1 0 1,-1 0-1,1 0 1,0 0-1,-1 0 1,1-1-1,0 1 1,0-1-1,0 1 1,0-1-1,0 0 1,1 0-1,-1 0 1,0 0-1,1 0 1,2 0-1,-1 0-5,0 0 0,0 0 0,1-1 0,-1 0-1,0 0 1,0 0 0,1 0 0,-1-1 0,0 0 0,0 1-1,0-2 1,0 1 0,0 0 0,0-1 0,0 0 0,7-4-1,10-9 238,-2 0 0,27-27-1,-37 33 65,-1 0 0,0 0 0,-1-1 0,0 0 0,0 0 0,-1 0-1,5-15 1,-10 22-243,0-1 0,0 0 0,0 0 0,0 0 0,-1 0-1,0 0 1,0 0 0,0 0 0,-1 0 0,1 0 0,-1 1-1,0-1 1,0 0 0,0 0 0,0 0 0,-1 1 0,1-1-1,-1 1 1,0-1 0,-4-4 0,1 2-65,0 0 0,0 0 0,0 0 0,-1 1 0,0 0 0,0 0 0,0 1 1,-1-1-1,-11-4 0,16 8-173,0 0 0,0 0 1,0 0-1,0 0 0,0 1 0,0-1 1,0 1-1,-1-1 0,1 1 0,0 0 1,0 0-1,-1 0 0,1 0 0,0 1 1,0-1-1,0 0 0,0 1 0,-1 0 1,1-1-1,0 1 0,-3 2 0,-1 3-1506</inkml:trace>
  <inkml:trace contextRef="#ctx0" brushRef="#br0" timeOffset="7533.23">8078 575 1908,'-2'5'102,"0"1"0,1 0 0,-1 0 0,1 0 0,0 0 0,1 0 0,0 1 0,0-1 0,0 0 0,2 9 1,-1 9 413,0-23-503,-1-1-1,1 1 1,0 0 0,0 0 0,-1-1-1,1 1 1,0 0 0,0-1-1,0 1 1,0-1 0,0 1 0,0-1-1,0 1 1,0-1 0,0 0-1,0 1 1,0-1 0,0 0 0,0 0-1,0 0 1,0 0 0,0 0-1,0 0 1,0 0 0,2 0 0,31-3-1,-23 0-2,0-1 1,0 0 0,-1-1 0,1 0 0,-1-1-1,15-11 1,54-48 809,-75 62-735,10-9 198,0-1 1,0-1 0,-2 0 0,0-1-1,0-1 1,-1 1 0,9-20-1,-17 30-231,-1 0 0,0 0 0,0 0 0,0-1 0,-1 1 0,0-1-1,0 1 1,0-1 0,0 1 0,-1-1 0,0 1 0,0-1 0,-1 1-1,0-1 1,1 1 0,-2-1 0,1 1 0,-1 0 0,0-1 0,0 1 0,0 0-1,-1 0 1,1 0 0,-1 1 0,-1-1 0,1 1 0,-1-1 0,-5-5-1,5 7-54,1-1-1,-1 1 1,0 0-1,0 0 1,0 0-1,-1 1 1,1-1-1,0 1 1,-1 0-1,0 0 1,1 1-1,-1-1 1,0 1-1,0 0 0,-7 0 1,9 1 1,0 0 1,0 1 0,0-1-1,0 1 1,0-1-1,0 1 1,0 0-1,1 0 1,-1 1-1,0-1 1,0 1-1,1-1 1,-1 1-1,1 0 1,-1 0-1,1 0 1,0 0 0,0 0-1,0 0 1,0 1-1,0-1 1,0 1-1,1 0 1,-1-1-1,-1 6 1,1-4 4,0 1 0,0-1-1,1 0 1,-1 1 0,1-1 0,0 1 0,0-1 0,1 1 0,-1 0 0,1-1 0,0 1-1,0 0 1,2 6 0,-1-8 0,0 0-1,0-1 1,0 1-1,1 0 1,-1-1 0,1 1-1,0-1 1,-1 1-1,1-1 1,0 0-1,0 0 1,1 0-1,-1 0 1,0 0 0,1-1-1,-1 1 1,1 0-1,0-1 1,-1 0-1,1 0 1,5 2-1,5 0-146,0 0-1,0 0 0,0-1 0,1-1 0,-1 0 0,0-1 1,1-1-1,-1 0 0,0 0 0,21-6 0,-14 2 130,0-1 1,0-1-1,0-1 0,-1-1 0,35-22 0,-59 43-126,-2-2 159,1 1-1,1 1 1,0-1 0,1 1-1,0 0 1,0 0 0,-1 13-1,5-24-28,0 0-1,0 0 0,0 0 1,0 0-1,1 0 0,-1 0 1,0 0-1,0 0 0,1 0 1,-1 0-1,1-1 0,-1 1 1,1 0-1,-1 0 0,1 0 1,-1-1-1,1 1 0,0 0 1,-1 0-1,1-1 0,0 1 1,0-1-1,0 1 0,1 0 1,0 0-36,1 0 0,0 0 1,0 0-1,-1 0 0,1-1 1,0 1-1,0-1 0,4 1 1,5-2-61,1 0 0,-1 0 1,14-4-1,31-6 96,117-30-23,-151 34 32,0-1-1,0-1 0,-1-1 0,0-1 0,24-16 0,-41 23 91,0 0-1,0 0 1,-1 0-1,0-1 1,1 1-1,-1-1 1,-1 0-1,1 0 1,-1 0-1,0-1 1,0 1-1,-1-1 1,1 0-1,-1 0 1,2-10-1,-3 12-35,-1 0 0,1 0-1,-1 1 1,0-1-1,0 0 1,-1 0-1,1 0 1,-1 1-1,0-1 1,0 0-1,0 1 1,0-1-1,-1 1 1,1-1-1,-1 1 1,0 0-1,0-1 1,0 1 0,-1 0-1,1 0 1,-1 1-1,0-1 1,1 0-1,-1 1 1,0 0-1,-5-4 1,5 5-55,1 0 0,-1-1 0,0 1 0,1 0 0,-1 0 0,0 0 1,0 1-1,0-1 0,0 0 0,1 1 0,-1 0 0,0 0 0,0 0 0,0 0 1,0 0-1,-5 2 0,2 0 5,1 0 1,0 0-1,-1 0 1,1 1-1,0 0 1,0 0-1,1 0 1,-6 5-1,-2 2 0,1 2 1,0-1-1,1 1 1,1 1-1,-12 18 1,11-15 2,2 1 1,0 0-1,-6 19 0,11-29 7,1 1 1,0-1-1,1 0 0,0 1 0,0-1 0,0 0 0,1 1 1,0-1-1,1 1 0,2 12 0,-3-18-13,1 0-1,-1 0 0,1 0 1,0 0-1,0 0 1,0-1-1,0 1 1,0 0-1,0 0 0,0-1 1,0 1-1,1-1 1,-1 1-1,1-1 1,-1 1-1,1-1 0,0 0 1,-1 0-1,1 0 1,2 1-1,-1-1 3,1 0 0,-1 0 0,0 0 0,1-1 0,-1 1 0,1-1 0,-1 0 0,1 0 0,-1 0 0,7-2 0,3-1-9,-1 0 1,0-1-1,0-1 0,0 0 1,13-8-1,-15 7-3,-1 0-1,0 0 1,-1-1-1,1 0 1,-1 0-1,13-17 1,-17 19 143,0 0 1,-1-1 0,1 1-1,-1-1 1,0 0-1,-1 0 1,0 0 0,0 0-1,0 0 1,0 0-1,-1 0 1,0-1 0,0-6-1,-1 12-119,-1 1-1,1-1 0,0 1 0,-1-1 1,1 1-1,0-1 0,-1 1 0,1-1 1,-1 1-1,1 0 0,-1-1 1,1 1-1,-1-1 0,1 1 0,-1 0 1,1 0-1,-1-1 0,0 1 0,1 0 1,-1 0-1,1 0 0,-1 0 1,0-1-1,1 1 0,-1 0 0,1 0 1,-1 0-1,0 0 0,1 0 0,-1 1 1,0-1-1,1 0 0,-1 0 1,1 0-1,-1 1 0,1-1 0,-1 0 1,0 0-1,1 1 0,-1 0 0,-2-1 37,0 1 0,1 0-1,-1 0 1,1 0 0,-1 1 0,1-1-1,-1 1 1,1-1 0,-3 3-1,-7 17 27,0-1 0,2 2 0,0-1 0,2 2 0,-10 35 0,-14 35 173,15-50 41,3-8 67,-1 0 0,-24 39 0,32-64-321,0 1 1,-1-1 0,0 0 0,0-1-1,-1 0 1,0-1 0,-1 1 0,0-2-1,0 1 1,-19 9 0,8-7 49,0 0 0,-1-2 0,0 0 0,-34 7 0,45-13-273,0-1 1,0 0-1,0-1 0,-19-1 0,22 0-424,0 0 1,0-1 0,0 0-1,0-1 1,0 0-1,1 0 1,-9-5-1,2-2-1917,3-4 56</inkml:trace>
  <inkml:trace contextRef="#ctx0" brushRef="#br0" timeOffset="9582.25">1719 1188 680,'17'-3'1876,"-25"-4"-1593,-27-4-456,10 7 173,-1 2 0,1 0 0,-1 2 0,-31 4 0,49-3-2,-1 0-1,1 0 1,0 1-1,-1 1 0,1-1 1,-14 8-1,19-9 6,1 1-1,-1 0 0,1-1 0,0 1 0,0 0 0,0 0 0,0 0 0,0 0 1,0 0-1,1 1 0,-1-1 0,1 1 0,-1-1 0,1 1 0,0-1 1,0 1-1,0 0 0,0-1 0,1 1 0,-1 0 0,1 0 0,-1 0 0,1 4 1,1-3-1,-1-1 0,0 0 1,1 0-1,0 1 1,0-1-1,0 0 1,0 0-1,0 0 0,1 0 1,-1 0-1,1 0 1,0-1-1,0 1 1,0 0-1,3 2 0,41 33 70,-33-28-66,-12-9-6,0-1 0,0 1-1,0-1 1,1 1 0,-1-1 0,0 0-1,0 1 1,1-1 0,-1 0 0,0 0-1,0 0 1,1 0 0,-1 0-1,0 0 1,0 0 0,1-1 0,-1 1-1,0 0 1,2-1 0,28-13-11,-5 2 5,-16 10 83,1 0 0,0 1 0,-1 0 1,1 1-1,0 0 0,0 1 0,-1 0 1,1 1-1,-1 0 0,1 0 0,-1 1 1,1 0-1,-1 1 0,-1 1 0,1-1 1,0 1-1,-1 1 0,0 0 0,0 0 0,-1 1 1,0 0-1,0 0 0,-1 1 0,1 0 1,-2 1-1,1-1 0,6 13 0,-12-18-18,1 0-1,-1 1 1,0-1-1,0 0 1,0 1-1,0-1 1,-1 0-1,1 1 0,-1-1 1,0 1-1,0-1 1,0 1-1,-1-1 1,1 1-1,-1-1 0,-1 5 1,-1-2-14,1-1 0,-1 1 0,1-1 0,-2 0-1,1 0 1,0-1 0,-1 1 0,0-1 0,-5 5 0,0-1 3,1-1-1,-1-1 1,0 0-1,-1 0 0,1 0 1,-1-2-1,0 1 1,0-1-1,-1 0 1,-12 2-1,11-5-33,-1 0 1,0 0-1,1-1 0,-1-1 0,1 0 0,-1 0 0,1-2 1,-1 1-1,1-2 0,0 0 0,0 0 0,0-1 0,1 0 0,-13-9 1,11 6-700,0 0 0,1-1 0,-19-19 0,23 19-691,3 1 22</inkml:trace>
  <inkml:trace contextRef="#ctx0" brushRef="#br0" timeOffset="9942.15">1490 1301 1456,'0'0'69,"33"-3"859,166-8-396,109-22-1375,-272 26 89</inkml:trace>
  <inkml:trace contextRef="#ctx0" brushRef="#br0" timeOffset="10287.66">2259 1263 2276,'-15'6'3446,"11"1"-3189,1 1 1,1 0-1,0 0 1,0 0-1,0 0 1,1 0-1,0 0 0,0 0 1,2 9-1,-1 5-238,2 0 0,5 23 0,4-1-24,-7-31-364,-1 1 0,0-1 0,-1 1 0,0 16 0,-2 1-2373,0-21 1225</inkml:trace>
  <inkml:trace contextRef="#ctx0" brushRef="#br0" timeOffset="10648.76">2653 1219 2648,'0'-37'4929,"-15"52"-3967,-45 29-126,38-29-632,2 0 1,0 1-1,-24 26 0,38-35-217,1-1 1,-1 1-1,2 1 1,-1-1-1,1 1 1,0 0-1,1 0 1,-1 0-1,2 0 0,-1 0 1,1 1-1,0-1 1,1 1-1,0 9 1,0-6 27,1 0 1,0 1-1,1-1 1,1 0-1,0 0 1,0 0 0,1 0-1,7 17 1,-8-24-26,1-1 1,-1 1 0,1-1-1,0 1 1,0-1 0,0 0-1,0 0 1,1-1-1,0 1 1,0-1 0,0 0-1,0 0 1,0 0 0,0 0-1,1-1 1,0 0-1,-1 1 1,1-2 0,0 1-1,0-1 1,0 1 0,0-1-1,6 0 1,-6 0 1,1-1 0,-1 0 0,1 0 0,-1 0 0,0 0 0,1-1 0,-1 0 0,0 0 0,1 0 1,-1-1-1,0 0 0,0 0 0,0 0 0,0-1 0,4-2 0,-5 2 15,-1 0 1,0 0-1,0-1 1,0 1-1,0-1 1,0 1-1,-1-1 1,1 0-1,-1 0 0,0 0 1,-1-1-1,1 1 1,-1 0-1,1-1 1,-1 1-1,0 0 1,-1-1-1,1-5 1,-1 5-20,0 0 1,0 0-1,-1 0 1,1 0-1,-1 0 1,0 0 0,-1 1-1,1-1 1,-1 0-1,0 1 1,0-1-1,0 1 1,-1-1 0,0 1-1,0 0 1,0 0-1,0 1 1,0-1-1,-1 1 1,1-1-1,-1 1 1,0 0 0,0 0-1,0 1 1,-1-1-1,-8-3 1,1 1 53,-1 0 0,1 0 0,-1 1-1,0 1 1,-17-2 0,26 4-174,-1 1-1,0-1 0,0 1 0,0 1 1,0-1-1,0 1 0,0 0 0,-5 1 1,8-1-124,0 0 1,0 0-1,0 0 1,0 0 0,0 0-1,0 0 1,0 1-1,1-1 1,-1 0 0,0 1-1,1 0 1,-1-1-1,1 1 1,0 0 0,-1 0-1,1 0 1,0 0-1,-1 3 1,1-1-1194</inkml:trace>
  <inkml:trace contextRef="#ctx0" brushRef="#br0" timeOffset="11093.17">2796 984 2132,'25'10'821,"0"1"-1,-1 2 1,-1 0 0,0 1-1,42 35 1,-56-41-618,0 2 0,0-1 0,0 1 0,-1 0 0,-1 1 0,0 0 0,0 0 0,-1 1 0,-1-1 0,0 1 0,0 0 0,-1 1 0,2 13 0,1 10 78,-2 1 0,-2 0 0,-1 49 0,-3-69-274,0-1 0,-2 0 0,0 0 0,0 0 0,-9 21 0,-35 76 89,39-98-191,0 0 0,-1 0-1,0-1 1,-1 0-1,-1-1 1,0 0-1,-1-1 1,0 0 0,-1-1-1,-21 14 1,21-17-575,0 0 0,0-2 1,-1 0-1,0 0 1,0-1-1,0-1 0,-24 4 1,2-3-1153</inkml:trace>
  <inkml:trace contextRef="#ctx0" brushRef="#br0" timeOffset="11494.96">1276 961 384,'-3'-1'78,"0"0"1,0 0-1,0 1 1,0-1-1,0 1 0,-1 0 1,1 0-1,0 0 1,0 0-1,0 1 0,-1-1 1,1 1-1,0 0 1,0 0-1,-5 2 0,3 0 42,-1 0 0,1 0-1,0 1 1,0-1-1,1 1 1,-1 1 0,-7 7-1,5-2 41,0-1 0,0 1 0,1 0 0,0 1 0,1 0 0,0-1 0,1 2-1,-4 13 1,4-6 2,1 0 0,1 1-1,1-1 1,1 1-1,0-1 1,2 1-1,0-1 1,1 1 0,1-1-1,1 0 1,7 19-1,13 35 152,2-1 0,61 112 0,-71-155-531,1-1 0,1-1 0,1-1-1,1 0 1,1-2 0,1 0 0,2-2 0,48 35-1,-24-27-1433</inkml:trace>
  <inkml:trace contextRef="#ctx0" brushRef="#br0" timeOffset="11977.03">3470 1324 2532,'-6'2'56,"0"-1"100,2-1 48,4 3 84,-2-2 364,2 0-312,8 0-132,2-1-92,2 0 4,2 0-128,2 0 48,4-6-4,4 1-72,2-1-28,2-1-344,2 2-440,2-3-336</inkml:trace>
  <inkml:trace contextRef="#ctx0" brushRef="#br0" timeOffset="14303.05">4011 1219 600,'-1'1'108,"-1"-1"0,1 0 1,-1 0-1,1 0 0,-1 0 0,1-1 0,0 1 1,-1 0-1,1 0 0,-1-1 0,1 1 1,0-1-1,-1 1 0,1-1 0,0 0 0,0 0 1,-2-1-1,2 1-37,0-1 0,0 0 0,0 0 0,1 1-1,-1-1 1,1 0 0,-1 0 0,1 0 0,0 0 0,0 0 0,0 0 0,0 0 0,0-2 0,3 2-65,-1-1 0,1 1 1,-1 0-1,1 0 0,0 0 0,0 0 1,0 0-1,0 0 0,0 1 0,0 0 0,4-2 1,1 0 16,-1-1-19,0 1 0,1 0 0,-1 1 0,1-1 0,-1 2 0,1-1 0,0 1 0,0 0 0,0 1 0,-1 0-1,1 0 1,0 0 0,10 3 0,-15-1-1,0-1 1,0 1-1,-1 0 0,1 1 0,-1-1 0,1 0 0,-1 1 0,0-1 1,0 1-1,0 0 0,0 0 0,0 0 0,-1 0 0,1 0 1,-1 0-1,0 0 0,0 1 0,0-1 0,0 5 0,1-1 11,-1 1 0,0 0-1,0 1 1,-1-1 0,0 0 0,0 0-1,-2 8 1,-3-1 2,0 1 0,-1-1 0,0-1 0,-2 1 0,1-1 0,-2 0 0,0-1 0,0 0 0,-1 0 0,-1-1 0,0-1 0,-1 0 0,-15 12 0,23-20-11,0-1 0,0 1-1,0-1 1,0 0 0,0 0 0,-1 0 0,1-1-1,-9 2 1,12-2-7,0-1 1,0 0-1,0 0 0,0 0 0,-1 0 1,1 0-1,0 0 0,0-1 0,0 1 1,0 0-1,0 0 0,0-1 0,0 1 1,0-1-1,0 1 0,0-1 0,0 1 1,0-1-1,0 0 0,0 1 0,1-1 1,-1 0-1,0 0 0,0 0 0,1 1 1,-1-1-1,0 0 0,1 0 0,-1 0 1,1 0-1,-1 0 0,1 0 0,0 0 1,-1 0-1,1 0 0,0-1 0,0 1 1,0 0-1,0 0 0,0-2 0,-1-1-1,1-1-1,0 1 1,0-1 0,0 1-1,0-1 1,1 1-1,0 0 1,-1-1-1,2 1 1,-1 0 0,0-1-1,1 1 1,0 0-1,0 0 1,0 0-1,1 1 1,-1-1-1,1 0 1,0 1 0,0 0-1,0 0 1,0 0-1,1 0 1,-1 0-1,1 0 1,-1 1 0,1 0-1,0 0 1,0 0-1,0 0 1,5-1-1,-4 2 10,1 0-1,-1 1 1,0-1 0,0 1-1,1 0 1,-1 1-1,0-1 1,1 1-1,-1 0 1,0 1 0,0-1-1,0 1 1,0 0-1,0 0 1,7 4-1,4 5 32,0 0 0,29 27-1,-30-24-61,1-1 1,18 12-1,-10-11-1193,-14-10 203</inkml:trace>
  <inkml:trace contextRef="#ctx0" brushRef="#br0" timeOffset="14660.27">4400 1248 2564,'-5'-6'80,"4"6"29,0-1 0,0 0 0,0 0 0,0 0 0,0 0-1,0 0 1,0-1 0,0 1 0,1 0 0,-1 0 0,0-1-1,1 1 1,-1 0 0,1-1 0,-1-1 0,2 3 14,0 0 1,0 0 0,0 0 0,1 0-1,-1 0 1,0 0 0,0 0 0,0 0 0,0 1-1,0-1 1,0 0 0,0 1 0,0-1-1,0 1 1,0-1 0,0 1 0,0 1-1,4 7 117,-1 0-1,0 1 0,-1 0 0,0 0 1,0 0-1,1 15 0,3 11-174,8 28-131,-4-16-950,31 85 0,-32-115-1851,-6-11 1403</inkml:trace>
  <inkml:trace contextRef="#ctx0" brushRef="#br0" timeOffset="15145.2">4766 1271 1568,'-10'-5'92,"9"5"-24,-1-1 0,0 1 1,0-1-1,0 0 1,0 0-1,1 0 1,-1 0-1,0 0 0,1 0 1,-1 0-1,1 0 1,-1-1-1,1 1 0,0-1 1,-1 1-1,1-1 1,0 0-1,0 1 0,0-1 1,-1-3-1,6 3 11,0 0-1,-1 0 0,1 1 1,0-1-1,0 1 0,0 0 1,8-2-1,-5 2-14,8-3-26,1 0 1,-1 1-1,1 1 1,-1 1-1,1 0 0,-1 1 1,26 3-1,-35-2-32,-1 0 0,1 0 0,0 0 0,-1 1 0,0 0 0,1 0-1,-1 0 1,0 1 0,0 0 0,0 0 0,0 0 0,0 0 0,-1 1-1,0 0 1,1-1 0,-1 2 0,-1-1 0,1 0 0,-1 1 0,1 0-1,-1 0 1,-1 0 0,5 10 0,-5-10-4,-1 0 1,0-1-1,-1 1 1,1 0-1,-1 0 0,0 0 1,0 0-1,0 0 1,-1 0-1,1 0 0,-1-1 1,0 1-1,-1 0 1,1 0-1,-1-1 0,0 1 1,0-1-1,-1 1 1,1-1-1,-1 0 0,0 0 1,0 0-1,0-1 1,-1 1-1,-4 3 0,-9 8 160,-1-1 1,0 0-1,-1-2 0,-22 12 0,13-11 174,22-11-186,0 0 0,0 1-1,0 0 1,0 0 0,0 1-1,1-1 1,-1 1 0,1 0-1,0 1 1,-6 6 0,41-21 288,-13 3-403,0 0-1,1 2 1,-1 0-1,1 1 1,0 0-1,21 0 1,111 1-1403,-88 4-2325,-52-1 2467</inkml:trace>
  <inkml:trace contextRef="#ctx0" brushRef="#br0" timeOffset="15507.81">5511 1357 1428,'-7'-1'53,"-12"1"112,19 0-120,-1 0 1,1 0 0,-1 0 0,1 0 0,0 0 0,-1 0 0,1 0-1,-1 0 1,1 1 0,0-1 0,-1 0 0,1 0 0,0 0 0,-1 0-1,1 1 1,0-1 0,-1 0 0,1 0 0,0 0 0,0 1 0,-1-1 0,1 0-1,0 1 1,0-1 0,-1 0 0,1 1 0,0-1 0,0 0 0,0 1-1,-1-1 1,1 0 0,0 1 0,1 1 35,0-1 0,0 0 0,0 0 0,0 0 1,1 0-1,-1 0 0,0 0 0,0 0 0,1-1 0,-1 1 0,0 0 0,1-1 0,-1 1 1,1-1-1,-1 1 0,1-1 0,2 0 0,32 8 560,-7-5-842,0-2 0,1-1 0,-1-1 0,0-1 1,0-2-1,-1-1 0,47-14 0,-59 14-1172</inkml:trace>
  <inkml:trace contextRef="#ctx0" brushRef="#br0" timeOffset="16072.82">6122 1199 2104,'-5'-2'4020,"6"-1"-4747,-2-3-4444,-4 6 5069</inkml:trace>
  <inkml:trace contextRef="#ctx0" brushRef="#br0" timeOffset="16545.35">6104 1188 248,'0'-1'58,"0"-1"-1,0 1 1,0 0 0,0-1-1,0 1 1,0 0-1,0-1 1,-1 1 0,1 0-1,-1-1 1,1 1 0,-1 0-1,1 0 1,-1 0-1,-1-3 1,-3-4 276,4 7-298,1 1-1,0-1 1,0 1-1,-1 0 1,1-1 0,0 1-1,0-1 1,-1 1-1,1-1 1,0 1-1,0-1 1,0 1 0,0-1-1,0 1 1,0-1-1,0 1 1,0-1 0,0 1-1,0-1 1,0 1-1,0-1 1,0 1-1,0 0 1,1-1 0,-1 1-1,0-1 1,0 1-1,0-1 1,1 1-1,-1-1 1,0 1 0,1 0-1,-1-1 1,0 1-1,1 0 1,-1-1 0,0 1-1,2-1 1,19-3 1212,-11 2-267,-9 2-676,-1 0-234,0 0 0,0 0 0,0 0 0,-1-1 1,1 1-1,0 0 0,0 0 0,0 0 0,0 0 0,0 0 1,0 0-1,-1 0 0,1 0 0,0 0 0,0 0 0,0 0 1,0 0-1,0 0 0,-1 0 0,1 0 0,0 0 0,0 1 0,0-1 1,0 0-1,0 0 0,-1 0 0,1 0 0,0 0 0,0 0 1,0 0-1,0 0 0,0 0 0,0 0 0,0 1 0,0-1 1,0 0-1,-1 0 0,1 0 0,0 0 0,0 0 0,0 0 0,0 1 1,0-1-1,17 20 858,-15-18-897,0 0 0,0-1-1,0 1 1,0 1 0,0-1 0,-1 0 0,1 0-1,-1 1 1,0-1 0,1 0 0,-1 1-1,0-1 1,-1 1 0,1 0 0,0-1-1,0 4 1,-1 8 108,0 1-1,-1-1 1,-1 0-1,0-1 1,-6 20 0,4-17-100,1 1 0,0-1 0,0 22 0,0 48 324,0-3-4707,9-82 530</inkml:trace>
  <inkml:trace contextRef="#ctx0" brushRef="#br0" timeOffset="17156.85">6449 1210 1288,'0'0'225,"8"-6"1258,-7 6-1429,-1 0 0,1-1-1,0 1 1,-1 0 0,1 1-1,-1-1 1,1 0 0,-1 0-1,1 0 1,-1 0 0,1 0-1,-1 0 1,1 1 0,-1-1-1,1 0 1,-1 0 0,1 1 0,-1-1-1,1 0 1,-1 1 0,0-1-1,1 0 1,-1 1 0,0-1-1,1 1 1,-1-1 0,0 1-1,1 0 1,0 15 1346,-2-5-1452,0-5 105,0-1 1,0 0 0,0 0-1,-1 0 1,1 0 0,-4 6 0,-5 16 90,-14 50 248,-8 34-408,28-66-4215</inkml:trace>
  <inkml:trace contextRef="#ctx0" brushRef="#br0" timeOffset="17841.86">6688 1220 1288,'-12'-8'131,"10"6"-119,0 0 0,0 1-1,0-1 1,0 1 0,-1 0 0,1-1-1,0 1 1,-1 0 0,1 0-1,-4 0 344,22 14 50,2-7-380,-1-2 0,1 0-1,0-1 1,0-1-1,0 0 1,1-1 0,32-4-1,-4 2-25,101-11 2601,-148 12-2582,0 0-1,0 0 0,0 0 1,1 0-1,-1 0 0,0 0 1,0 0-1,0 0 0,0 0 1,1 0-1,-1 0 0,0 0 1,0 0-1,0 1 0,0-1 1,1 0-1,-1 0 0,0 0 1,0 0-1,0 0 0,0 0 1,0 0-1,0 1 0,0-1 0,1 0 1,-1 0-1,0 0 0,0 0 1,0 1-1,0-1 0,0 0 1,0 0-1,0 0 0,0 0 1,0 1-1,0-1 0,0 0 1,0 0-1,0 0 0,0 0 1,0 1-1,0-1 0,0 0 1,-4 12 408,-8 7-47,-9 7-263,1 1 0,1 0 0,2 2 0,-16 34-1,7-14 32,22-41-335,1 0 0,0 0 0,0 0 0,0 1 1,1-1-1,1 1 0,0-1 0,0 1 0,0 14 0,5-19-2292,2-4 1181</inkml:trace>
  <inkml:trace contextRef="#ctx0" brushRef="#br0" timeOffset="18205.26">6671 1443 1204,'8'0'32,"2"0"40,4-5-24,-2-1 44,4 0-8,4 2-28,0-1-16,0 2 12,2-2-32,0 1-20,2-1 64,-4 2-36,2 1-44,-2 1 88,0 1-136,-4-3-308,2 2-56</inkml:trace>
  <inkml:trace contextRef="#ctx0" brushRef="#br0" timeOffset="18552.63">7225 1249 408,'56'-2'177,"-29"1"126,-1 0 0,41 5 1,-52-1 94,-1-2 72,1 2 0,0 0 0,-1 0 0,0 2 0,19 7-1,-32-11-369,1 0-1,-1 1 0,-1-1 0,1 0 0,0 0 1,0 0-1,0 1 0,-1-1 0,1 1 0,0-1 0,-1 0 1,1 1-1,-1-1 0,0 1 0,0-1 0,1 1 1,-1-1-1,0 4 0,-1 35 387,0-23-405,1-8-11,-1-1 0,0 1 0,-5 17 0,3-12 93,-1 11-48,1 0 0,2 1-1,1 38 1,1-21-1446,-1-42 1226,0-1 0,0 0 0,0 1 0,-1-1 0,1 1 0,0-1 0,0 0 0,0 1 0,-1-1 0,1 0 0,0 1 0,-1-1 0,1 0 0,0 1 0,-1-1 0,1 0-1,0 1 1,-1-1 0,1 0 0,0 0 0,-1 0 0,1 1 0,-1-1 0,1 0 0,0 0 0,-1 0 0,1 0 0,-1 0 0,1 0 0,-1 0 0,1 0 0,-1 0 0,1 0 0,0 0 0,-1 0 0,-5 0-1249</inkml:trace>
  <inkml:trace contextRef="#ctx0" brushRef="#br0" timeOffset="19006.39">7320 1464 1316,'8'4'60,"0"-4"68,4 0 40,0 0 92,4 0-16,0 0-68,4-4-48,0 0-92,2-1-36,-2 2-28,2-1 56,0 2-40,-2-3-8,4-1 40,-4 2-320,0-2-312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