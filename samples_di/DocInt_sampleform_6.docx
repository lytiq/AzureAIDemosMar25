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7"/>
        <w:gridCol w:w="2769"/>
        <w:gridCol w:w="2814"/>
        <w:gridCol w:w="1280"/>
      </w:tblGrid>
      <w:tr w:rsidR="000172E5" w:rsidRPr="00637200" w14:paraId="0CCC03D0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6D2703DC" w14:textId="3214F344" w:rsidR="000172E5" w:rsidRPr="00637200" w:rsidRDefault="00006BDA" w:rsidP="00637200">
            <w:pPr>
              <w:pStyle w:val="Heading1"/>
            </w:pPr>
            <w:r>
              <w:t>Participant Details</w:t>
            </w:r>
          </w:p>
        </w:tc>
      </w:tr>
      <w:tr w:rsidR="000172E5" w:rsidRPr="00846B76" w14:paraId="0757389C" w14:textId="77777777" w:rsidTr="006145D8">
        <w:sdt>
          <w:sdtPr>
            <w:id w:val="1621259925"/>
            <w:placeholder>
              <w:docPart w:val="20D4C7E3000C4097A563087117DD8AB4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09BB03D4" w14:textId="77777777" w:rsidR="000172E5" w:rsidRPr="00637200" w:rsidRDefault="007147D7" w:rsidP="00637200">
                <w:pPr>
                  <w:pStyle w:val="NormalIndent"/>
                </w:pPr>
                <w:r w:rsidRPr="00637200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668E9782" w14:textId="28D94EDC" w:rsidR="000172E5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3FE7B90A" wp14:editId="1FAF2962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71755</wp:posOffset>
                      </wp:positionV>
                      <wp:extent cx="1220470" cy="213480"/>
                      <wp:effectExtent l="57150" t="57150" r="17780" b="53340"/>
                      <wp:wrapNone/>
                      <wp:docPr id="198908475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0470" cy="21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823A14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8" o:spid="_x0000_s1026" type="#_x0000_t75" style="position:absolute;margin-left:34.2pt;margin-top:4.95pt;width:97.5pt;height:18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">
                      <v:imagedata r:id="rId11" o:title=""/>
                    </v:shape>
                  </w:pict>
                </mc:Fallback>
              </mc:AlternateContent>
            </w:r>
          </w:p>
        </w:tc>
      </w:tr>
      <w:tr w:rsidR="000172E5" w:rsidRPr="00846B76" w14:paraId="7A6D2B0B" w14:textId="77777777" w:rsidTr="006145D8">
        <w:sdt>
          <w:sdtPr>
            <w:id w:val="-1470592894"/>
            <w:placeholder>
              <w:docPart w:val="3457478F6B4A48EDA536F1D36301A472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38237F1B" w14:textId="77777777" w:rsidR="000172E5" w:rsidRPr="00637200" w:rsidRDefault="007147D7" w:rsidP="00637200">
                <w:pPr>
                  <w:pStyle w:val="NormalIndent"/>
                </w:pPr>
                <w:r w:rsidRPr="00637200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44CFFEC2" w14:textId="2EB998AC" w:rsidR="000172E5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3600" behindDoc="0" locked="0" layoutInCell="1" allowOverlap="1" wp14:anchorId="3FD6772E" wp14:editId="4888FD64">
                      <wp:simplePos x="0" y="0"/>
                      <wp:positionH relativeFrom="column">
                        <wp:posOffset>638175</wp:posOffset>
                      </wp:positionH>
                      <wp:positionV relativeFrom="paragraph">
                        <wp:posOffset>109855</wp:posOffset>
                      </wp:positionV>
                      <wp:extent cx="707425" cy="199770"/>
                      <wp:effectExtent l="57150" t="57150" r="16510" b="48260"/>
                      <wp:wrapNone/>
                      <wp:docPr id="2136624552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7425" cy="199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9A6E02" id="Ink 14" o:spid="_x0000_s1026" type="#_x0000_t75" style="position:absolute;margin-left:49.55pt;margin-top:7.95pt;width:57.1pt;height:17.1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">
                      <v:imagedata r:id="rId13" o:title=""/>
                    </v:shape>
                  </w:pict>
                </mc:Fallback>
              </mc:AlternateContent>
            </w:r>
          </w:p>
        </w:tc>
      </w:tr>
      <w:tr w:rsidR="000172E5" w:rsidRPr="00846B76" w14:paraId="3E01FC45" w14:textId="77777777" w:rsidTr="00006BDA">
        <w:tc>
          <w:tcPr>
            <w:tcW w:w="1334" w:type="pct"/>
            <w:vAlign w:val="bottom"/>
          </w:tcPr>
          <w:p w14:paraId="49194BA4" w14:textId="6235D80E" w:rsidR="000172E5" w:rsidRPr="00637200" w:rsidRDefault="00E11EF3" w:rsidP="00637200">
            <w:pPr>
              <w:pStyle w:val="NormalIndent"/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7152" behindDoc="0" locked="0" layoutInCell="1" allowOverlap="1" wp14:anchorId="1FF1EE1A" wp14:editId="52D39FDA">
                      <wp:simplePos x="0" y="0"/>
                      <wp:positionH relativeFrom="column">
                        <wp:posOffset>1470660</wp:posOffset>
                      </wp:positionH>
                      <wp:positionV relativeFrom="paragraph">
                        <wp:posOffset>119380</wp:posOffset>
                      </wp:positionV>
                      <wp:extent cx="1836605" cy="230920"/>
                      <wp:effectExtent l="57150" t="57150" r="11430" b="55245"/>
                      <wp:wrapNone/>
                      <wp:docPr id="361401440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605" cy="23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089712" id="Ink 37" o:spid="_x0000_s1026" type="#_x0000_t75" style="position:absolute;margin-left:115.1pt;margin-top:8.7pt;width:146pt;height:19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">
                      <v:imagedata r:id="rId15" o:title=""/>
                    </v:shape>
                  </w:pict>
                </mc:Fallback>
              </mc:AlternateContent>
            </w:r>
            <w:r w:rsidR="00006BDA"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A77BC26" w14:textId="345E41C3" w:rsidR="000172E5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8960" behindDoc="0" locked="0" layoutInCell="1" allowOverlap="1" wp14:anchorId="38858A93" wp14:editId="7F3AC0E4">
                      <wp:simplePos x="0" y="0"/>
                      <wp:positionH relativeFrom="column">
                        <wp:posOffset>1139825</wp:posOffset>
                      </wp:positionH>
                      <wp:positionV relativeFrom="paragraph">
                        <wp:posOffset>205740</wp:posOffset>
                      </wp:positionV>
                      <wp:extent cx="11430" cy="1905"/>
                      <wp:effectExtent l="57150" t="57150" r="45720" b="55245"/>
                      <wp:wrapNone/>
                      <wp:docPr id="998938990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30" cy="190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E90579" id="Ink 29" o:spid="_x0000_s1026" type="#_x0000_t75" style="position:absolute;margin-left:89.1pt;margin-top:15.75pt;width:2.2pt;height:1.0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">
                      <v:imagedata r:id="rId17" o:title=""/>
                    </v:shape>
                  </w:pict>
                </mc:Fallback>
              </mc:AlternateContent>
            </w:r>
          </w:p>
        </w:tc>
        <w:tc>
          <w:tcPr>
            <w:tcW w:w="1503" w:type="pct"/>
            <w:tcBorders>
              <w:top w:val="single" w:sz="4" w:space="0" w:color="auto"/>
            </w:tcBorders>
            <w:vAlign w:val="bottom"/>
          </w:tcPr>
          <w:p w14:paraId="0E79FB63" w14:textId="01A18AD9" w:rsidR="000172E5" w:rsidRDefault="00006BDA" w:rsidP="00311D4F">
            <w:r>
              <w:t xml:space="preserve">    Already Subscribed?</w:t>
            </w:r>
          </w:p>
        </w:tc>
        <w:tc>
          <w:tcPr>
            <w:tcW w:w="684" w:type="pct"/>
            <w:vAlign w:val="bottom"/>
          </w:tcPr>
          <w:p w14:paraId="78ADC8EC" w14:textId="249233E8" w:rsidR="000172E5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17DE06B4" wp14:editId="15EA8659">
                      <wp:simplePos x="0" y="0"/>
                      <wp:positionH relativeFrom="column">
                        <wp:posOffset>100480</wp:posOffset>
                      </wp:positionH>
                      <wp:positionV relativeFrom="paragraph">
                        <wp:posOffset>172370</wp:posOffset>
                      </wp:positionV>
                      <wp:extent cx="275040" cy="115560"/>
                      <wp:effectExtent l="57150" t="57150" r="48895" b="56515"/>
                      <wp:wrapNone/>
                      <wp:docPr id="1070315521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04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02CE34" id="Ink 38" o:spid="_x0000_s1026" type="#_x0000_t75" style="position:absolute;margin-left:7.2pt;margin-top:12.85pt;width:23.05pt;height:10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">
                      <v:imagedata r:id="rId19" o:title=""/>
                    </v:shape>
                  </w:pict>
                </mc:Fallback>
              </mc:AlternateContent>
            </w:r>
            <w:r w:rsidR="00006BD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BAA1170" wp14:editId="50BF9CBE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120650</wp:posOffset>
                      </wp:positionV>
                      <wp:extent cx="289560" cy="281940"/>
                      <wp:effectExtent l="0" t="0" r="15240" b="22860"/>
                      <wp:wrapNone/>
                      <wp:docPr id="1784377713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04647B5" id="Rectangle 1" o:spid="_x0000_s1026" style="position:absolute;margin-left:2.75pt;margin-top:9.5pt;width:22.8pt;height:22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" fillcolor="white [3201]" strokecolor="#666 [3209]" strokeweight="1pt"/>
                  </w:pict>
                </mc:Fallback>
              </mc:AlternateContent>
            </w:r>
          </w:p>
        </w:tc>
      </w:tr>
      <w:tr w:rsidR="000172E5" w:rsidRPr="00846B76" w14:paraId="78C3430F" w14:textId="77777777" w:rsidTr="00006BDA">
        <w:sdt>
          <w:sdtPr>
            <w:id w:val="1334104394"/>
            <w:placeholder>
              <w:docPart w:val="97C8D5027E8840BDBF641A8FBC3DC0B6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6D37CAB1" w14:textId="77777777" w:rsidR="000172E5" w:rsidRPr="00637200" w:rsidRDefault="007147D7" w:rsidP="00637200">
                <w:pPr>
                  <w:pStyle w:val="NormalIndent"/>
                </w:pPr>
                <w:r w:rsidRPr="00637200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1067CA29" w14:textId="2C205FDC" w:rsidR="000172E5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0704" behindDoc="0" locked="0" layoutInCell="1" allowOverlap="1" wp14:anchorId="4FD499F5" wp14:editId="0F1388F1">
                      <wp:simplePos x="0" y="0"/>
                      <wp:positionH relativeFrom="column">
                        <wp:posOffset>295275</wp:posOffset>
                      </wp:positionH>
                      <wp:positionV relativeFrom="paragraph">
                        <wp:posOffset>107315</wp:posOffset>
                      </wp:positionV>
                      <wp:extent cx="3735605" cy="257380"/>
                      <wp:effectExtent l="57150" t="57150" r="36830" b="47625"/>
                      <wp:wrapNone/>
                      <wp:docPr id="1122169844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5605" cy="2573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28347D" id="Ink 60" o:spid="_x0000_s1026" type="#_x0000_t75" style="position:absolute;margin-left:22.55pt;margin-top:7.75pt;width:295.6pt;height:21.6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">
                      <v:imagedata r:id="rId21" o:title=""/>
                    </v:shape>
                  </w:pict>
                </mc:Fallback>
              </mc:AlternateContent>
            </w:r>
          </w:p>
        </w:tc>
      </w:tr>
      <w:tr w:rsidR="00006BDA" w:rsidRPr="00846B76" w14:paraId="6062665C" w14:textId="77777777" w:rsidTr="00006BDA">
        <w:tc>
          <w:tcPr>
            <w:tcW w:w="5000" w:type="pct"/>
            <w:gridSpan w:val="4"/>
            <w:vAlign w:val="bottom"/>
          </w:tcPr>
          <w:p w14:paraId="6B4F6855" w14:textId="76799211" w:rsidR="00006BDA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9680" behindDoc="0" locked="0" layoutInCell="1" allowOverlap="1" wp14:anchorId="30E5957B" wp14:editId="33AD1268">
                      <wp:simplePos x="0" y="0"/>
                      <wp:positionH relativeFrom="column">
                        <wp:posOffset>4595880</wp:posOffset>
                      </wp:positionH>
                      <wp:positionV relativeFrom="paragraph">
                        <wp:posOffset>148130</wp:posOffset>
                      </wp:positionV>
                      <wp:extent cx="534240" cy="209880"/>
                      <wp:effectExtent l="57150" t="57150" r="56515" b="57150"/>
                      <wp:wrapNone/>
                      <wp:docPr id="445463333" name="Ink 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4240" cy="209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ECB942" id="Ink 59" o:spid="_x0000_s1026" type="#_x0000_t75" style="position:absolute;margin-left:361.2pt;margin-top:10.95pt;width:43.45pt;height:17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">
                      <v:imagedata r:id="rId23" o:title=""/>
                    </v:shape>
                  </w:pict>
                </mc:Fallback>
              </mc:AlternateContent>
            </w:r>
            <w:r w:rsidR="00A30B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7603F860" wp14:editId="060F33D9">
                      <wp:simplePos x="0" y="0"/>
                      <wp:positionH relativeFrom="column">
                        <wp:posOffset>4549140</wp:posOffset>
                      </wp:positionH>
                      <wp:positionV relativeFrom="paragraph">
                        <wp:posOffset>119380</wp:posOffset>
                      </wp:positionV>
                      <wp:extent cx="289560" cy="281940"/>
                      <wp:effectExtent l="0" t="0" r="15240" b="22860"/>
                      <wp:wrapNone/>
                      <wp:docPr id="67463966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9560" cy="28194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5B32846" id="Rectangle 1" o:spid="_x0000_s1026" style="position:absolute;margin-left:358.2pt;margin-top:9.4pt;width:22.8pt;height:22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" fillcolor="white [3201]" strokecolor="#666 [3209]" strokeweight="1pt"/>
                  </w:pict>
                </mc:Fallback>
              </mc:AlternateContent>
            </w:r>
            <w:r w:rsidR="00A30BAF">
              <w:t xml:space="preserve">            </w:t>
            </w:r>
            <w:r w:rsidR="00006BDA">
              <w:t xml:space="preserve">Join </w:t>
            </w:r>
            <w:r w:rsidR="00A30BAF">
              <w:t>the special</w:t>
            </w:r>
            <w:r w:rsidR="00006BDA">
              <w:t xml:space="preserve"> session on </w:t>
            </w:r>
            <w:r w:rsidR="00A30BAF">
              <w:t>Distributed Training</w:t>
            </w:r>
            <w:r w:rsidR="00006BDA">
              <w:t xml:space="preserve"> as </w:t>
            </w:r>
            <w:r w:rsidR="00A30BAF">
              <w:t xml:space="preserve">well?  </w:t>
            </w:r>
          </w:p>
        </w:tc>
      </w:tr>
      <w:tr w:rsidR="000172E5" w:rsidRPr="00846B76" w14:paraId="28FE7FEF" w14:textId="77777777" w:rsidTr="006145D8">
        <w:trPr>
          <w:trHeight w:val="54"/>
        </w:trPr>
        <w:tc>
          <w:tcPr>
            <w:tcW w:w="5000" w:type="pct"/>
            <w:gridSpan w:val="4"/>
            <w:shd w:val="clear" w:color="auto" w:fill="auto"/>
            <w:vAlign w:val="bottom"/>
          </w:tcPr>
          <w:p w14:paraId="75F0912E" w14:textId="3488DE03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0172E5" w:rsidRPr="00846B76" w14:paraId="050479B7" w14:textId="77777777" w:rsidTr="006145D8">
        <w:tc>
          <w:tcPr>
            <w:tcW w:w="5000" w:type="pct"/>
            <w:gridSpan w:val="4"/>
            <w:shd w:val="clear" w:color="auto" w:fill="731F1C" w:themeFill="accent5"/>
            <w:vAlign w:val="bottom"/>
          </w:tcPr>
          <w:p w14:paraId="467EAECB" w14:textId="4F8FEE95" w:rsidR="000172E5" w:rsidRPr="00846B76" w:rsidRDefault="00006BDA" w:rsidP="00637200">
            <w:pPr>
              <w:pStyle w:val="Heading1"/>
            </w:pPr>
            <w:r>
              <w:t>Refer a Friend</w:t>
            </w:r>
          </w:p>
        </w:tc>
      </w:tr>
      <w:tr w:rsidR="000172E5" w:rsidRPr="00846B76" w14:paraId="01FF0077" w14:textId="77777777" w:rsidTr="006145D8">
        <w:sdt>
          <w:sdtPr>
            <w:id w:val="-2047821762"/>
            <w:placeholder>
              <w:docPart w:val="1BC9925C648A4015958D636C0DAB18FD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17BE1E66" w14:textId="77777777" w:rsidR="000172E5" w:rsidRPr="00846B76" w:rsidRDefault="007147D7" w:rsidP="00311D4F">
                <w:pPr>
                  <w:pStyle w:val="NormalIndent"/>
                </w:pPr>
                <w:r w:rsidRPr="006145D8">
                  <w:t>First Name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73A0FC61" w14:textId="03C25A0D" w:rsidR="000172E5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23776" behindDoc="0" locked="0" layoutInCell="1" allowOverlap="1" wp14:anchorId="1F62A0F7" wp14:editId="71136E0F">
                      <wp:simplePos x="0" y="0"/>
                      <wp:positionH relativeFrom="column">
                        <wp:posOffset>861060</wp:posOffset>
                      </wp:positionH>
                      <wp:positionV relativeFrom="paragraph">
                        <wp:posOffset>136525</wp:posOffset>
                      </wp:positionV>
                      <wp:extent cx="742030" cy="180340"/>
                      <wp:effectExtent l="57150" t="57150" r="1270" b="48260"/>
                      <wp:wrapNone/>
                      <wp:docPr id="1625004529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2030" cy="180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B8C4CFA" id="Ink 63" o:spid="_x0000_s1026" type="#_x0000_t75" style="position:absolute;margin-left:67.1pt;margin-top:10.05pt;width:59.85pt;height:15.6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">
                      <v:imagedata r:id="rId25" o:title=""/>
                    </v:shape>
                  </w:pict>
                </mc:Fallback>
              </mc:AlternateContent>
            </w:r>
          </w:p>
        </w:tc>
      </w:tr>
      <w:tr w:rsidR="000172E5" w:rsidRPr="00846B76" w14:paraId="73DAB6EC" w14:textId="77777777" w:rsidTr="006145D8">
        <w:sdt>
          <w:sdtPr>
            <w:id w:val="-1368443858"/>
            <w:placeholder>
              <w:docPart w:val="68B08DB0B914455891843E781F115CAF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2EC18603" w14:textId="77777777" w:rsidR="000172E5" w:rsidRPr="00846B76" w:rsidRDefault="007147D7" w:rsidP="00311D4F">
                <w:pPr>
                  <w:pStyle w:val="NormalIndent"/>
                </w:pPr>
                <w:r w:rsidRPr="006145D8">
                  <w:t>Last Name</w:t>
                </w:r>
              </w:p>
            </w:tc>
          </w:sdtContent>
        </w:sdt>
        <w:tc>
          <w:tcPr>
            <w:tcW w:w="3666" w:type="pct"/>
            <w:gridSpan w:val="3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13EDE15" w14:textId="5D0B859D" w:rsidR="000172E5" w:rsidRPr="00846B76" w:rsidRDefault="000172E5" w:rsidP="00311D4F"/>
        </w:tc>
      </w:tr>
      <w:tr w:rsidR="000172E5" w:rsidRPr="00846B76" w14:paraId="083A7A95" w14:textId="77777777" w:rsidTr="00006BDA">
        <w:tc>
          <w:tcPr>
            <w:tcW w:w="1334" w:type="pct"/>
            <w:vAlign w:val="bottom"/>
          </w:tcPr>
          <w:p w14:paraId="28A88022" w14:textId="253E7473" w:rsidR="000172E5" w:rsidRPr="00846B76" w:rsidRDefault="00006BDA" w:rsidP="00311D4F">
            <w:pPr>
              <w:pStyle w:val="NormalIndent"/>
            </w:pPr>
            <w:r>
              <w:t>Mobile Nr.</w:t>
            </w:r>
          </w:p>
        </w:tc>
        <w:tc>
          <w:tcPr>
            <w:tcW w:w="1479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34870B1" w14:textId="56925DAE" w:rsidR="000172E5" w:rsidRPr="00846B76" w:rsidRDefault="00E11EF3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49376" behindDoc="0" locked="0" layoutInCell="1" allowOverlap="1" wp14:anchorId="1D4E136B" wp14:editId="17D01D05">
                      <wp:simplePos x="0" y="0"/>
                      <wp:positionH relativeFrom="column">
                        <wp:posOffset>508635</wp:posOffset>
                      </wp:positionH>
                      <wp:positionV relativeFrom="paragraph">
                        <wp:posOffset>-219710</wp:posOffset>
                      </wp:positionV>
                      <wp:extent cx="2726985" cy="593090"/>
                      <wp:effectExtent l="57150" t="57150" r="54610" b="54610"/>
                      <wp:wrapNone/>
                      <wp:docPr id="1588014585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26985" cy="5930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9FCBE6" id="Ink 100" o:spid="_x0000_s1026" type="#_x0000_t75" style="position:absolute;margin-left:39.35pt;margin-top:-18pt;width:216.1pt;height:48.1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">
                      <v:imagedata r:id="rId27" o:title=""/>
                    </v:shape>
                  </w:pict>
                </mc:Fallback>
              </mc:AlternateContent>
            </w:r>
          </w:p>
        </w:tc>
        <w:tc>
          <w:tcPr>
            <w:tcW w:w="1503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D18160F" w14:textId="0A8653B0" w:rsidR="000172E5" w:rsidRPr="00846B76" w:rsidRDefault="000172E5" w:rsidP="00637200"/>
        </w:tc>
        <w:tc>
          <w:tcPr>
            <w:tcW w:w="684" w:type="pct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0131C88" w14:textId="77777777" w:rsidR="000172E5" w:rsidRPr="00846B76" w:rsidRDefault="000172E5" w:rsidP="00311D4F"/>
        </w:tc>
      </w:tr>
      <w:tr w:rsidR="000172E5" w:rsidRPr="00846B76" w14:paraId="7FD04C24" w14:textId="77777777" w:rsidTr="006145D8">
        <w:sdt>
          <w:sdtPr>
            <w:id w:val="-1359804501"/>
            <w:placeholder>
              <w:docPart w:val="DA1B8B41E56F4B8080FC061C2642F253"/>
            </w:placeholder>
            <w:temporary/>
            <w:showingPlcHdr/>
            <w15:appearance w15:val="hidden"/>
          </w:sdtPr>
          <w:sdtContent>
            <w:tc>
              <w:tcPr>
                <w:tcW w:w="1334" w:type="pct"/>
                <w:vAlign w:val="bottom"/>
              </w:tcPr>
              <w:p w14:paraId="467D4C31" w14:textId="77777777" w:rsidR="000172E5" w:rsidRPr="00846B76" w:rsidRDefault="007147D7" w:rsidP="00311D4F">
                <w:pPr>
                  <w:pStyle w:val="NormalIndent"/>
                </w:pPr>
                <w:r w:rsidRPr="006145D8">
                  <w:t>Email</w:t>
                </w:r>
              </w:p>
            </w:tc>
          </w:sdtContent>
        </w:sdt>
        <w:tc>
          <w:tcPr>
            <w:tcW w:w="3666" w:type="pct"/>
            <w:gridSpan w:val="3"/>
            <w:tcBorders>
              <w:bottom w:val="single" w:sz="4" w:space="0" w:color="auto"/>
            </w:tcBorders>
            <w:vAlign w:val="bottom"/>
          </w:tcPr>
          <w:p w14:paraId="4FE0D821" w14:textId="357CB27E" w:rsidR="000172E5" w:rsidRPr="00846B76" w:rsidRDefault="00796AF4" w:rsidP="00311D4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7808" behindDoc="0" locked="0" layoutInCell="1" allowOverlap="1" wp14:anchorId="529B3FAD" wp14:editId="65F2A4D9">
                      <wp:simplePos x="0" y="0"/>
                      <wp:positionH relativeFrom="column">
                        <wp:posOffset>4090670</wp:posOffset>
                      </wp:positionH>
                      <wp:positionV relativeFrom="paragraph">
                        <wp:posOffset>129540</wp:posOffset>
                      </wp:positionV>
                      <wp:extent cx="628490" cy="235800"/>
                      <wp:effectExtent l="57150" t="57150" r="19685" b="50165"/>
                      <wp:wrapNone/>
                      <wp:docPr id="282103200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8490" cy="23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3A6EBE" id="Ink 127" o:spid="_x0000_s1026" type="#_x0000_t75" style="position:absolute;margin-left:321.4pt;margin-top:9.5pt;width:50.95pt;height:19.9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">
                      <v:imagedata r:id="rId29" o:title=""/>
                    </v:shape>
                  </w:pict>
                </mc:Fallback>
              </mc:AlternateContent>
            </w:r>
            <w:r w:rsidR="00E11EF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63712" behindDoc="0" locked="0" layoutInCell="1" allowOverlap="1" wp14:anchorId="1CC5A938" wp14:editId="57153461">
                      <wp:simplePos x="0" y="0"/>
                      <wp:positionH relativeFrom="column">
                        <wp:posOffset>3001645</wp:posOffset>
                      </wp:positionH>
                      <wp:positionV relativeFrom="paragraph">
                        <wp:posOffset>110490</wp:posOffset>
                      </wp:positionV>
                      <wp:extent cx="1021770" cy="333805"/>
                      <wp:effectExtent l="57150" t="57150" r="6985" b="47625"/>
                      <wp:wrapNone/>
                      <wp:docPr id="483522555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1770" cy="3338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A9350C" id="Ink 123" o:spid="_x0000_s1026" type="#_x0000_t75" style="position:absolute;margin-left:235.65pt;margin-top:8pt;width:81.85pt;height:27.7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">
                      <v:imagedata r:id="rId31" o:title=""/>
                    </v:shape>
                  </w:pict>
                </mc:Fallback>
              </mc:AlternateContent>
            </w:r>
            <w:r w:rsidR="00E11EF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5520" behindDoc="0" locked="0" layoutInCell="1" allowOverlap="1" wp14:anchorId="1E6AAF33" wp14:editId="424CB63C">
                      <wp:simplePos x="0" y="0"/>
                      <wp:positionH relativeFrom="column">
                        <wp:posOffset>2743165</wp:posOffset>
                      </wp:positionH>
                      <wp:positionV relativeFrom="paragraph">
                        <wp:posOffset>95035</wp:posOffset>
                      </wp:positionV>
                      <wp:extent cx="171720" cy="257400"/>
                      <wp:effectExtent l="57150" t="57150" r="19050" b="47625"/>
                      <wp:wrapNone/>
                      <wp:docPr id="1663927210" name="Ink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720" cy="25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B3055F" id="Ink 106" o:spid="_x0000_s1026" type="#_x0000_t75" style="position:absolute;margin-left:215.3pt;margin-top:6.8pt;width:14.9pt;height:21.6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">
                      <v:imagedata r:id="rId33" o:title=""/>
                    </v:shape>
                  </w:pict>
                </mc:Fallback>
              </mc:AlternateContent>
            </w:r>
            <w:r w:rsidR="00E11EF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54496" behindDoc="0" locked="0" layoutInCell="1" allowOverlap="1" wp14:anchorId="4608E2C0" wp14:editId="79A7DAFC">
                      <wp:simplePos x="0" y="0"/>
                      <wp:positionH relativeFrom="column">
                        <wp:posOffset>454660</wp:posOffset>
                      </wp:positionH>
                      <wp:positionV relativeFrom="paragraph">
                        <wp:posOffset>117475</wp:posOffset>
                      </wp:positionV>
                      <wp:extent cx="2180695" cy="226060"/>
                      <wp:effectExtent l="57150" t="57150" r="0" b="40640"/>
                      <wp:wrapNone/>
                      <wp:docPr id="203369858" name="Ink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80695" cy="2260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A2B4DE" id="Ink 105" o:spid="_x0000_s1026" type="#_x0000_t75" style="position:absolute;margin-left:35.1pt;margin-top:8.55pt;width:173.1pt;height:19.2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">
                      <v:imagedata r:id="rId35" o:title=""/>
                    </v:shape>
                  </w:pict>
                </mc:Fallback>
              </mc:AlternateContent>
            </w:r>
          </w:p>
        </w:tc>
      </w:tr>
      <w:tr w:rsidR="000172E5" w:rsidRPr="00846B76" w14:paraId="5011D531" w14:textId="77777777" w:rsidTr="006145D8">
        <w:tc>
          <w:tcPr>
            <w:tcW w:w="1334" w:type="pct"/>
            <w:vAlign w:val="bottom"/>
          </w:tcPr>
          <w:p w14:paraId="7505FF54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666" w:type="pct"/>
            <w:gridSpan w:val="3"/>
            <w:vAlign w:val="bottom"/>
          </w:tcPr>
          <w:p w14:paraId="02213C45" w14:textId="77777777" w:rsidR="000172E5" w:rsidRPr="00846B76" w:rsidRDefault="000172E5" w:rsidP="006145D8">
            <w:pPr>
              <w:rPr>
                <w:rFonts w:asciiTheme="majorHAnsi" w:hAnsiTheme="majorHAnsi"/>
                <w:b/>
                <w:sz w:val="8"/>
              </w:rPr>
            </w:pPr>
          </w:p>
        </w:tc>
      </w:tr>
    </w:tbl>
    <w:p w14:paraId="12383AF9" w14:textId="0313ABD6" w:rsidR="000172E5" w:rsidRPr="0006568A" w:rsidRDefault="000172E5" w:rsidP="00637200"/>
    <w:sectPr w:rsidR="000172E5" w:rsidRPr="0006568A" w:rsidSect="006145D8">
      <w:headerReference w:type="default" r:id="rId36"/>
      <w:footerReference w:type="default" r:id="rId37"/>
      <w:pgSz w:w="12240" w:h="15840"/>
      <w:pgMar w:top="1440" w:right="1440" w:bottom="1440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FF946" w14:textId="77777777" w:rsidR="00EF06A3" w:rsidRDefault="00EF06A3" w:rsidP="000172E5">
      <w:pPr>
        <w:spacing w:after="0" w:line="240" w:lineRule="auto"/>
      </w:pPr>
      <w:r>
        <w:separator/>
      </w:r>
    </w:p>
  </w:endnote>
  <w:endnote w:type="continuationSeparator" w:id="0">
    <w:p w14:paraId="42BB6C00" w14:textId="77777777" w:rsidR="00EF06A3" w:rsidRDefault="00EF06A3" w:rsidP="00017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1BF9A0B-962D-460A-A74D-36C1E2148548}"/>
    <w:embedBold r:id="rId2" w:fontKey="{B1547A60-87B7-4FC0-8DE4-AF66DD3CE859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AFEB7C7-0C4B-4C29-B5A3-64C5BC1109FF}"/>
    <w:embedBold r:id="rId4" w:fontKey="{4C295F76-5F00-4F8B-87F6-B41E88CF62D7}"/>
    <w:embedItalic r:id="rId5" w:fontKey="{2AEEECC3-83FE-420E-9B96-56872654579E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C265799D-8432-49C4-A7B0-D8B8C3FE6FE9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6E1C729A-CB67-4281-9CEA-7FE08E203E9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675"/>
      <w:gridCol w:w="4675"/>
    </w:tblGrid>
    <w:tr w:rsidR="00311D4F" w:rsidRPr="00311D4F" w14:paraId="6FA0A37A" w14:textId="77777777" w:rsidTr="00637200">
      <w:sdt>
        <w:sdtPr>
          <w:id w:val="14823600"/>
          <w:temporary/>
          <w:showingPlcHdr/>
          <w15:appearance w15:val="hidden"/>
        </w:sdtPr>
        <w:sdtContent>
          <w:tc>
            <w:tcPr>
              <w:tcW w:w="4675" w:type="dxa"/>
              <w:vAlign w:val="center"/>
            </w:tcPr>
            <w:p w14:paraId="50D24E61" w14:textId="77777777" w:rsidR="00311D4F" w:rsidRPr="00311D4F" w:rsidRDefault="00637200" w:rsidP="00637200">
              <w:pPr>
                <w:pStyle w:val="Footer"/>
              </w:pPr>
              <w:r w:rsidRPr="00311D4F">
                <w:rPr>
                  <w:rStyle w:val="FooterChar"/>
                </w:rPr>
                <w:t xml:space="preserve">Double click in Footer to put School Name </w:t>
              </w:r>
              <w:r w:rsidRPr="00311D4F">
                <w:rPr>
                  <w:rStyle w:val="FooterChar"/>
                </w:rPr>
                <w:br/>
                <w:t>here and update logo</w:t>
              </w:r>
            </w:p>
          </w:tc>
        </w:sdtContent>
      </w:sdt>
      <w:tc>
        <w:tcPr>
          <w:tcW w:w="4675" w:type="dxa"/>
          <w:vAlign w:val="center"/>
        </w:tcPr>
        <w:p w14:paraId="2F15BA81" w14:textId="77777777" w:rsidR="00311D4F" w:rsidRPr="00311D4F" w:rsidRDefault="00311D4F" w:rsidP="00637200">
          <w:pPr>
            <w:pStyle w:val="Footer"/>
            <w:jc w:val="right"/>
          </w:pPr>
          <w:r w:rsidRPr="00311D4F">
            <w:rPr>
              <w:noProof/>
            </w:rPr>
            <w:drawing>
              <wp:inline distT="0" distB="0" distL="0" distR="0" wp14:anchorId="115B10C0" wp14:editId="6D9E5762">
                <wp:extent cx="1280160" cy="493920"/>
                <wp:effectExtent l="0" t="0" r="0" b="1905"/>
                <wp:docPr id="3" name="Picture 8" descr="logo&#10;">
                  <a:extLst xmlns:a="http://schemas.openxmlformats.org/drawingml/2006/main">
                    <a:ext uri="{FF2B5EF4-FFF2-40B4-BE49-F238E27FC236}">
                      <a16:creationId xmlns:a16="http://schemas.microsoft.com/office/drawing/2014/main" id="{4FE28ACC-E44C-4381-B768-0310810E78D2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8">
                          <a:extLst>
                            <a:ext uri="{FF2B5EF4-FFF2-40B4-BE49-F238E27FC236}">
                              <a16:creationId xmlns:a16="http://schemas.microsoft.com/office/drawing/2014/main" id="{4FE28ACC-E44C-4381-B768-0310810E78D2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duotone>
                            <a:prstClr val="black"/>
                            <a:schemeClr val="tx2">
                              <a:tint val="45000"/>
                              <a:satMod val="400000"/>
                            </a:schemeClr>
                          </a:duotone>
                          <a:extLst>
                            <a:ext uri="{28A0092B-C50C-407E-A947-70E740481C1C}">
                              <a14:useLocalDpi xmlns:a14="http://schemas.microsoft.com/office/drawing/2010/main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0160" cy="493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00AC7D81" w14:textId="77777777" w:rsidR="006145D8" w:rsidRDefault="006145D8" w:rsidP="006372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73CA19" w14:textId="77777777" w:rsidR="00EF06A3" w:rsidRDefault="00EF06A3" w:rsidP="000172E5">
      <w:pPr>
        <w:spacing w:after="0" w:line="240" w:lineRule="auto"/>
      </w:pPr>
      <w:r>
        <w:separator/>
      </w:r>
    </w:p>
  </w:footnote>
  <w:footnote w:type="continuationSeparator" w:id="0">
    <w:p w14:paraId="54717150" w14:textId="77777777" w:rsidR="00EF06A3" w:rsidRDefault="00EF06A3" w:rsidP="000172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1350"/>
      <w:gridCol w:w="8000"/>
    </w:tblGrid>
    <w:tr w:rsidR="00B337A2" w:rsidRPr="00637200" w14:paraId="79167E06" w14:textId="77777777" w:rsidTr="00384B05">
      <w:trPr>
        <w:trHeight w:val="990"/>
      </w:trPr>
      <w:tc>
        <w:tcPr>
          <w:tcW w:w="1350" w:type="dxa"/>
          <w:vAlign w:val="center"/>
        </w:tcPr>
        <w:p w14:paraId="5AD4DCB3" w14:textId="77777777" w:rsidR="00B337A2" w:rsidRPr="00637200" w:rsidRDefault="00B337A2" w:rsidP="00637200">
          <w:pPr>
            <w:pStyle w:val="Header"/>
          </w:pPr>
          <w:r w:rsidRPr="00637200">
            <w:rPr>
              <w:noProof/>
            </w:rPr>
            <w:drawing>
              <wp:inline distT="0" distB="0" distL="0" distR="0" wp14:anchorId="2791FF49" wp14:editId="26FB4A38">
                <wp:extent cx="640080" cy="640080"/>
                <wp:effectExtent l="0" t="0" r="0" b="0"/>
                <wp:docPr id="2" name="Graphic 2" descr="User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EmployeeBadge.sv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0080" cy="6400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000" w:type="dxa"/>
          <w:vAlign w:val="center"/>
        </w:tcPr>
        <w:p w14:paraId="3323A24F" w14:textId="6B74BFD2" w:rsidR="00B337A2" w:rsidRPr="00637200" w:rsidRDefault="00006BDA" w:rsidP="00637200">
          <w:pPr>
            <w:pStyle w:val="Header"/>
          </w:pPr>
          <w:r>
            <w:t>Workshop Pass Giveaway</w:t>
          </w:r>
        </w:p>
      </w:tc>
    </w:tr>
  </w:tbl>
  <w:p w14:paraId="6EED9766" w14:textId="77777777" w:rsidR="000172E5" w:rsidRPr="00311D4F" w:rsidRDefault="000172E5" w:rsidP="00311D4F">
    <w:pPr>
      <w:pStyle w:val="NoSpaci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1287808933">
    <w:abstractNumId w:val="11"/>
  </w:num>
  <w:num w:numId="2" w16cid:durableId="1548030977">
    <w:abstractNumId w:val="7"/>
  </w:num>
  <w:num w:numId="3" w16cid:durableId="30686690">
    <w:abstractNumId w:val="15"/>
  </w:num>
  <w:num w:numId="4" w16cid:durableId="715786571">
    <w:abstractNumId w:val="12"/>
  </w:num>
  <w:num w:numId="5" w16cid:durableId="301234044">
    <w:abstractNumId w:val="13"/>
  </w:num>
  <w:num w:numId="6" w16cid:durableId="1474329429">
    <w:abstractNumId w:val="19"/>
  </w:num>
  <w:num w:numId="7" w16cid:durableId="90778162">
    <w:abstractNumId w:val="6"/>
  </w:num>
  <w:num w:numId="8" w16cid:durableId="3212310">
    <w:abstractNumId w:val="10"/>
  </w:num>
  <w:num w:numId="9" w16cid:durableId="853615520">
    <w:abstractNumId w:val="17"/>
  </w:num>
  <w:num w:numId="10" w16cid:durableId="231158089">
    <w:abstractNumId w:val="1"/>
  </w:num>
  <w:num w:numId="11" w16cid:durableId="1511750089">
    <w:abstractNumId w:val="5"/>
  </w:num>
  <w:num w:numId="12" w16cid:durableId="32734004">
    <w:abstractNumId w:val="0"/>
  </w:num>
  <w:num w:numId="13" w16cid:durableId="1923180416">
    <w:abstractNumId w:val="2"/>
  </w:num>
  <w:num w:numId="14" w16cid:durableId="1104495235">
    <w:abstractNumId w:val="9"/>
  </w:num>
  <w:num w:numId="15" w16cid:durableId="260453689">
    <w:abstractNumId w:val="8"/>
  </w:num>
  <w:num w:numId="16" w16cid:durableId="545338242">
    <w:abstractNumId w:val="16"/>
  </w:num>
  <w:num w:numId="17" w16cid:durableId="1995643688">
    <w:abstractNumId w:val="3"/>
  </w:num>
  <w:num w:numId="18" w16cid:durableId="1284463174">
    <w:abstractNumId w:val="21"/>
  </w:num>
  <w:num w:numId="19" w16cid:durableId="760416544">
    <w:abstractNumId w:val="18"/>
  </w:num>
  <w:num w:numId="20" w16cid:durableId="823819941">
    <w:abstractNumId w:val="14"/>
  </w:num>
  <w:num w:numId="21" w16cid:durableId="1168980245">
    <w:abstractNumId w:val="20"/>
  </w:num>
  <w:num w:numId="22" w16cid:durableId="498228285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BDA"/>
    <w:rsid w:val="00006BDA"/>
    <w:rsid w:val="000172E5"/>
    <w:rsid w:val="00052382"/>
    <w:rsid w:val="0006568A"/>
    <w:rsid w:val="00076F0F"/>
    <w:rsid w:val="00084253"/>
    <w:rsid w:val="000D1F49"/>
    <w:rsid w:val="001727CA"/>
    <w:rsid w:val="001800AB"/>
    <w:rsid w:val="001E4D44"/>
    <w:rsid w:val="002C56E6"/>
    <w:rsid w:val="00311D4F"/>
    <w:rsid w:val="0034390E"/>
    <w:rsid w:val="00344849"/>
    <w:rsid w:val="00361E11"/>
    <w:rsid w:val="003769BA"/>
    <w:rsid w:val="003F0847"/>
    <w:rsid w:val="0040090B"/>
    <w:rsid w:val="00410552"/>
    <w:rsid w:val="0046302A"/>
    <w:rsid w:val="00487D2D"/>
    <w:rsid w:val="004D5D62"/>
    <w:rsid w:val="005112D0"/>
    <w:rsid w:val="005611C9"/>
    <w:rsid w:val="00577E06"/>
    <w:rsid w:val="00583334"/>
    <w:rsid w:val="005A3BF7"/>
    <w:rsid w:val="005B10B9"/>
    <w:rsid w:val="005F2035"/>
    <w:rsid w:val="005F7990"/>
    <w:rsid w:val="006145D8"/>
    <w:rsid w:val="00637200"/>
    <w:rsid w:val="0063739C"/>
    <w:rsid w:val="007147D7"/>
    <w:rsid w:val="00760768"/>
    <w:rsid w:val="00770F25"/>
    <w:rsid w:val="00796AF4"/>
    <w:rsid w:val="007A35A8"/>
    <w:rsid w:val="007B0A85"/>
    <w:rsid w:val="007C6A52"/>
    <w:rsid w:val="0082043E"/>
    <w:rsid w:val="00846B76"/>
    <w:rsid w:val="008E203A"/>
    <w:rsid w:val="0091229C"/>
    <w:rsid w:val="00940E73"/>
    <w:rsid w:val="0098597D"/>
    <w:rsid w:val="009F619A"/>
    <w:rsid w:val="009F6DDE"/>
    <w:rsid w:val="00A30BAF"/>
    <w:rsid w:val="00A370A8"/>
    <w:rsid w:val="00B337A2"/>
    <w:rsid w:val="00BD4753"/>
    <w:rsid w:val="00BD5CB1"/>
    <w:rsid w:val="00BE62EE"/>
    <w:rsid w:val="00C003BA"/>
    <w:rsid w:val="00C4602F"/>
    <w:rsid w:val="00C46878"/>
    <w:rsid w:val="00C6231D"/>
    <w:rsid w:val="00CB4A51"/>
    <w:rsid w:val="00CD4532"/>
    <w:rsid w:val="00CD47B0"/>
    <w:rsid w:val="00CE6104"/>
    <w:rsid w:val="00CE7918"/>
    <w:rsid w:val="00D16163"/>
    <w:rsid w:val="00DB3FAD"/>
    <w:rsid w:val="00DC71EC"/>
    <w:rsid w:val="00E11EF3"/>
    <w:rsid w:val="00E61483"/>
    <w:rsid w:val="00E61C09"/>
    <w:rsid w:val="00EB3B58"/>
    <w:rsid w:val="00EC7359"/>
    <w:rsid w:val="00EE3054"/>
    <w:rsid w:val="00EF06A3"/>
    <w:rsid w:val="00F00606"/>
    <w:rsid w:val="00F01256"/>
    <w:rsid w:val="00F77112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6E0AD2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311D4F"/>
    <w:pPr>
      <w:spacing w:before="200"/>
    </w:pPr>
  </w:style>
  <w:style w:type="paragraph" w:styleId="Heading1">
    <w:name w:val="heading 1"/>
    <w:basedOn w:val="Normal"/>
    <w:link w:val="Heading1Char"/>
    <w:uiPriority w:val="1"/>
    <w:qFormat/>
    <w:rsid w:val="006145D8"/>
    <w:pPr>
      <w:spacing w:before="120" w:after="120" w:line="240" w:lineRule="auto"/>
      <w:outlineLvl w:val="0"/>
    </w:pPr>
    <w:rPr>
      <w:rFonts w:asciiTheme="majorHAnsi" w:hAnsiTheme="majorHAnsi"/>
      <w:b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145D8"/>
    <w:rPr>
      <w:rFonts w:asciiTheme="majorHAnsi" w:hAnsiTheme="majorHAnsi"/>
      <w:b/>
    </w:rPr>
  </w:style>
  <w:style w:type="character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6145D8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qFormat/>
    <w:rsid w:val="00311D4F"/>
    <w:pPr>
      <w:spacing w:after="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6145D8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145D8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qFormat/>
    <w:rsid w:val="00637200"/>
    <w:pPr>
      <w:spacing w:after="0"/>
    </w:pPr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637200"/>
    <w:rPr>
      <w:rFonts w:asciiTheme="majorHAnsi" w:eastAsia="Calibri" w:hAnsiTheme="majorHAnsi" w:cs="Times New Roman"/>
      <w:b/>
      <w:color w:val="731F1C" w:themeColor="accent5"/>
      <w:sz w:val="44"/>
      <w:szCs w:val="24"/>
    </w:rPr>
  </w:style>
  <w:style w:type="paragraph" w:styleId="Footer">
    <w:name w:val="footer"/>
    <w:basedOn w:val="Normal"/>
    <w:link w:val="FooterChar"/>
    <w:uiPriority w:val="99"/>
    <w:rsid w:val="00637200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637200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basedOn w:val="Normal"/>
    <w:uiPriority w:val="1"/>
    <w:rsid w:val="00311D4F"/>
    <w:pPr>
      <w:widowControl w:val="0"/>
      <w:autoSpaceDE w:val="0"/>
      <w:autoSpaceDN w:val="0"/>
      <w:spacing w:before="0"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614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6145D8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6145D8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45D8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45D8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45D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45D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145D8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846B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145D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7200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72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customXml" Target="ink/ink5.xml"/><Relationship Id="rId26" Type="http://schemas.openxmlformats.org/officeDocument/2006/relationships/customXml" Target="ink/ink9.xml"/><Relationship Id="rId39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customXml" Target="ink/ink13.xml"/><Relationship Id="rId7" Type="http://schemas.openxmlformats.org/officeDocument/2006/relationships/webSettings" Target="webSettings.xml"/><Relationship Id="rId12" Type="http://schemas.openxmlformats.org/officeDocument/2006/relationships/customXml" Target="ink/ink2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0" Type="http://schemas.openxmlformats.org/officeDocument/2006/relationships/customXml" Target="ink/ink6.xm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customXml" Target="ink/ink8.xml"/><Relationship Id="rId32" Type="http://schemas.openxmlformats.org/officeDocument/2006/relationships/customXml" Target="ink/ink12.xml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customXml" Target="ink/ink10.xml"/><Relationship Id="rId36" Type="http://schemas.openxmlformats.org/officeDocument/2006/relationships/header" Target="header1.xml"/><Relationship Id="rId10" Type="http://schemas.openxmlformats.org/officeDocument/2006/relationships/customXml" Target="ink/ink1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customXml" Target="ink/ink3.xml"/><Relationship Id="rId22" Type="http://schemas.openxmlformats.org/officeDocument/2006/relationships/customXml" Target="ink/ink7.xml"/><Relationship Id="rId27" Type="http://schemas.openxmlformats.org/officeDocument/2006/relationships/image" Target="media/image9.png"/><Relationship Id="rId30" Type="http://schemas.openxmlformats.org/officeDocument/2006/relationships/customXml" Target="ink/ink11.xml"/><Relationship Id="rId35" Type="http://schemas.openxmlformats.org/officeDocument/2006/relationships/image" Target="media/image1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svg"/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hiplash\AppData\Roaming\Microsoft\Templates\Membership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0D4C7E3000C4097A563087117DD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46B689-B5DA-45AB-9D8B-B91AC1167349}"/>
      </w:docPartPr>
      <w:docPartBody>
        <w:p w:rsidR="00B64132" w:rsidRDefault="00B64132">
          <w:pPr>
            <w:pStyle w:val="20D4C7E3000C4097A563087117DD8AB4"/>
          </w:pPr>
          <w:r w:rsidRPr="006145D8">
            <w:t>First Name</w:t>
          </w:r>
        </w:p>
      </w:docPartBody>
    </w:docPart>
    <w:docPart>
      <w:docPartPr>
        <w:name w:val="3457478F6B4A48EDA536F1D36301A4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809D33-9D6B-467A-AED6-67A7667DE308}"/>
      </w:docPartPr>
      <w:docPartBody>
        <w:p w:rsidR="00B64132" w:rsidRDefault="00B64132">
          <w:pPr>
            <w:pStyle w:val="3457478F6B4A48EDA536F1D36301A472"/>
          </w:pPr>
          <w:r w:rsidRPr="006145D8">
            <w:t>Last Name</w:t>
          </w:r>
        </w:p>
      </w:docPartBody>
    </w:docPart>
    <w:docPart>
      <w:docPartPr>
        <w:name w:val="97C8D5027E8840BDBF641A8FBC3DC0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E1B82-ECD7-419C-BEF9-B26CB9C16449}"/>
      </w:docPartPr>
      <w:docPartBody>
        <w:p w:rsidR="00B64132" w:rsidRDefault="00B64132">
          <w:pPr>
            <w:pStyle w:val="97C8D5027E8840BDBF641A8FBC3DC0B6"/>
          </w:pPr>
          <w:r w:rsidRPr="006145D8">
            <w:t>Email</w:t>
          </w:r>
        </w:p>
      </w:docPartBody>
    </w:docPart>
    <w:docPart>
      <w:docPartPr>
        <w:name w:val="1BC9925C648A4015958D636C0DAB18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667AB8-D088-4B51-8D6C-C4B2C062A074}"/>
      </w:docPartPr>
      <w:docPartBody>
        <w:p w:rsidR="00B64132" w:rsidRDefault="00B64132">
          <w:pPr>
            <w:pStyle w:val="1BC9925C648A4015958D636C0DAB18FD"/>
          </w:pPr>
          <w:r w:rsidRPr="006145D8">
            <w:t>First Name</w:t>
          </w:r>
        </w:p>
      </w:docPartBody>
    </w:docPart>
    <w:docPart>
      <w:docPartPr>
        <w:name w:val="68B08DB0B914455891843E781F115C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2E3E31-976D-4583-A7C0-C711D67E6AFE}"/>
      </w:docPartPr>
      <w:docPartBody>
        <w:p w:rsidR="00B64132" w:rsidRDefault="00B64132">
          <w:pPr>
            <w:pStyle w:val="68B08DB0B914455891843E781F115CAF"/>
          </w:pPr>
          <w:r w:rsidRPr="006145D8">
            <w:t>Last Name</w:t>
          </w:r>
        </w:p>
      </w:docPartBody>
    </w:docPart>
    <w:docPart>
      <w:docPartPr>
        <w:name w:val="DA1B8B41E56F4B8080FC061C2642F25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4D3A3F-4505-4AFE-B4B4-1AEBDDFF9630}"/>
      </w:docPartPr>
      <w:docPartBody>
        <w:p w:rsidR="00B64132" w:rsidRDefault="00B64132">
          <w:pPr>
            <w:pStyle w:val="DA1B8B41E56F4B8080FC061C2642F253"/>
          </w:pPr>
          <w:r w:rsidRPr="006145D8">
            <w:t>Email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4132"/>
    <w:rsid w:val="00410552"/>
    <w:rsid w:val="005611C9"/>
    <w:rsid w:val="00B64132"/>
    <w:rsid w:val="00F04D9B"/>
    <w:rsid w:val="00F77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pPr>
      <w:spacing w:before="120" w:after="120" w:line="240" w:lineRule="auto"/>
      <w:outlineLvl w:val="0"/>
    </w:pPr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Pr>
      <w:rFonts w:asciiTheme="majorHAnsi" w:eastAsiaTheme="minorHAnsi" w:hAnsiTheme="majorHAnsi"/>
      <w:b/>
      <w:kern w:val="0"/>
      <w:sz w:val="28"/>
      <w:szCs w:val="28"/>
      <w:lang w:val="en-US" w:eastAsia="en-US"/>
      <w14:ligatures w14:val="none"/>
    </w:rPr>
  </w:style>
  <w:style w:type="paragraph" w:customStyle="1" w:styleId="20D4C7E3000C4097A563087117DD8AB4">
    <w:name w:val="20D4C7E3000C4097A563087117DD8AB4"/>
  </w:style>
  <w:style w:type="paragraph" w:customStyle="1" w:styleId="3457478F6B4A48EDA536F1D36301A472">
    <w:name w:val="3457478F6B4A48EDA536F1D36301A472"/>
  </w:style>
  <w:style w:type="paragraph" w:customStyle="1" w:styleId="97C8D5027E8840BDBF641A8FBC3DC0B6">
    <w:name w:val="97C8D5027E8840BDBF641A8FBC3DC0B6"/>
  </w:style>
  <w:style w:type="paragraph" w:customStyle="1" w:styleId="1BC9925C648A4015958D636C0DAB18FD">
    <w:name w:val="1BC9925C648A4015958D636C0DAB18FD"/>
  </w:style>
  <w:style w:type="paragraph" w:customStyle="1" w:styleId="68B08DB0B914455891843E781F115CAF">
    <w:name w:val="68B08DB0B914455891843E781F115CAF"/>
  </w:style>
  <w:style w:type="paragraph" w:customStyle="1" w:styleId="DA1B8B41E56F4B8080FC061C2642F253">
    <w:name w:val="DA1B8B41E56F4B8080FC061C2642F25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4:45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116 122 1736,'-22'7'4063,"21"-7"-3921,0 1 1,-1 0 0,1-1 0,-1 1-1,1-1 1,-1 1 0,1-1 0,-1 0-1,0 1 1,1-1 0,-1 0 0,1 0-1,-1 0 1,0 0 0,-1-1 0,1 1-61,0-1 1,1 1 0,-1 0-1,0 0 1,1 0 0,-1 0-1,0 0 1,1 1-1,-1-1 1,0 0 0,1 1-1,-1-1 1,0 1 0,1-1-1,-1 1 1,1 0 0,-2 1-1,-15 7 280,17-9-317,0 0-1,0 1 0,0-1 1,0 0-1,0 1 1,0-1-1,0 0 1,0 1-1,1-1 0,-1 1 1,0 0-1,0-1 1,0 1-1,0 0 1,1-1-1,-1 1 0,0 0 1,1 0-1,-1 0 1,1-1-1,-2 3 1,38-3 811,-3 0-490,0-2 0,55-9 1,-54 5-428,353-82-1382,-367 83-294,-7 4-4824</inkml:trace>
  <inkml:trace contextRef="#ctx0" brushRef="#br0" timeOffset="780.6">416 91 2648,'-26'13'5600,"26"-4"-5205,0 1 0,1-1 0,0 0 0,0 1 0,1-1 0,5 15 0,0 3-364,-2 1 1,0 0-1,-2 0 1,-1 0-1,-1 0 1,-3 32-1,1-6 120,4-38-173,0 3 3943,-39-19-3839,-235-8-134,169 8 54,101 0 0,30 0-66,472 0 81,-497 1-91,0-1 1,1-1-1,-1 1 0,0-1 0,0 1 1,0-1-1,0 0 0,-1 0 0,1-1 1,0 1-1,0-1 0,-1 0 0,7-4 1,-6 2-525,0 1 1,-1-1 0,0 1 0,0-1-1,0 0 1,0 0 0,2-5 0,17-34-5190,-17 33 4246</inkml:trace>
  <inkml:trace contextRef="#ctx0" brushRef="#br0" timeOffset="1369.85">948 215 3796,'0'1'8470,"0"-2"-8437,1 0 0,-1 1 0,0-1-1,0 0 1,0 0 0,0 0 0,-1 0 0,1 1-1,0-1 1,0 0 0,0 0 0,-1 0-1,1 1 1,0-1 0,-1 0 0,1 0-1,-1 1 1,1-1 0,0 0 0,-1 1-1,0-1 1,1 1 0,-2-2 0,-18 0-217,10 3 229,2 2-104,0 0 0,0 1 0,0 0 1,0 1-1,1 0 0,0 0 0,0 1 0,-8 7 0,10-9-6,-1 0 0,1 1 0,1 0 0,-1 0 0,1 0 0,-1 0 0,1 0 0,1 1 0,-1 0-1,1 0 1,0 0 0,0 0 0,1 0 0,0 1 0,0-1 0,1 1 0,-1-1 0,1 1-1,0 9 1,2-15 65,-1 0 0,0 1 0,1-1 0,-1 1 0,1-1 0,-1 0 1,1 1-1,0-1 0,0 0 0,-1 1 0,1-1 0,0 0 0,0 0 0,0 0 0,0 0 0,1 0 0,-1 0 0,0 0 0,0 0 0,1-1 0,-1 1 0,0 0 0,3 0 0,38 13 28,-33-12-21,34 8 65,-21-5-99,0 0 0,22 10 0,-39-13 82,0 0-1,0 0 1,0 1-1,0-1 0,-1 1 1,1 0-1,-1 1 1,0-1-1,0 1 0,0 0 1,0 0-1,-1 0 1,6 8-1,-9-11-23,1 1 0,0-1 1,0 0-1,-1 1 0,1-1 0,-1 1 0,1-1 0,-1 1 1,0-1-1,0 0 0,0 1 0,1-1 0,-1 1 0,-1-1 1,1 1-1,0-1 0,0 1 0,0-1 0,-1 1 0,1-1 1,-1 1-1,1-1 0,-1 0 0,-1 3 0,0-2 9,0 1-1,0-1 0,-1 1 1,1-1-1,-1 0 1,0 0-1,1 0 0,-1-1 1,0 1-1,-6 2 1,-7 1 69,0 0 0,0-1 1,-24 3-1,39-7-99,-8 2 21,0-1 0,1 0 0,-1-1 0,0 0 0,0 0 0,0-1-1,-11-2 1,16 1-185,-1 1 0,0-1 0,1 0 0,0 0-1,-1 0 1,1-1 0,0 0 0,0 1 0,1-1 0,-1-1-1,1 1 1,-1 0 0,1-1 0,-5-7 0,6 8-421,0-1 1,0 1 0,0-1-1,1 1 1,-1-1 0,1 0-1,0 1 1,0-1-1,1 0 1,-1 0 0,1 0-1,0 0 1,0 1 0,0-7-1,0 8 185,0-3-810</inkml:trace>
  <inkml:trace contextRef="#ctx0" brushRef="#br0" timeOffset="2354.92">1263 456 4248,'2'0'28,"2"1"742,1-1 1,0 0-1,-1-1 0,1 1 0,-1-1 0,1 0 0,8-2 0,-12 2-580,1 0-1,-1 0 1,0 0 0,0-1-1,1 1 1,-1 0 0,0 0 0,0-1-1,0 1 1,0-1 0,-1 1-1,1-1 1,0 1 0,-1-1 0,1 1-1,0-1 1,-1 0 0,0 1-1,1-1 1,-1 0 0,0 1 0,0-1-1,0 0 1,0 1 0,-1-3-1,1 1-183,0 1 0,0-1 0,0 0 0,-1 1-1,1-1 1,-1 0 0,0 1 0,0-1 0,0 0 0,0 1-1,0-1 1,-1 1 0,1 0 0,-1 0 0,1-1-1,-1 1 1,0 0 0,0 0 0,0 0 0,0 1-1,0-1 1,0 0 0,-1 1 0,1-1 0,-1 1-1,1 0 1,-1 0 0,1 0 0,-1 0 0,1 0-1,-1 1 1,0-1 0,0 1 0,1 0 0,-1 0 0,0 0-1,0 0 1,1 0 0,-1 0 0,0 1 0,1-1-1,-1 1 1,0 0 0,1 0 0,-1 0 0,1 0-1,-1 0 1,1 1 0,0-1 0,-1 1 0,-2 2-1,-1 0-159,1 1-1,-1 0 1,1-1-1,1 2 1,-1-1-1,1 0 1,0 1-1,0 0 0,0 0 1,1 0-1,0 0 1,0 1-1,1-1 1,0 1-1,0 0 0,0 0 1,1 0-1,0-1 1,0 1-1,1 0 1,0 14-1,0-18 90,1-1 1,-1 1-1,1 0 0,-1-1 0,1 1 0,0 0 1,0-1-1,0 1 0,0-1 0,0 1 1,0-1-1,1 0 0,-1 1 0,1-1 0,0 0 1,0 0-1,0 0 0,0 0 0,0-1 0,0 1 1,0 0-1,1-1 0,-1 1 0,0-1 1,5 2-1,-3-2 43,0 1 1,1-1-1,-1 0 1,0 0 0,1 0-1,-1 0 1,1-1-1,-1 0 1,1 0-1,-1 0 1,1 0-1,-1-1 1,1 0-1,7-2 1,-1-2 217,0 0 0,-1 0 0,1-1 0,-1-1 0,-1 0 0,1 0 0,-1 0 0,0-2 0,-1 1 0,0-1 0,0 0 0,-1 0 0,0-1 0,-1 0 0,0-1 0,4-10 0,-9 21-200,-1-1-1,0 1 1,0-1-1,1 1 1,-1 0-1,0-1 1,0 1-1,1-1 1,-1 1-1,0-1 1,0 1-1,0 0 1,0-1-1,0 1 1,0-1-1,0 1 1,0-1-1,0 1 1,0-1-1,0 1 1,0-1-1,0 1 1,0-1-1,0 1 1,0 0-1,0-1 1,-1 1-1,1-1 1,0 1-1,0-1 1,-1 1-1,1 0 0,0-1 1,0 1-1,-1 0 1,1-1-1,0 1 1,-1 0-1,1-1 1,-1 1-1,1 0 1,0 0-1,-1-1 1,1 1-1,-1 0 1,-1 0-88,-11 31-860,11-25 766,0 0 0,1 0 0,0 0 0,0 0 0,0 0-1,1 1 1,0-1 0,0 0 0,3 11 0,-3-15 163,1 0 0,-1 0-1,1 0 1,0 0 0,0 0 0,0 0 0,0 0 0,1 0 0,-1 0 0,0-1 0,1 1 0,-1-1 0,1 1-1,-1-1 1,1 1 0,0-1 0,0 0 0,0 0 0,-1 0 0,1 0 0,0 0 0,0 0 0,0-1 0,1 1-1,-1-1 1,0 1 0,0-1 0,0 0 0,0 1 0,3-2 0,2 1-36,0-1 0,0 0 0,0 0 0,0-1 0,0 0 0,0 0 0,0-1 0,-1 0 0,1 0 0,-1 0 0,0-1 0,0 0 0,0 0 0,10-10 0,-3 2 102,-1 0 1,0-1-1,-2 0 0,1-1 0,10-18 1,-11 14 402,0 0 1,-2-1 0,0 0-1,-1 0 1,-1-1 0,-1 1-1,0-1 1,-2 0 0,2-35 0,-5 54-447,0 1 0,0-1 0,0 0 0,0 1 1,-1-1-1,1 1 0,0-1 0,0 1 1,-1 0-1,1-1 0,0 1 0,-1-1 0,1 1 1,-1-1-1,1 1 0,0 0 0,-1-1 1,1 1-1,-1 0 0,1 0 0,-1-1 1,1 1-1,-1 0 0,1 0 0,-1 0 0,1-1 1,-1 1-1,1 0 0,-1 0 0,1 0 1,-1 0-1,0 0 0,1 0 0,-1 0 0,0 0-4,0 0 0,0 0-1,0 0 1,1 0 0,-1 0-1,0 0 1,0 1-1,0-1 1,1 0 0,-1 0-1,0 1 1,0-1 0,1 0-1,-1 1 1,0-1-1,0 1 1,1-1 0,-1 1-1,0-1 1,1 1 0,-1-1-1,0 2 1,-5 15 18,2 0 0,0 0 0,1 1 0,0 0 0,1-1 0,2 1 0,-1 0 0,2 0 0,1 0 0,0-1 0,1 1 0,8 26 0,-6-26 129,6 20-379,-6-28 1065,-4-16 1401,-1-3-2245,0 1 0,0-1 1,1 1-1,0-1 0,0 1 1,1-1-1,0 1 0,1 0 1,0 0-1,0 0 0,1 0 1,0 0-1,0 1 0,1-1 1,0 1-1,0 1 0,0-1 1,1 1-1,0-1 0,10-7 0,-14 14-24,-1-1-1,1 0 1,-1 0-1,1 1 1,-1-1-1,1 1 0,-1-1 1,1 1-1,0 0 1,-1 0-1,1 0 1,-1 0-1,1 0 0,0 0 1,-1 0-1,1 0 1,0 0-1,-1 1 1,1-1-1,1 1 0,1 1-10,1 0 1,-1 1-1,0-1 0,0 1 0,0-1 0,-1 1 0,4 4 0,3 3-132,-1 0 0,0 1 0,15 23 0,-22-31 164,0 0-1,0 0 1,-1 1 0,1-1-1,-1 1 1,1-1-1,-1 1 1,0-1 0,0 1-1,-1 0 1,1 0-1,-1 6 1,0-7 21,-1-1 1,0 0-1,0 0 1,0 1-1,0-1 0,0 0 1,0 0-1,0 0 1,-1 0-1,1 0 1,-1-1-1,0 1 1,1 0-1,-1-1 0,0 1 1,0-1-1,0 0 1,0 1-1,0-1 1,-4 1-1,-19 9-78,-1-1 0,0-2 0,0 0 0,0-2 0,-1-1 0,0-1 0,0-1 0,-54-2 0,78-1-147,0 0 0,0 0 0,0-1 0,0 1 0,0-1 0,1 0 0,-1 0 0,0 0 0,0 0-1,1 0 1,-1 0 0,-4-4 0,6 4-43,0 0 0,0 1-1,0-1 1,1 0 0,-1-1-1,0 1 1,0 0 0,0 0-1,1 0 1,-1 0 0,1-1-1,-1 1 1,1 0 0,-1 0-1,1-1 1,0 1 0,0 0-1,-1-1 1,1-1 0,0-7-1803</inkml:trace>
  <inkml:trace contextRef="#ctx0" brushRef="#br0" timeOffset="3954.06">1993 397 1880,'1'2'117,"0"0"0,0 1-1,1-1 1,-1 0 0,0 0-1,1 0 1,-1 0 0,1 0 0,0 0-1,0 0 1,0 0 0,0-1-1,0 1 1,0-1 0,0 0 0,0 1-1,3 0 1,2 2 336,0-1 0,-1 0 0,1 0 0,0 0 0,8 1 0,-11-3-258,0-1-1,1 0 1,-1 0-1,0-1 0,0 1 1,0-1-1,0 0 1,1 0-1,-1 0 1,-1-1-1,1 0 0,0 1 1,0-1-1,0-1 1,-1 1-1,1 0 1,-1-1-1,0 0 0,0 1 1,0-2-1,0 1 1,4-6-1,-3 4 29,0-1 1,0 0-1,0-1 0,-1 1 0,0-1 1,0 1-1,0-1 0,-1 0 0,0 0 1,-1 0-1,0 0 0,1-12 0,-2 18-222,-1 0 0,1 0-1,-1 0 1,1-1 0,-1 1-1,1 0 1,-1 0-1,0 0 1,0 0 0,0 0-1,1 0 1,-1 0 0,0 1-1,0-1 1,0 0 0,0 0-1,-1 1 1,1-1 0,0 0-1,0 1 1,0-1 0,0 1-1,-1 0 1,1-1-1,0 1 1,-2 0 0,-35-6-65,33 7 67,-1 0 1,1 0-1,-1 0 0,1 1 0,0 0 0,-1 0 1,1 0-1,0 1 0,0 0 0,1 0 0,-1 0 1,1 0-1,-1 1 0,1-1 0,0 1 0,0 0 1,1 1-1,-1-1 0,1 1 0,0-1 0,-4 8 1,4-6 4,-1 1 1,0 0 0,1 0 0,1 0 0,-1 0 0,1 1 0,0-1-1,1 1 1,-1-1 0,2 1 0,-1-1 0,1 1 0,0 0 0,1-1-1,1 12 1,1-13-39,-1-1-1,1 1 0,0-1 1,0 0-1,1 0 1,0 0-1,0 0 0,0-1 1,0 0-1,1 0 1,-1 0-1,1 0 0,0-1 1,0 1-1,1-1 0,-1 0 1,1-1-1,-1 0 1,1 0-1,0 0 0,0 0 1,0-1-1,11 1 1,-5-1 12,0-1-1,-1 0 1,1-1 0,0 0 0,-1-1 0,1 0 0,-1-1 0,0 0 0,0-1 0,13-6 0,-8 1 141,0-1-1,-1 0 1,0-1 0,-1-1-1,0 0 1,0-1 0,-2 0 0,1-1-1,-2-1 1,0 0 0,-1 0-1,0-1 1,-1-1 0,-1 1 0,-1-1-1,0-1 1,-1 1 0,-1-1-1,-1 0 1,0 0 0,1-21-1,-4 19 195,1 6-267,-1 1 0,-1-1 1,0 1-1,0-1 0,-2 0 0,1 1 1,-2 0-1,-7-27 0,-9 10-81,19 30 31,0-1-1,-1 1 0,1 0 0,0-1 0,-1 1 0,1-1 0,0 1 1,-1-1-1,1 1 0,-1 0 0,1-1 0,-1 1 0,1 0 0,-1 0 1,1-1-1,-1 1 0,1 0 0,-1 0 0,0 0 0,1 0 1,-1 0-1,1 0 0,-1 0 0,1 0 0,-1 0 0,0 0 0,1 0 1,-1 0-1,1 0 0,-1 0 0,1 0 0,-1 0 0,1 1 0,-1-1 1,1 0-1,-1 0 0,1 1 0,-1-1 0,1 0 0,-1 1 1,1-1-1,-1 1 0,1-1 0,0 0 0,-1 1 0,1-1 0,0 1 1,-1-1-1,1 1 0,0-1 0,0 1 0,-1-1 0,1 2 1,-10 18-2,2 1 1,0 1 0,1-1 0,1 1 0,-5 39 0,6-6-6,0 66-1,7-109-1,0-1-1,0 1 1,1-1 0,0 1-1,1-1 1,0 0 0,1 0-1,1-1 1,-1 1-1,2-1 1,-1 0 0,1-1-1,9 9 1,-14-15 9,0-1 0,0 0 0,1 1 1,-1-1-1,1 0 0,-1 0 0,1-1 0,0 1 1,0 0-1,0-1 0,0 0 0,0 0 0,0 0 0,0 0 1,0 0-1,0-1 0,0 1 0,6-1 0,-4 0 2,0-1 0,0 0 0,0 0 0,0 0 0,0-1-1,-1 0 1,1 0 0,-1 0 0,1 0 0,-1-1 0,5-3-1,4-5 5,0 0 1,0-1-1,-1-1 0,0 0 0,18-27 0,-3-3 133,-2-1 0,-2-1 0,32-90 0,-53 128-92,0-1 1,0 1-1,-1-1 0,0 1 1,-1-1-1,0-8 0,0 16-83,-3 0-23,0 1 49,0 1-1,1-1 1,-1 0 0,0 1 0,1-1-1,-1 1 1,0 0 0,1 0 0,0 0 0,0 0-1,-1 0 1,1 1 0,0-1 0,1 1 0,-1-1-1,0 1 1,1 0 0,0-1 0,-2 5 0,-5 9 41,1 0 0,-6 23 0,4 2 79,2 0 0,1 1 1,3 0-1,2 62 1,1-100-103,0-1-4,0 0 0,0 0 0,1 1 1,-1-1-1,1 0 0,0 0 0,0 0 0,0 1 0,0-1 0,0 0 0,1 0 0,-1-1 0,1 1 0,0 0 0,0 0 0,0-1 0,0 1 0,0-1 0,1 0 1,-1 0-1,1 0 0,-1 0 0,1 0 0,0 0 0,0-1 0,0 1 0,0-1 0,0 0 0,0 0 0,5 1 0,8 2-9,1-1-1,0-1 0,-1-1 1,30-1-1,-25-1-10,-12 0-59,-1-1 1,0 0-1,0-1 1,0 0-1,0 0 1,-1-1-1,1 1 1,-1-2-1,11-7 1,7-4-252,-18 13 353,0-1 0,-1-1 1,1 1-1,-1-1 0,-1-1 1,1 1-1,0-1 0,-1 0 0,0 0 1,-1 0-1,0-1 0,1 1 1,-2-1-1,1 0 0,-1 0 0,0-1 1,-1 1-1,0-1 0,0 1 0,0-1 1,-1 0-1,0 1 0,-1-11 1,0 14-23,0-1 0,-1 1 0,0 0 0,0 1 1,0-1-1,0 0 0,-1 0 0,1 0 0,-1 1 0,0-1 1,0 1-1,0-1 0,-1 1 0,1 0 0,-1 0 1,1 0-1,-1 0 0,0 0 0,-7-4 0,5 3-38,0 1-1,-1 0 1,0 0 0,0 0-1,0 1 1,0 0-1,0 0 1,0 0 0,0 1-1,-1 0 1,-12-1-1,17 3 37,0-1-1,0 1 1,0 0-1,0 0 1,0 0-1,1 0 1,-1 0-1,0 0 0,0 0 1,1 0-1,-1 1 1,1-1-1,-1 1 1,1-1-1,0 1 1,-1 0-1,1 0 1,0-1-1,0 1 1,0 0-1,0 3 1,-19 44 63,20-47-65,-1 0-1,-19 73 227,18-68-201,1 0-1,0 1 0,1-1 0,0 0 0,0 0 1,0 0-1,1 1 0,3 11 0,-3-13-39,1-1 1,1 1-1,-1-1 0,1 0 0,0 0 0,0 0 0,0-1 0,1 1 0,0 0 1,-1-1-1,2 0 0,-1 0 0,0-1 0,9 6 0,-4-4-100,-1 0-1,1-1 0,1-1 1,-1 1-1,0-2 1,1 1-1,-1-1 1,11 1-1,6-2-889,0 0 1,0-1-1,0-2 0,0-1 1,42-10-1,-60 11 617,13-2-1408,1-2 1,-1 0-1,27-13 1,-32 10 448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6:53.9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63 462 356,'0'0'4080,"0"-36"-2747,0 35-1331,0 0 1,0 0-1,0 0 1,-1 0-1,1 0 1,0 0 0,0 0-1,-1 0 1,1 0-1,-1 0 1,1 0 0,-1 0-1,1 0 1,-1 0-1,1 1 1,-1-1 0,0 0-1,1 0 1,-1 1-1,0-1 1,0 1-1,0-1 1,0 0 0,1 1-1,-1-1 1,0 1-1,0 0 1,0-1 0,0 1-1,0 0 1,0 0-1,0-1 1,0 1 0,0 0-1,0 0 1,0 0-1,0 0 1,0 0-1,0 0 1,0 1 0,0-1-1,0 0 1,0 1-1,0-1 1,0 0 0,0 1-1,0-1 1,0 1-1,0-1 1,0 2 0,0-2-4,1 0 0,-1 0 1,1 1-1,-1-1 1,1 0-1,-1 1 1,1-1-1,-1 0 0,1 1 1,-1-1-1,1 1 1,0-1-1,-1 1 1,1-1-1,0 1 1,-1-1-1,1 1 0,0-1 1,0 1-1,0-1 1,-1 1-1,1-1 1,0 1-1,0-1 0,0 1 1,0 0-1,0-1 1,0 1-1,0 0 1,12 17 26,30 12 239,-39-28-226,-1 0 66,1 0 1,0-1-1,0 1 0,0 0 1,0-1-1,0 0 1,1 0-1,-1 0 0,0 0 1,0 0-1,1-1 1,-1 0-1,5 1 0,-9-30 94,-1 25-181,0 0 1,0-1-1,-1 1 0,0 0 1,0 0-1,0 1 0,0-1 1,0 1-1,-1-1 0,1 1 1,-1 0-1,0 0 1,-8-4-1,10 6-166,0 0 0,0 0-1,0 0 1,0 1 0,0-1 0,0 1 0,0-1 0,0 1 0,-1 0 0,1 0 0,0-1-1,0 2 1,0-1 0,0 0 0,-1 0 0,1 1 0,0-1 0,0 1 0,0 0-1,0-1 1,0 1 0,0 0 0,0 0 0,0 1 0,1-1 0,-1 0 0,0 1-1,0-1 1,1 1 0,-1-1 0,-1 4 0,0-1-1249</inkml:trace>
  <inkml:trace contextRef="#ctx0" brushRef="#br0" timeOffset="1248.89">265 326 464,'-1'0'32,"1"1"0,-1-1-1,0 1 1,1 0 0,-1-1 0,1 1 0,-1 0-1,1 0 1,-1-1 0,1 1 0,-1 0-1,1 0 1,0 0 0,-1 0 0,1 0 0,0-1-1,0 1 1,0 0 0,0 0 0,0 0 0,0 0-1,0 0 1,0 1 0,0 31 927,0-27-845,1 6 63,0 0 1,1-1-1,5 17 0,3 18 351,-9-35-312,1 7 108,0 0 0,2-1 0,6 23 0,-10-40-311,0 0 0,0-1 1,0 1-1,0 0 0,0 0 0,0 0 0,0 0 0,0 0 1,1 0-1,-1 0 0,0 0 0,0 0 0,0 0 0,0 0 1,0 0-1,0 0 0,0 0 0,0 0 0,0 0 0,0 0 1,1 0-1,-1 0 0,0 0 0,0 0 0,0 0 0,0 0 1,0 0-1,0 0 0,0 0 0,0 0 0,0 0 0,0 0 1,1 0-1,-1 0 0,0 0 0,0 0 0,0 0 0,0 0 0,0 0 1,0 0-1,0 0 0,0 0 0,0 0 0,0 0 0,0 1 1,0-1-1,0 0 0,0 0 0,0 0 0,0 0 0,1 0 1,-1 0-1,0 0 0,0 0 0,0 0 0,0 0 0,0 1 1,0-1-1,0 0 0,0 0 0,0 0 0,0 0 0,0 0 1,0 0-1,2-11 189,-3-18-179,-8-12 19,2 0 1,2 0-1,2 0 1,2-59-1,1 96-41,1 1 0,-1 0 0,1 0-1,-1-1 1,1 1 0,0 0 0,0 0 0,1 0 0,-1 0 0,1 0-1,-1 1 1,1-1 0,0 0 0,0 1 0,0-1 0,0 1 0,1 0 0,-1 0-1,1-1 1,-1 2 0,1-1 0,0 0 0,0 0 0,-1 1 0,1 0-1,0-1 1,1 1 0,-1 0 0,5 0 0,2-2 0,1 1 0,0 1 1,-1 0-1,1 0 0,0 1 0,0 0 1,21 4-1,-25-3 0,1 1 1,0 0-1,-1 1 1,1-1-1,-1 1 1,0 1-1,0 0 0,0 0 1,0 0-1,-1 1 1,0-1-1,0 2 1,0-1-1,0 1 1,-1 0-1,0 0 0,8 12 1,-6-5 1,-1 0 1,0 0-1,-1 1 0,-1-1 1,0 1-1,-1 0 0,0 0 1,1 28-1,-3-32 4,0 0-1,1-1 1,0 1-1,0 0 1,1-1-1,0 0 1,1 0 0,0 0-1,0 0 1,1 0-1,0-1 1,1 0 0,11 14-1,-11-16-1,0-1 0,0 0 1,1 1-1,-1-2 0,1 1 0,0-1 0,0 0 0,1-1 0,-1 0 0,1 0 0,0-1 0,0 1 0,0-2 0,0 1 0,0-1 1,16 0-1,-12-1-6,-1-1 1,0-1 0,1 0 0,-1 0 0,0-1-1,0 0 1,0-1 0,-1 0 0,1-1 0,-1 0-1,0-1 1,12-9 0,-16 11-11,0-1 1,0 0-1,-1 0 1,1 0-1,-1-1 1,-1 0-1,1 0 1,-1 0-1,0-1 1,0 1-1,-1-1 1,0 0-1,0 0 0,0 0 1,-1-1-1,0 1 1,-1 0-1,0-1 1,1-11-1,-4 4 2,0 0-1,-1 1 0,-1 0 0,0-1 1,-1 1-1,0 1 0,-1-1 0,-1 1 1,0 0-1,-1 0 0,0 1 0,-19-22 1,23 31 7,1 0 1,0 0 0,-1 0-1,1 0 1,-1 1 0,0-1-1,0 1 1,-5-2 0,8 3-4,-1 1 0,1-1 0,0 1 0,-1-1-1,1 1 1,-1 0 0,1-1 0,0 1 0,-1 0 0,1 0 0,-1 0 0,1 0 0,-1 0 0,1 0 0,-1 1 0,1-1 0,0 0 0,-1 1 0,1-1 0,0 1 0,-1 0 0,1-1 0,0 1 0,-1 0 0,1 0 0,0-1 0,0 1 0,-2 2 0,-4 8 9,0 0 1,1 0 0,0 0 0,0 1 0,2 0-1,-1 0 1,1 0 0,1 1 0,0-1-1,1 1 1,0 0 0,1-1 0,1 1 0,0 0-1,2 17 1,0-22 11,0-1 0,1 1 0,-1-1 0,1 0 0,1 0-1,-1 0 1,1-1 0,0 1 0,1-1 0,0 0 0,0 0 0,0 0-1,1-1 1,-1 0 0,1 0 0,0 0 0,1-1 0,-1 0 0,9 4-1,-1-2 4,0 0 0,1-1 0,0 0 0,0-2 0,0 1 0,0-2 0,0 0 0,26 0 0,-32-3-18,0 1 1,0-1-1,0-1 0,0 0 0,0 0 0,0-1 0,-1 0 0,1 0 1,-1-1-1,0 0 0,0-1 0,0 0 0,-1 0 0,0-1 1,0 1-1,0-2 0,8-8 0,-4 2-1,-2 1-1,0-1 1,0-1 0,-1 1-1,-1-1 1,0-1 0,-1 1-1,0-1 1,3-18 0,5-21-94,-4-1 0,-1 0 1,2-100-1,-11 150 92,0 0-14,0-1 1,0 1-1,-1-1 0,1 1 0,-3-10 1,2 14 11,1 0 1,-1 0 0,1-1 0,-1 1 0,0 0 0,1 0-1,-1 0 1,0 0 0,0 0 0,0 0 0,0 0-1,0 0 1,0 0 0,0 1 0,0-1 0,0 0-1,0 1 1,-1-1 0,1 1 0,0-1 0,0 1-1,-1-1 1,1 1 0,0 0 0,0 0 0,-1-1-1,1 1 1,0 0 0,-2 1 0,2-1 4,-1 2 1,1-1 0,-1 0-1,1 0 1,0 0-1,0 1 1,0-1-1,0 0 1,0 1-1,0-1 1,0 1 0,0-1-1,1 1 1,-2 2-1,-9 26 153,9-14-8,0 0-1,1 0 0,0 1 1,1-1-1,4 23 0,19 84 143,-8-55 19,-11-45-235,1-1 0,1 1 0,1-1 1,1 0-1,1-1 0,14 25 0,-19-40-98,0 1 0,0-1 1,1 0-1,0 0 0,0 0 1,0-1-1,1 0 0,0 0 0,0 0 1,0-1-1,0 0 0,1 0 1,0 0-1,0-1 0,0 0 0,0-1 1,0 1-1,1-1 0,-1-1 1,1 1-1,-1-1 0,13 0 0,-17-1-166,-1 0 0,1 0 0,0 0 0,-1 0 0,1 0 0,0-1-1,0 1 1,-1-1 0,1 0 0,-1 0 0,1 0 0,-1 0-1,1 0 1,-1-1 0,0 1 0,1-1 0,-1 1 0,0-1 0,0 0-1,2-2 1,8-9-1240</inkml:trace>
  <inkml:trace contextRef="#ctx0" brushRef="#br0" timeOffset="1608.67">1310 187 1708,'8'0'156,"4"0"80,4 0-16,4-7 8,4 1-128,8 0-56,0 0-16,0 1-12,4-1-8,2 2-52,0-2 60,0 0-32,0 4-284,-2-2-320,0 3-72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6:43.9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77 294 736,'0'0'273,"6"33"1438,-6-33-1691,1 1 0,-1 0 0,1 0 0,-1-1 0,1 1 0,0 0 0,-1-1 0,1 1 1,-1 0-1,1-1 0,0 1 0,0-1 0,-1 1 0,1-1 0,0 1 0,0-1 0,0 0 1,-1 0-1,1 1 0,0-1 0,0 0 0,0 0 0,0 0 0,0 0 0,0 0 0,1 0 1,28-1 110,3-14-121,36-21 0,-68 35-14,0 1 0,-1 0 0,1-1 0,0 1 1,0 0-1,-1-1 0,1 1 0,0-1 0,-1 1 0,1-1 1,0 1-1,-1-1 0,1 1 0,-1-1 0,1 0 1,-1 1-1,1-1 0,-1 0 0,0 0 0,1 1 1,-1-1-1,0 0 0,0 0 0,1 1 0,-1-1 0,0 0 1,0 0-1,0 0 0,0 1 0,0-1 0,0-2 1,-1 2 3,0-1 1,0 1-1,0-1 1,0 1-1,0-1 1,-1 1-1,1 0 1,0 0-1,-1-1 1,1 1-1,-1 0 1,0 0-1,-2-1 0,-4-2 33,-1 0-1,0 1 1,0 0-1,-15-3 1,15 5-5,0 0 0,-1 1 1,1 0-1,0 0 0,-1 1 0,1 0 1,-10 3-1,14-2 12,0-1 0,0 1 1,0 0-1,0 0 0,0 1 0,1-1 1,-1 1-1,1 0 0,-1 0 1,1 1-1,0-1 0,0 1 0,1 0 1,-5 5-1,6-2-28,-1-1 0,1 1 0,0 0 0,0 0 0,1 0 0,0 0 0,0 0 0,1 0 0,0 0 0,0 0 0,0 0 0,1 0 0,0 0 0,1 0 0,-1 0 0,1 0 0,5 9 0,0-4-157,1 0-1,1 0 0,0 0 1,1-1-1,0-1 1,1 0-1,0 0 1,0-1-1,1-1 1,0 1-1,1-2 0,0 0 1,0-1-1,0 0 1,1 0-1,0-2 1,0 0-1,16 3 0,-16-6-555</inkml:trace>
  <inkml:trace contextRef="#ctx0" brushRef="#br0" timeOffset="377.56">371 344 1344,'-1'-17'485,"1"15"-421,0 0-1,0 0 1,0 0-1,0 0 1,0 0 0,0 0-1,0 1 1,0-1 0,1 0-1,-1 0 1,1 0-1,0-2 1,1 3-52,-1 0 0,1 0-1,-1 0 1,1 0 0,-1 0-1,1 0 1,-1 0 0,1 0 0,0 1-1,0-1 1,-1 1 0,1-1 0,0 1-1,0 0 1,0 0 0,2-1 0,111-3-41,-106 4 47,-7 0-5,-1 0 0,1 0 0,0 0 0,0 0 0,0 1 0,0-1 0,-1 1 0,1-1 0,0 1 0,0-1 0,-1 1 0,1 0 0,0 0 0,-1 0 1,1 0-1,-1 0 0,1 0 0,-1 1 0,0-1 0,1 0 0,1 3 0,-2-1 16,1-1 0,-1 1 0,0 0 0,0 0 1,0 0-1,0 0 0,-1 0 0,1 0 0,-1 0 0,1 1 0,-1 4 1,-1 0 46,0 0 0,0 0 1,0-1-1,-1 1 1,0-1-1,0 1 0,-1-1 1,0 0-1,-6 10 1,1-6-45,0 0 0,-1-1 1,-1-1-1,1 1 0,-2-1 0,1-1 1,-1 0-1,0-1 0,-16 9 0,83-57-1908,27 6-77,-56 24 1574</inkml:trace>
  <inkml:trace contextRef="#ctx0" brushRef="#br0" timeOffset="719.87">871 301 928,'1'0'57,"0"-1"0,0 1 0,-1-1-1,1 0 1,0 1 0,0-1 0,-1 0 0,1 1-1,0-1 1,-1 0 0,1 0 0,-1 0 0,1 0 0,-1 1-1,0-1 1,1 0 0,-1 0 0,0 0 0,1 0-1,-1 0 1,0 0 0,0 0 0,0 0 0,0 0 0,0 0-1,0 0 1,0 0 0,0 0 0,0 0 0,-1 0-1,1 0 1,0 0 0,-1 0 0,1 0 0,0 0 0,-1 1-1,1-1 1,-1 0 0,0 0 0,0-1 0,-4-1 212,1-1 1,-1 1 0,0 0 0,0 0-1,0 0 1,-6-1 0,3 0-253,5 3 35,0-1-1,-1 1 0,1-1 1,-1 1-1,1 0 1,-1 0-1,0 1 0,1-1 1,-1 1-1,0-1 0,0 1 1,1 1-1,-1-1 1,0 0-1,0 1 0,1 0 1,-1 0-1,1 0 1,-1 0-1,1 0 0,-1 1 1,1 0-1,0 0 1,0-1-1,-1 2 0,1-1 1,1 0-1,-1 1 1,-3 2-1,2 1-12,0-1 0,0 1 1,0 0-1,1 1 0,-1-1 0,2 1 0,-1-1 0,1 1 1,0 0-1,0 0 0,1 0 0,-1 0 0,2 0 0,-1 10 1,2-6-38,0 0 1,0 0 0,1-1-1,1 1 1,0 0-1,0-1 1,1 0 0,0 0-1,1 0 1,11 17 0,-11-19-30,0-1 1,1 0-1,0 0 1,0 0 0,0 0-1,1-1 1,0 0 0,0-1-1,1 1 1,0-2 0,0 1-1,0-1 1,12 5 0,-15-7-181,1-1 0,-1 0 0,1 0 0,-1-1 0,1 0 0,-1 0 0,1 0 0,-1 0 1,1-1-1,-1 0 0,1 0 0,8-3 0,3-3-729,-1 0-1,25-15 1,-29 15 622,8-4-206</inkml:trace>
  <inkml:trace contextRef="#ctx0" brushRef="#br0" timeOffset="1924.73">1360 319 1288,'1'0'54,"0"-1"-1,-1 0 0,1 0 1,0 0-1,-1 0 0,1 1 1,0-1-1,-1 0 1,1 0-1,-1 0 0,0 0 1,1 0-1,-1 0 0,0-1 1,1 1-1,-1 0 1,0 0-1,0 0 0,0 0 1,0 0-1,0 0 1,-1-2-1,0 2 64,0 0 0,-1 0 0,1 0 0,-1 0 0,1 0 1,-1 0-1,0 0 0,1 1 0,-1-1 0,0 0 0,0 1 0,-1-1 0,-2-1-24,0 0 0,0 0 0,1-1 0,-1 1 0,-7-7 0,9 7-89,0-1 1,0 1-1,0 0 0,0 0 0,0 0 0,-1 1 0,1-1 1,-1 1-1,1-1 0,-1 1 0,0 0 0,0 1 0,-6-1 0,3 0 12,-1 2-1,1-1 0,-1 1 0,1 0 0,0 1 1,-1-1-1,1 1 0,0 1 0,-8 3 1,12-4-13,0 0 1,0 0 0,1 0 0,-1 0-1,0 0 1,1 1 0,0-1 0,-1 1-1,1 0 1,0-1 0,0 1 0,1 0-1,-1 0 1,1 0 0,-1 1 0,1-1 0,0 0-1,0 0 1,0 1 0,1-1 0,-1 1-1,1 4 1,-1 2 6,0 0 0,1 0 0,1 0-1,0 0 1,0 0 0,1 0 0,0 0 0,7 18-1,-8-24-2,1-1-1,0 1 1,0-1-1,0 0 1,1 0-1,-1 0 0,1 0 1,-1 0-1,1 0 1,0-1-1,0 1 1,0-1-1,1 0 1,-1 0-1,0 0 0,1-1 1,-1 1-1,1-1 1,0 0-1,-1 1 1,1-2-1,0 1 0,0 0 1,0-1-1,0 0 1,5 0-1,-7 0-6,1-1 0,-1 0 0,1 0 0,-1 0 0,1 0 0,-1 0 0,0-1 0,0 1 0,1-1 0,-1 1 0,0-1 0,0 0 0,0 0 0,-1 0 0,1 0 0,0 0 0,-1 0 0,1 0 1,-1 0-1,0-1 0,1-2 0,3-4 0,-1 1 0,-1-1 0,0 0 0,4-15 0,-1-32-193,-6 56 192,0-1 0,0 1 1,-1 0-1,1-1 0,0 1 0,0 0 0,0 0 0,-1-1 0,1 1 0,0 0 1,0 0-1,-1 0 0,1-1 0,0 1 0,0 0 0,-1 0 0,1 0 1,0 0-1,-1 0 0,1-1 0,0 1 0,-1 0 0,1 0 0,0 0 1,-1 0-1,1 0 0,0 0 0,0 0 0,-1 0 0,1 0 0,0 0 0,-1 0 1,1 0-1,0 1 0,-1-1 0,1 0 0,0 0 0,-1 0 0,1 0 1,0 0-1,0 1 0,-1-1 0,1 0 0,-14 9-44,8 1 56,2 0-1,-1 1 1,1-1-1,1 1 1,0 0-1,1 0 0,0 0 1,0 0-1,1 1 1,1 12-1,0-22-4,1-1 1,0 1-1,-1 0 0,1-1 0,0 1 0,0-1 1,0 1-1,0-1 0,0 0 0,0 1 0,0-1 1,1 0-1,-1 0 0,0 0 0,1 0 1,-1 0-1,1 0 0,-1 0 0,1 0 0,-1 0 1,1-1-1,0 1 0,-1-1 0,1 1 0,0-1 1,-1 0-1,1 0 0,3 0 0,2 2-6,0-2 1,0 1-1,-1-1 0,1 0 0,0 0 0,10-3 0,-7 1 2,-1-2-1,0 1 0,0-1 1,0 0-1,0-1 0,0 0 0,-1-1 1,0 0-1,0 0 0,-1 0 1,13-15-1,-11 10 7,-1 0 0,-1 0 0,0-1 0,0 0 0,-1 0 0,-1 0 0,0-1 0,4-15 0,-4 22-77,0 15 29,7 31 13,-2-6 17,-3-19 98,-1 0 0,0 1 0,-1 0 0,-1 0 0,-1 0 0,0 0-1,-1 1 1,0 23 0,-2-39-45,0 0 1,0 0-1,0 0 0,-1 1 0,1-1 0,0 0 0,-1 0 1,1 0-1,0 0 0,-1 0 0,1-1 0,-1 1 0,1 0 1,-1 0-1,0 0 0,1 0 0,-1 0 0,0-1 0,0 1 1,0 0-1,1-1 0,-1 1 0,0-1 0,0 1 0,0-1 1,0 1-1,-2 0 0,1-6-33,0 1 0,0-1 0,1 1 0,-1-1 0,1 0-1,0 0 1,0-5 0,0-2-15,1-1 0,0 1 1,1-1-1,1 1 0,0-1 0,0 1 0,7-21 0,-7 28 6,0-1-1,1 1 1,-1 0 0,1 0 0,0 0-1,0 0 1,0 0 0,1 1 0,0 0 0,0-1-1,0 1 1,0 1 0,1-1 0,-1 1-1,1-1 1,0 1 0,0 1 0,0-1 0,6-1-1,-9 2-1,1 2-1,0-1 0,-1 0 1,1 0-1,0 1 0,-1-1 1,1 1-1,0 0 0,-1 0 1,1 0-1,0 0 1,0 0-1,-1 1 0,1-1 1,0 1-1,-1 0 0,1 0 1,-1 0-1,1 0 0,-1 0 1,1 0-1,-1 1 0,0-1 1,1 1-1,-1 0 0,0 0 1,0 0-1,0 0 0,-1 0 1,1 0-1,0 0 0,-1 0 1,1 1-1,-1-1 1,0 0-1,0 1 0,0 0 1,0-1-1,0 1 0,0 3 1,2 5 5,-1 1 0,0 0 1,-1 0-1,0 0 1,-1 1-1,0-1 0,-4 21 1,-2-8 10,-1 12-46,7-1 52,0-35 6,1-17-76,12-30 83,22-62-10,-31 98-28,1 0 0,-1 0 0,2 0-1,0 1 1,0 0 0,0 0 0,14-14 0,-19 22 4,0 1 0,0-1 0,0 0 0,0 1 0,0-1 0,0 1 0,1 0 0,-1-1 0,0 1 0,0 0 0,0 0 1,1-1-1,-1 1 0,0 0 0,0 0 0,1 0 0,-1 1 0,0-1 0,0 0 0,0 0 0,1 1 0,-1-1 0,0 0 0,0 1 0,0 0 0,0-1 1,0 1-1,0-1 0,0 1 0,0 0 0,0 0 0,0 0 0,1 1 0,31 34-12,-29-31 21,0 1-5,1 0 0,-1 0 0,-1 1 0,1-1 0,-1 1 0,-1 0 0,1 0 0,-1 0 0,0 0 0,-1 0 0,1 1 0,-1-1 0,-1 0 1,0 11-1,-1 1-76,-2-1 0,0 0 0,-1 0 0,-9 27 0,13-45 62,-6 22-777,5-21 615,1 0 0,0 0 0,0 0 0,-1 0 0,1 0 0,0 0 0,0 0 0,0 0 0,0 0 0,0 0 0,0 0 0,0 0 0,0 0 0,1 0 0,-1 0 0,0 0 0,1 0 0,-1 0 0,1 1 0,4-2-924</inkml:trace>
  <inkml:trace contextRef="#ctx0" brushRef="#br0" timeOffset="2443.7">2158 477 1400,'-12'27'1972,"7"-20"-1783,2 0 1,-1 0-1,1 0 0,0 0 1,0 1-1,-2 15 1,0 243 2466,6-176-2045,-1-89-395,0-20-264,0-28 52,-5-145-222,3 45 147,3 81 37,-1 56 18,0 0 0,1 0 0,1 0 0,-1 0 0,1 1 0,1-1-1,0 1 1,0-1 0,1 1 0,0 0 0,1 0 0,0 1 0,7-11 0,-7 14 2,0 0 0,-1 0 0,2 0 0,-1 0-1,0 1 1,1 0 0,0 0 0,0 0 0,0 1 0,1 0 0,-1 0 0,1 1 0,-1 0 0,1 0 0,0 0 0,0 1 0,0 0-1,0 0 1,9 1 0,-14 0 12,0 0 0,0 0-1,-1 0 1,1 0 0,0 1-1,0-1 1,0 1 0,0-1-1,-1 1 1,1 0 0,0-1-1,-1 1 1,1 0-1,0 0 1,-1 0 0,1 1-1,-1-1 1,0 0 0,1 0-1,-1 1 1,2 2 0,-1-1-2,0 0 0,-1 1 0,1-1 0,-1 1 0,0 0 0,0-1-1,0 1 1,0 0 0,-1 0 0,1 4 0,-1 3 2,-1 0-1,0 0 0,0 0 0,-1 0 1,0-1-1,-6 19 0,1-13 7,0-1 0,0-1 0,-12 17-1,15-25 3,0-1-1,0 0 1,0 0-1,0 0 1,-1 0-1,0-1 1,0 1-1,-1-1 0,1-1 1,-11 7-1,14-10-63,1 1 0,0-1 0,0 1 0,0-1 0,-1 1 0,1-1-1,0 0 1,0 0 0,-1 1 0,1-1 0,0 0 0,0 0 0,-1 0 0,1-1 0,0 1-1,-1 0 1,1 0 0,0-1 0,0 1 0,0-1 0,-1 1 0,1-1 0,0 1-1,0-1 1,0 0 0,0 1 0,-2-2 0,2-1-208,-1 1 0,1 0 1,-1-1-1,1 1 0,0-1 0,0 0 1,0 1-1,0-1 0,0 0 0,1 1 0,-1-1 1,1-3-1,-1-10-795</inkml:trace>
  <inkml:trace contextRef="#ctx0" brushRef="#br0" timeOffset="5882.12">2431 21 1260,'0'0'81,"0"-20"4905,0 33-4405,-1 1 1,0-1-1,-6 25 0,0-4-93,2 0-1,0 37 0,-5 31-1,6-76-369,-10 57 303,-4 137 1,19-220-525,-1 0 65,0 0 0,1 0 0,-1 0 0,1 0 0,-1 0 0,0 0 0,1 0 0,-1 0 0,0 0 0,1 0 0,-1 0 0,1 0 0,-1 0 0,0 0 0,1 0 0,-1-1 0,0 1 0,1 0 0,-1 0 0,1 0 1,-1-1-1,0 1 0,0 0 0,1 0 0,-1-1 0,0 1 0,1 0 0,-1-1 0,0 1 0,0 0 0,0-1 0,1 1 0,-1-1 0,0-26-6253,0 18 4719</inkml:trace>
  <inkml:trace contextRef="#ctx0" brushRef="#br0" timeOffset="6441.28">2581 397 464,'0'0'1424,"-12"16"-324,10-14-988,0 0 0,0 1 0,1-1-1,-1 1 1,1 0 0,0-1 0,0 1-1,0 0 1,0 0 0,0-1 0,0 1-1,0 4 1,1-6-75,0 0 1,-1 0-1,1 0 1,0 0-1,0 1 1,0-1-1,0 0 0,0 0 1,0 0-1,1 0 1,-1 1-1,0-1 1,1 0-1,-1 0 0,0 0 1,1 0-1,-1 0 1,1 0-1,0 0 1,-1 0-1,1 0 0,0 0 1,0 0-1,-1-1 1,1 1-1,0 0 0,0 0 1,0-1-1,0 1 1,2 0-1,1 0-22,0-1-1,0 1 0,0-1 1,0 0-1,0-1 0,0 1 1,0-1-1,0 0 0,0 0 1,0 0-1,0 0 0,0-1 1,-1 1-1,1-1 0,-1 0 1,1 0-1,-1-1 0,1 1 1,2-3-1,8-7-5,-1 0 0,0 0 0,12-15 0,-21 22 52,0-1 1,1 0 0,-2 0-1,1 0 1,-1 0-1,0-1 1,0 1-1,-1-1 1,1 0 0,-2 0-1,1 1 1,-1-1-1,1-10 1,-2 16-56,-1 0 1,1 0-1,-1 0 0,1 0 1,-1 0-1,1 0 0,-1 0 1,1 0-1,-1 0 0,0 1 1,0-1-1,1 0 0,-1 0 1,0 0-1,0 1 0,0-1 1,0 1-1,0-1 0,0 1 1,0-1-1,0 1 0,0-1 0,0 1 1,0 0-1,0-1 0,0 1 1,-1 0-1,-1 0 0,-38-3-29,36 2 41,-3 1 56,-1 0 1,0 0-1,0 0 0,1 1 0,-1 1 1,0-1-1,1 1 0,0 1 1,-1 0-1,-10 5 0,14-5-19,0 0 0,1 1 0,-1-1 0,1 1 0,0 0 1,0 0-1,1 1 0,-1-1 0,1 1 0,0 0 0,0-1 0,0 1 0,1 1 0,0-1 0,0 0 0,0 1 0,-1 5 0,2-5-30,-1 1 0,1-1 0,1 0 0,-1 0 0,1 1 0,0-1 0,0 0 0,1 0 0,0 1 0,0-1 0,1 0 0,-1 0 0,1 0 0,1 0 0,-1 0 0,1-1-1,0 1 1,0-1 0,0 0 0,7 8 0,-1-4-3,0 1 0,1-2 0,0 1 0,0-1 0,1 0 0,0-1 0,0-1 0,24 10 0,-13-6-500,2-1-1,29 6 1,-40-12-935,1-1 0,-1 0-1,16-1 1,-19-1 347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6:33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422 251 1960,'6'-7'243,"0"0"-1,-1 0 0,0 0 1,0 0-1,-1-1 0,0 0 1,0 0-1,-1 0 0,4-15 1,-5 19-136,-1-1 0,-1 0 0,1 1 0,-1-1 0,1 0 0,-1 1 0,-1-1 0,1 0 0,-1 1 0,1-1 0,-1 0 0,-1 1 0,1-1 0,-1 1 0,1-1 0,-1 1 0,-1 0 0,1 0 0,-5-6 0,3 4-66,-1 1 0,0 0 0,-1 0 0,1 0 0,-1 0-1,0 1 1,0 0 0,0 0 0,-1 1 0,1-1 0,-1 1 0,0 1 0,0 0 0,-10-3 0,7 4 8,1 0 1,0 1 0,0 0 0,0 0-1,0 1 1,-1 0 0,1 0-1,0 1 1,0 1 0,-12 4-1,7-1 27,-1 1-1,2 0 0,-1 1 0,1 0 0,0 2 0,1-1 0,0 1 0,1 1 1,0 0-1,0 1 0,1 0 0,1 0 0,-11 19 0,10-11-29,0 1 0,2 1 0,0 0-1,1 0 1,2 1 0,0-1 0,2 1 0,-2 37 0,4-44-33,1 1 1,1-1-1,1 0 1,0 0-1,1 0 1,0 0 0,2 0-1,0 0 1,1-1-1,0 0 1,1 0-1,17 26 1,-19-35-11,-1 1 1,1-1-1,1-1 0,-1 1 1,1-1-1,0 0 0,0 0 1,1-1-1,-1 0 1,1 0-1,0-1 0,0 1 1,0-1-1,0-1 0,1 1 1,-1-1-1,1-1 0,0 0 1,8 1-1,-13-2-7,-1-1-1,1 0 1,-1 1-1,1-1 1,-1 0-1,1 0 1,-1-1-1,1 1 1,-1 0-1,0-1 1,0 1-1,0-1 1,0 0-1,0 0 1,0 0-1,0 0 1,-1 0-1,3-3 1,26-46 4,-28 47-14,6-14-4,-1 1 1,-1-1-1,-1 0 1,0-1 0,-2 1-1,0-1 1,-1 0-1,-1 0 1,-1-21-1,0 34 14,0 0 0,0 0-1,-1-1 1,0 1-1,0 0 1,0 0 0,-1 0-1,0 0 1,0 0 0,-1 1-1,1-1 1,-1 1 0,0-1-1,-1 1 1,1 0 0,-1 0-1,0 0 1,0 1 0,-1 0-1,0 0 1,1 0 0,-1 0-1,0 0 1,-1 1 0,1 0-1,-1 0 1,1 1 0,-1-1-1,0 1 1,0 1 0,0-1-1,0 1 1,-12-1 0,13 1 6,1 1 0,-1 1 1,0-1-1,1 1 0,-1-1 1,0 1-1,1 1 0,-1-1 1,1 1-1,-1-1 0,1 1 1,0 0-1,0 1 0,0-1 1,0 1-1,0 0 0,-6 6 1,9-7-2,-1-1 0,1 1 0,-1 0-1,1 0 1,0 0 0,0 0 0,0 0 0,0 0 0,1 0 0,-1 0 0,0 1 0,1-1 0,0 0 0,-1 0-1,1 1 1,0-1 0,0 0 0,0 0 0,0 1 0,1-1 0,-1 0 0,1 0 0,-1 0 0,1 1 0,0-1 0,0 0-1,0 0 1,0 0 0,1 2 0,1 1 1,0 0 0,0 0-1,1-1 1,0 1 0,-1-1 0,2 0-1,-1 0 1,0 0 0,1 0 0,5 3-1,-3-4-24,-1 0-1,1 0 0,0-1 0,0 0 0,0 0 0,0 0 1,0-1-1,0 0 0,0-1 0,1 1 0,10-2 0,-13 0 10,-1 1 0,1-1 0,-1 0-1,1 0 1,-1 0 0,0-1-1,1 1 1,-1-1 0,0 0-1,0 0 1,0-1 0,-1 1 0,1-1-1,0 0 1,-1 0 0,0 0-1,0 0 1,0-1 0,4-6-1,0-6 2,-7 16 12,0 0 0,0 0 1,0-1-1,0 1 0,0 0 0,0 0 1,0 0-1,0 0 0,0-1 1,0 1-1,0 0 0,0 0 1,0 0-1,0 0 0,0 0 1,0-1-1,-1 1 0,1 0 1,0 0-1,0 0 0,0 0 0,0 0 1,0-1-1,0 1 0,0 0 1,0 0-1,-1 0 0,1 0 1,0 0-1,0 0 0,0 0 1,0 0-1,0 0 0,-1 0 0,1-1 1,0 1-1,0 0 0,0 0 1,0 0-1,-1 0 0,1 0 1,0 0-1,0 0 0,-2 1-1,1 0-1,-1-1 1,1 1-1,-1 0 1,1 0-1,0 0 0,-1 0 1,1 0-1,0 0 1,0 0-1,0 0 1,0 1-1,0-1 1,0 0-1,0 1 1,-1 1-1,-7 13 39,0 1 1,1 0-1,1 1 0,0 0 0,2 0 1,0 0-1,1 0 0,1 1 0,0 0 1,1 22-1,2-39-72,1 0-1,-1 0 1,1 0 0,-1 0 0,1 0-1,0 0 1,0 0 0,0-1 0,0 1-1,0 0 1,0-1 0,0 1 0,0-1-1,1 1 1,-1-1 0,1 1 0,-1-1-1,1 0 1,-1 0 0,1 0 0,0 0-1,0 0 1,2 1 0,2 1-708,0-1 1,0 0-1,0 0 0,1 0 1,12 1-1,-1-2-879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6:28.4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18 235 1680,'-2'-4'238,"-1"-1"0,1 1 0,0-1 0,0 1 0,0-1 0,1 0 0,0 0 0,-2-7 0,3 11 46,12 24 44,-6-10-158,-1 0 0,-1 0 0,0 0 0,-1 1 0,0-1 0,1 19 0,-1 87 92,-3-101-293,1 15 81,-1 40-26,-1-67-13,1 1 0,-1-1 0,-1 0 1,1 1-1,-1-1 0,0 0 0,0 0 0,-4 7 0,6-13-10,-1 1 0,1-1 0,0 0 0,0 0 0,0 0 0,0 1 0,0-1 0,-1 0 0,1 0 0,0 0 0,0 0 0,0 0 0,-1 1 0,1-1 1,0 0-1,0 0 0,0 0 0,-1 0 0,1 0 0,0 0 0,0 0 0,-1 0 0,1 0 0,0 0 0,0 0 0,0 0 0,-1 0 0,1 0 0,0 0 0,0 0 0,-1 0 0,1 0 0,0 0 0,0 0 0,0 0 0,-1-1 0,1 1 0,0 0 0,0 0 0,0 0 0,-1 0 0,1 0 0,0-1 0,0 1 0,0 0 0,0 0 0,-1 0 0,1 0 0,0-1 0,0 1 0,0 0 0,0 0 0,0-1 0,0 1 0,0 0 0,0 0 0,0 0 0,0-1 0,0 1 0,0 0 0,-6-15-30,3-9 33,1 0 0,1 0-1,1 0 1,1 0 0,2 0 0,0 0 0,12-43 0,-10 51-13,0 0 0,1 0 0,1 1 0,0 0 0,1 0 0,1 0 0,0 1 1,1 1-1,1 0 0,0 0 0,0 1 0,16-12 0,-22 20 16,-1 1-1,1 0 1,0 1 0,0-1-1,0 1 1,0 0-1,9-3 1,-12 5-6,1-1-1,-1 1 1,0-1-1,0 1 1,0 0 0,0 0-1,0 0 1,0 0-1,1 0 1,-1 0 0,0 1-1,0-1 1,0 1-1,0 0 1,0-1 0,0 1-1,0 0 1,0 0-1,0 0 1,-1 0 0,4 3-1,4 6 4,-1 0-1,0 0 1,-1 0-1,0 1 1,0 1-1,-2-1 0,7 17 1,0 8 22,9 43 1,-14-47 24,2 0 0,15 37 0,-20-129 109,-4 37-178,0-1 1,2 1 0,0 0 0,1 0 0,8-25 0,-10 43 12,1 0 1,0 0-1,0 0 1,0 0-1,0 1 1,1-1-1,0 1 1,0 0-1,0 0 1,0 0-1,1 0 0,-1 0 1,1 1-1,0 0 1,0-1-1,1 1 1,-1 1-1,0-1 1,1 1-1,0 0 1,0 0-1,-1 0 1,1 0-1,0 1 1,0 0-1,0 0 0,1 0 1,-1 1-1,8 0 1,-4 1 3,1 0 0,0 1 1,-1 0-1,1 0 0,-1 1 1,0 1-1,0-1 0,13 9 0,-9-5 11,0 1 1,0 0-1,-1 1 0,21 20 0,-28-24-10,-1 1 0,0-1 0,0 1 0,0 0 0,-1 1 1,0-1-1,0 1 0,0-1 0,-1 1 0,0 0 0,2 12 0,-1 5 9,-1 0 0,-2 27 0,0-34-13,-10 82-59,10-98 52,0-1 1,0 1 0,0-1 0,0 1 0,1 0-1,-1-1 1,0 1 0,0-1 0,0 1 0,1-1-1,-1 1 1,0-1 0,0 1 0,1-1 0,-1 1-1,0-1 1,1 1 0,-1-1 0,1 1 0,-1-1 0,0 0-1,1 1 1,-1-1 0,1 0 0,-1 1 0,1-1-1,-1 0 1,1 0 0,0 1 0,23 0-121,25-15 8,-18 3 92,-1-2 0,0-1 1,-1-1-1,53-37 0,-71 43 36,-1 0-1,0 0 1,0-1-1,-1 0 1,0-1-1,9-14 0,-14 17 23,0 0-1,0 0 1,0 0 0,-1 0-1,0-1 1,-1 1-1,0-1 1,0 0-1,-1 0 1,0-14 0,-1 19-26,-1 1 0,0 0 0,0-1 0,0 1 0,0 0 0,0 0 0,-1 0 0,1 0 0,-1 0 0,0 0 0,0 1 0,0-1 0,0 0 0,0 1 0,-1 0 0,1-1 0,-1 1 0,0 0 0,1 0 0,-1 1 0,0-1 0,0 1 0,0-1 1,0 1-1,-1 0 0,-3-1 0,-5-2-2,0 0 0,0 1 1,0 1-1,-1 0 0,-22 0 1,30 1 1,0 1-1,0 0 1,0 1 0,0-1 0,0 1 0,0 0 0,0 1 0,0-1 0,1 1 0,-1 0 0,0 0 0,1 0 0,0 1 0,-1-1 0,1 1 0,0 0 0,0 0 0,0 1 0,1-1 0,-1 1 0,1 0 0,0 0 0,0 0 0,0 0 0,1 1 0,-1-1 0,1 1 0,0-1 0,1 1 0,-1 0 0,1 0 0,0 0 0,0 0 0,0 0 0,1 0 0,-1 8 0,2-1 5,0 0 0,0-1 0,1 1 0,0-1 0,1 1 0,1-1 0,0 0 0,0 0 0,1 0 0,7 11 0,-9-17-42,0 0 0,0 0 0,1 0-1,0 0 1,0-1 0,0 0 0,0 0 0,1 0 0,-1 0-1,1-1 1,0 1 0,0-1 0,0-1 0,1 1-1,-1-1 1,1 0 0,-1 0 0,1 0 0,0-1 0,0 0-1,11 1 1,-10-2-19,0 0 0,0 0 0,0-1-1,0 0 1,0 0 0,-1-1 0,1 0 0,-1 0-1,11-5 1,-13 5 54,0-1-1,-1 0 1,1 0 0,-1 0-1,1 0 1,-1 0 0,0-1-1,0 0 1,0 1 0,-1-1-1,1 0 1,-1 0 0,0-1-1,0 1 1,1-5 0,-2 4 3,0 0 0,0 1 0,0-1 0,-1 1 0,1-1 0,-2-6 0,1 3 20,-6 12-82,-1 6-17,6-6 82,0 1 0,0-1-1,1 1 1,0-1 0,-1 1 0,1-1 0,1 1 0,-1-1-1,1 0 1,0 1 0,0-1 0,0 0 0,0 1-1,1-1 1,0 0 0,0 0 0,0 0 0,0 0-1,1-1 1,-1 1 0,1-1 0,0 1 0,0-1-1,0 0 1,1 0 0,-1 0 0,1 0 0,-1-1-1,1 0 1,0 1 0,5 1 0,-2-1-5,1 0 0,-1 0 0,1 0 1,0-1-1,0 0 0,0-1 0,0 0 1,0 0-1,0-1 0,1 0 0,-1 0 0,0-1 1,0 0-1,0 0 0,0-1 0,12-4 0,-1-1 2,-9 3-6,1 0-1,-1-1 1,0 0-1,18-12 1,-25 14 12,0 1 1,0-1 0,-1 1-1,0-1 1,1 0 0,-1 0-1,0 0 1,0 0 0,-1 0-1,1-1 1,-1 1 0,1 0-1,-1-1 1,0 1 0,0-1-1,-1 0 1,1 1 0,-1-1-1,0-6 1,0 1 60,-1-1 1,0 0-1,-1 1 1,0 0-1,0-1 0,-1 1 1,-1 0-1,1 0 1,-1 0-1,-8-12 0,3 7-20,-1 0 0,-1 1 0,1 1 0,-2-1-1,-17-13 1,29 26-48,-1-1 1,1 1-1,-1 0 0,1 0 0,0 0 0,-1-1 1,1 1-1,0 0 0,-1 0 0,1-1 0,0 1 0,0 0 1,-1 0-1,1-1 0,0 1 0,0 0 0,-1-1 1,1 1-1,0-1 0,0 1 0,0 0 0,0-1 0,-1 1 1,1-1-1,0 1 0,0 0 0,0-1 0,0 1 1,0-1-1,0 1 0,0 0 0,0-1 0,15-1 24,38 13-21,-34-7-24,11 1 4,0-2-1,1-1 0,-1-1 1,1-1-1,50-8 0,-59 1 92,12 0-118,-34 7 14,-1 12 9,-27 10 71,22-18-48,0 0 1,1 1 0,0-1 0,0 1 0,0 0 0,0 1 0,1-1 0,-1 1 0,2 0 0,-1 0 0,0 0-1,1 0 1,-3 10 0,2 0-11,1 1 0,0 0 0,1-1-1,1 33 1,2-45 6,-1-1 0,1 0-1,0 0 1,0 0 0,0 0-1,1 0 1,-1 0 0,1 0-1,-1 0 1,1 0 0,0 0 0,0-1-1,0 1 1,1-1 0,-1 0-1,0 1 1,1-1 0,0 0-1,-1-1 1,5 4 0,5 1-7,-1 0 0,1 0-1,22 7 1,-18-8 17,1-1-1,0 0 0,-1-1 1,1-1-1,0-1 1,0 0-1,0-2 0,0 1 1,31-7-1,-40 5-6,-1 1 0,0-1 0,1-1-1,-1 0 1,0 0 0,0 0 0,-1-1-1,1 0 1,-1 0 0,0 0 0,0-1 0,0 0-1,0 0 1,-1-1 0,0 1 0,0-1-1,-1 0 1,1-1 0,-1 1 0,-1-1 0,1 0-1,-1 0 1,4-13 0,-1-11-13,-1 0 0,-2 0 0,0 0 0,-4-40 1,1 41-8,-8-121 343,8 99-161,0 52-161,0 0-1,-1 0 1,1 0-1,-1 0 1,1 0-1,0 0 1,-1 0-1,1 0 1,0 1-1,-1-1 1,1 0-1,0 0 1,-1 0-1,1 0 1,0 0-1,-1 1 1,1-1-1,0 0 1,-1 0-1,1 0 1,0 1-1,0-1 1,-1 0-1,1 1 1,0-1-1,0 0 1,-1 0-1,1 1 1,0-1-1,0 0 1,0 1-1,0-1 1,0 1-1,-1-1 1,1 0-1,0 1 1,0-1-1,0 1 1,0 244 499,1-228-291,0 0 0,1 0 0,1 0 0,1 0 0,10 30 0,-9-59 369,0-9-595,1-8 33,2-1 0,1 1 0,17-37-1,-12 31-31,-11 28 3,0 0 0,0 0 1,0 0-1,1 0 0,9-11 1,-12 16 3,1 1 0,-1-1 1,1 1-1,-1-1 0,1 1 1,-1 0-1,1 0 0,0 0 1,0 0-1,-1 0 0,1 0 0,0 0 1,0 1-1,0-1 0,0 1 1,0-1-1,0 1 0,0 0 1,0 0-1,0 0 0,0 0 1,0 0-1,0 0 0,0 0 1,0 1-1,0-1 0,0 1 0,2 0 1,0 2-85,1 0 0,-1 0 1,0 0-1,0 1 0,0-1 1,-1 1-1,1 0 0,-1 0 1,0 0-1,5 9 0,16 18-382,-18-26 353,-3-3 69,0 1-1,0 0 1,0 0 0,0 0-1,0 0 1,-1 0-1,1 1 1,-1-1-1,0 1 1,0 0-1,0-1 1,0 1-1,1 6 1,-5-8 54,-1-1-1,0 0 1,1 1 0,-1-1-1,0-1 1,0 1 0,0 0 0,0 0-1,0-1 1,0 0 0,-3 0-1,-3 2-11,-56 9-106,42-8 123,0 1 1,1 1-1,-1 1 0,2 1 0,-29 12 0,49-19-5,0 1 0,0-1 0,1 0 0,-1 1 0,0-1 0,0 1 0,1-1 0,-1 1 0,0-1 0,0 1 0,1 0 0,-1-1 0,1 1 0,-1 0 0,1-1-1,-1 1 1,1 0 0,-1 0 0,1 0 0,0-1 0,-1 1 0,1 1 0,0-1 0,0 0 0,0 0-1,1-1 1,-1 1 0,0 0-1,0 0 1,1 0 0,-1-1 0,1 1-1,-1 0 1,1-1 0,-1 1-1,1 0 1,-1-1 0,1 1-1,0-1 1,-1 1 0,1-1 0,1 1-1,6 4 16,0-1 0,0 0 1,15 5-1,-11-5-2,4 3-246,-1 0 1,1 1 0,-2 1-1,1 0 1,-1 1-1,-1 1 1,1 0-1,-2 1 1,0 0-1,0 1 1,19 28-1,-12-17-1450,-6-12 796</inkml:trace>
  <inkml:trace contextRef="#ctx0" brushRef="#br0" timeOffset="2275.41">2565 300 1484,'0'-24'1165,"0"38"54,2 36-671,1 1-1,19 85 1,-22-135-526,7 29 232,-6-29-238,-1 0 1,0 0-1,0 0 0,1 0 1,-1 0-1,0 0 1,1 0-1,-1 0 1,1-1-1,0 1 0,-1 0 1,1 0-1,0 0 1,-1 0-1,1-1 1,0 1-1,0 0 0,0-1 1,0 1-1,-1-1 1,1 1-1,2 0 1,-2-3-10,0 0 0,0 0 0,0 0 1,0 0-1,0 0 0,-1 0 1,1 0-1,0 0 0,-1 0 0,0 0 1,1 0-1,-1-4 0,1-2-5,5-18-11,-1 0 1,-2 0-1,1-43 1,1-10-30,-5 76 35,1-1 1,-1 0 0,1 1 0,0-1-1,0 0 1,0 1 0,1 0 0,-1-1-1,1 1 1,0 0 0,0 0 0,0 0 0,0 0-1,1 0 1,-1 0 0,1 0 0,-1 1-1,1 0 1,0-1 0,0 1 0,0 0-1,0 0 1,1 1 0,-1-1 0,0 1 0,1-1-1,-1 1 1,1 0 0,0 0 0,-1 1-1,6-1 1,-3 0-3,0 1 1,0 0-1,0 1 0,0-1 0,0 1 0,0 0 1,0 1-1,0-1 0,-1 1 0,1 0 0,-1 1 0,1-1 1,-1 1-1,0 0 0,0 0 0,0 1 0,0 0 1,7 7-1,-7-5 4,-1 1-1,1-1 1,-1 1 0,0 0 0,-1 1 0,0-1-1,0 1 1,-1-1 0,1 1 0,-2 0 0,3 15-1,-2 9 22,-3 54 0,-1-33 27,2-52-24,0-31-47,0 17 17,0 0 1,1 0 0,1 0 0,0 1 0,1-1 0,0 1 0,0-1 0,2 1 0,-1 0 0,2 0 0,0 1 0,0 0 0,1 0-1,0 0 1,1 1 0,9-11 0,-9 14 2,1 0-1,-1 0 0,1 1 1,1 0-1,-1 1 1,1 0-1,0 0 0,0 1 1,0 1-1,0 0 1,1 0-1,0 0 0,15 0 1,-13 2 0,0 0 0,-1 1 1,1 0-1,0 1 0,0 0 1,-1 2-1,1-1 0,-1 1 1,0 1-1,0 0 0,15 8 1,-24-11 3,0 1 0,0 0 0,0 0 0,0 0 1,0 0-1,0 0 0,0 1 0,-1-1 0,1 1 1,-1 0-1,0-1 0,0 1 0,0 0 0,0 1 1,-1-1-1,1 0 0,-1 0 0,1 1 0,-1-1 1,0 1-1,-1-1 0,1 1 0,-1-1 1,1 1-1,-1-1 0,0 5 0,-2 7 13,-1 0 0,0-1 0,-1 1 0,0-1 0,-8 17 0,7-20-20,0 1-1,1 0 1,1 0 0,0 1-1,-2 18 1,5-30-44,0 0-1,0 0 1,0-1 0,0 1 0,1 0-1,-1 0 1,0 0 0,0 0-1,1 0 1,-1-1 0,0 1 0,1 0-1,-1 0 1,1-1 0,-1 1 0,1 0-1,-1-1 1,1 1 0,-1 0-1,1-1 1,0 1 0,-1-1 0,1 1-1,0-1 1,0 1 0,0 0 0,2 0-77,0-1 0,0 1 0,-1 0 0,1-1 0,0 0 0,0 1 0,0-1 1,4-1-1,9 0-272,0-2 0,21-6 1,-25 6 404,17-4-138,0-2 0,50-21 0,-70 26 219,1-1 0,-1 0 0,-1 0 0,1-1 0,-1 0 0,0-1 0,0 0 0,-1 0 0,0-1 0,0 1 0,11-18 0,-15 20 40,-1 0-1,0 0 0,-1 0 1,1-1-1,-1 1 0,0 0 0,0 0 1,-1-6-1,1 8-91,-1 0 0,0 0-1,0 0 1,0 0 0,-1 0-1,1 0 1,-1 0 0,0 0 0,0 0-1,0 0 1,0 0 0,0 1 0,0-1-1,-1 0 1,-1-2 0,-3-1-1,1 1-1,-1 1 1,0-1 0,0 1 0,0 0-1,-1 0 1,1 1 0,-8-4 0,11 6-34,1 0 1,-1 0 0,1 1-1,0-1 1,-1 0 0,1 1-1,-1 0 1,0-1-1,1 1 1,-1 0 0,1 0-1,-1 1 1,1-1 0,-1 0-1,1 1 1,-1-1 0,1 1-1,-1 0 1,1 0 0,-1 0-1,1 0 1,0 1 0,0-1-1,0 0 1,0 1-1,-3 3 1,2-2 0,1 1 0,0-1 0,0 1-1,0 0 1,0 0 0,1 0 0,0 0 0,-1 0 0,2 0-1,-1 0 1,0 0 0,1 0 0,0 1 0,0-1-1,0 0 1,0 0 0,1 0 0,-1 1 0,3 3 0,1 9 5,1 0 1,0-1 0,10 19 0,-13-31-13,0 0 1,0 1-1,1-1 0,-1 0 0,1 0 0,0-1 1,0 1-1,1-1 0,-1 1 0,1-1 0,0 0 1,0 0-1,0-1 0,0 1 0,6 2 0,-7-4-8,0 0 0,0 0 0,0 0 0,0-1 0,0 1 0,0-1-1,1 0 1,-1 0 0,0 0 0,0 0 0,0 0 0,1-1 0,-1 1-1,0-1 1,0 0 0,0 0 0,0 0 0,0 0 0,0-1 0,0 1-1,0-1 1,-1 0 0,4-2 0,2-3 10,0-1 0,-1 0 0,-1 0 0,1-1 0,-1 0 1,0 0-1,-1 0 0,0-1 0,-1 1 0,0-1 0,0 0 0,-1-1 0,0 1 0,-1 0 0,0-1 0,-1 0 0,0-14 0,-1 25 29,2 37-2,-5-5-1,2-28-18,1-1 1,-1 1-1,1-1 1,-1 1 0,1 0-1,0-1 1,0 1-1,1-1 1,-1 1-1,1 0 1,-1-1-1,1 1 1,0-1-1,1 1 1,-1-1-1,1 0 1,-1 0-1,1 1 1,0-1 0,5 5-1,-2-2 2,0-1-1,0 0 1,1-1-1,0 1 1,0-1-1,1 0 1,-1-1-1,1 1 1,-1-1-1,1-1 1,0 1-1,13 2 1,-15-4-5,0-1 0,0 1 1,0-1-1,0 0 0,-1-1 0,1 1 1,0-1-1,0 0 0,-1 0 0,1 0 1,0-1-1,-1 1 0,1-1 0,-1 0 1,0-1-1,0 1 0,0-1 0,0 0 1,0 0-1,5-5 0,4-6 21,0-1 1,-1 0-1,-1 0 0,-1-1 0,0-1 1,-1 1-1,0-2 0,-2 1 0,0-1 1,-1 0-1,-1-1 0,0 1 0,-2-1 1,0 0-1,-1 0 0,-1-36 0,0 41 114,-2-32 231,1 45-365,0 0 1,0 0 0,0 0-1,-1 0 1,1-1 0,0 1-1,0 0 1,-1 0 0,1 0-1,-1 0 1,1 0 0,-1 0-1,1 0 1,-1 1 0,0-1-1,1 0 1,-1 0 0,0 0-1,0 0 1,0 1 0,0-1-1,1 0 1,-1 1 0,0-1-1,0 1 1,0-1 0,0 1-1,0 0 1,0-1 0,-1 1-1,1 0 1,-2-1 0,2 2 6,-1-1-1,1 0 1,0 1 0,-1-1 0,1 1 0,-1 0-1,1-1 1,0 1 0,-1 0 0,1 0 0,0 0-1,0 0 1,0 0 0,0 0 0,0 0 0,0 0-1,0 1 1,0-1 0,0 0 0,-1 3 0,-16 33 133,12-23-94,0 0 13,1 0 1,0 1-1,1-1 1,0 1-1,1 0 1,1 0-1,0 1 1,1-1-1,1 0 1,0 1-1,3 18 1,-1-22-16,0 1 0,1 0 0,0-1 0,1 0 0,1 1 0,0-2 0,0 1 0,1 0 0,1-1 0,0 0 0,0-1 0,1 0 0,15 16 0,-17-22-43,1 1 1,-1-1-1,1 0 0,-1 0 0,1-1 1,0 0-1,0 0 0,1-1 1,-1 0-1,0 0 0,1-1 1,-1 0-1,1 0 0,0 0 0,-1-1 1,1 0-1,0-1 0,-1 0 1,1 0-1,-1-1 0,1 0 0,-1 0 1,0 0-1,0-1 0,0 0 1,0-1-1,0 1 0,-1-1 1,0-1-1,1 1 0,-1-1 0,-1 0 1,10-11-1,-4 0-9,0-1 0,-2 0 0,0-1 0,0 0-1,7-28 1,22-100-37,-31 113 17,-2 3-21,-1-1-1,-2 0 1,-1-35 0,-1 66 46,0-1 0,0 1 1,0 0-1,0-1 1,0 1-1,0 0 0,0-1 1,0 1-1,0 0 0,0-1 1,0 1-1,0-1 1,0 1-1,0 0 0,0-1 1,-1 1-1,1 0 1,0 0-1,0-1 0,0 1 1,-1 0-1,1-1 0,0 1 1,0 0-1,-1 0 1,1-1-1,0 1 0,-1 0 1,1 0-1,0 0 1,0-1-1,-1 1 0,1 0 1,-1 0-1,1 0 0,0 0 1,-1 0-1,1 0 1,0 0-1,-1 0 0,1 0 1,0 0-1,-1 0 0,1 0 1,0 0-1,-1 0 1,1 0-1,-1 0 0,1 0 1,0 0-1,-1 1 1,-15 10-6,5 5 89,1 2 1,1-1-1,0 1 1,1 1-1,1-1 1,1 1-1,-5 26 1,6-19-12,2 0 1,0 1-1,2-1 1,3 53-1,0-62-62,0 1 0,1-1-1,1 0 1,0 0-1,1 0 1,1-1 0,1 0-1,0 0 1,1 0-1,1-1 1,11 15 0,-17-27-224,0-1 0,-1 0 0,1 1 0,0-1 0,0 0 0,0 0 0,0-1 0,0 1 0,0 0 0,1-1 0,-1 0-1,1 0 1,-1 0 0,1 0 0,-1-1 0,1 1 0,-1-1 0,1 0 0,-1 0 0,1 0 0,0-1 0,-1 1 0,4-2 0,9-5-1039</inkml:trace>
  <inkml:trace contextRef="#ctx0" brushRef="#br0" timeOffset="2637.62">3764 200 1736,'0'-1'43,"1"-1"0,-1 1 0,1 0-1,-1-1 1,1 1 0,-1 0 0,1 0 0,-1 0 0,1 0-1,0-1 1,0 1 0,0 0 0,0 0 0,0 0 0,0 0-1,0 1 1,0-1 0,0 0 0,0 0 0,0 1 0,0-1-1,1 1 1,-1-1 0,0 1 0,2-1 0,41-11 342,-31 9-256,107-20-157,1 5 0,0 6 0,164 3 0,-267 9-426,1 1 0,27 6 0,-7 0-344</inkml:trace>
  <inkml:trace contextRef="#ctx0" brushRef="#br0" timeOffset="3839.38">4606 61 2736,'-10'-8'116,"3"5"203,1-1 1,0 0 0,1-1 0,-1 1-1,1-1 1,0 0 0,0-1-1,-8-10 1,61 127 1215,43 157 0,-69-128-1281,-21-133-129,0-18-143,0 1 1,1-1-1,0 1 0,1 0 0,0 0 1,1 0-1,0 0 0,0 0 1,1 1-1,0 0 0,8-10 0,-3 4-44,1 1-1,1 0 0,0 1 0,1 1 1,26-22-1,-36 32 56,-1 1 0,0-1 1,1 1-1,-1-1 1,1 1-1,-1 0 0,1 0 1,0 0-1,-1 0 0,1 1 1,0-1-1,0 1 0,0-1 1,-1 1-1,1 0 0,0 0 1,0 1-1,0-1 0,0 0 1,3 2-1,-4-1 7,0 0 0,0 0-1,0 0 1,0 1 0,0-1 0,0 1-1,0 0 1,0-1 0,-1 1 0,1 0-1,-1 0 1,1 0 0,-1 0 0,0 0 0,1 0-1,-1 1 1,0-1 0,-1 0 0,1 0-1,0 1 1,-1-1 0,1 1 0,-1 3-1,5 34-6,-3-20 19,0-1-1,1 0 1,1 1 0,11 29-1,-13-44-7,0 0 0,0 0 0,1-1 0,0 1 0,0-1 1,0 1-1,0-1 0,1 0 0,-1-1 0,1 1 0,0 0 0,0-1 0,1 0 0,-1 0 0,1-1 0,-1 1 0,1-1 0,0 0 0,0 0 0,0 0 0,0-1 0,6 2 0,-3-2-4,0 1 0,1-1-1,-1 0 1,0-1 0,1 0 0,-1-1-1,0 1 1,1-1 0,-1-1-1,0 0 1,0 0 0,0 0-1,0-1 1,-1-1 0,1 1-1,-1-1 1,1 0 0,-1-1-1,-1 1 1,1-2 0,-1 1-1,1-1 1,-2 0 0,1 0-1,-1 0 1,0-1 0,0 0-1,0 0 1,-1 0 0,0 0-1,-1-1 1,4-12 0,-4 13-4,0-1-1,-1 0 1,-1 1 0,1-1 0,-1 0 0,-1 0 0,1 0 0,-1-1-1,-1 1 1,1 0 0,-2 0 0,1 0 0,-1 1 0,0-1-1,0 0 1,-5-9 0,5 13 3,-1 1-1,1 0 0,0 0 1,-1 0-1,0 0 1,0 1-1,0-1 1,0 1-1,0 0 0,0-1 1,0 1-1,-1 1 1,1-1-1,-1 0 1,0 1-1,-4-2 0,6 3 2,-1 0 0,1 0-1,0 0 1,0 0-1,0 0 1,0 0-1,0 0 1,0 1-1,0-1 1,0 1 0,0-1-1,0 1 1,1 0-1,-1 0 1,0 0-1,0 0 1,0 0-1,1 0 1,-1 0 0,1 1-1,-1-1 1,1 1-1,-1-1 1,1 1-1,0-1 1,0 1-1,0 0 1,0 0 0,0-1-1,0 1 1,0 0-1,-1 3 1,-2 6 8,1 0 0,0 0 1,0 1-1,1-1 0,0 1 0,1-1 1,0 1-1,1-1 0,1 1 1,0-1-1,0 1 0,1-1 0,0 1 1,1-1-1,1 0 0,7 18 0,-8-22-4,1-1-1,-1 1 0,1-1 0,1 0 0,-1 0 1,1-1-1,0 1 0,0-1 0,7 5 1,-7-7-3,0 0 1,0 0-1,0-1 1,0 0-1,0 0 1,1 0 0,-1-1-1,1 0 1,-1 0-1,1 0 1,-1 0 0,10-1-1,-6 0-3,-1 0-1,1 0 1,0-1-1,0 0 1,-1-1-1,1 1 0,0-2 1,-1 1-1,0-1 1,0-1-1,0 0 1,0 0-1,0 0 1,-1-1-1,0 0 1,0 0-1,0-1 1,0 0-1,-1 0 1,0 0-1,0-1 1,-1 0-1,0 0 1,0-1-1,-1 0 1,6-12-1,-3-1-16,0-1 0,-2 1 0,0-1 0,-1 0 0,-2-1 0,0 1 0,-2-30 0,0 52 27,0 27 53,-10 30-82,10-44 28,1 0 0,0 0-1,0 0 1,2 0 0,4 17 0,-6-27-5,0 1-1,1 0 1,-1-1 0,1 1 0,0-1 0,0 1-1,0-1 1,1 0 0,-1 1 0,1-1 0,-1-1-1,1 1 1,0 0 0,0-1 0,0 1 0,1-1-1,-1 0 1,0 0 0,1 0 0,0-1 0,-1 1-1,6 1 1,-5-3-25,0 0 1,0 0-1,0 0 1,-1-1-1,1 0 0,0 1 1,0-1-1,0 0 0,-1-1 1,1 1-1,-1-1 1,1 1-1,-1-1 0,1 0 1,-1 0-1,0-1 0,0 1 1,0-1-1,0 1 0,-1-1 1,1 0-1,2-4 1,2-1 22,0-1 1,-1 0 0,0 0 0,-1-1-1,1 0 1,5-18 0,-2-39-79,-10 75 60,1-1 0,0 1 0,0 0 0,1 11-1,1 9 62,-2-21-34,0 0-1,1 0 1,-1 0-1,2 0 0,-1 0 1,1 0-1,0 0 1,0-1-1,1 1 0,4 8 1,-5-11-37,1-1 1,-1 1-1,1-1 0,0 0 1,0 0-1,0 0 0,0-1 1,1 1-1,-1-1 0,1 1 1,0-1-1,-1 0 1,1-1-1,0 1 0,0-1 1,0 1-1,0-1 0,8 1 1,-4-1 12,0-1 0,-1 1 0,1-1 0,0 0 0,-1-1-1,1 0 1,-1 0 0,1-1 0,-1 0 0,1 0 0,-1-1 0,0 0 0,0 0 0,0 0 0,-1-1 0,1 0 0,-1-1 0,0 1 0,0-1 0,6-6 0,-6 4 18,0 0 0,0-1 1,0 0-1,-1 0 0,0 0 0,-1 0 0,0-1 0,0 0 1,-1 0-1,0 0 0,0 0 0,-1-1 0,-1 1 1,1-1-1,-1-15 0,-1 16-2,-1 1 1,0-1-1,0 1 1,-1 0-1,0-1 1,0 1-1,-1 0 1,0 0-1,0 1 1,-9-14-1,12 19-164,-8-14-1919,3 10 857,2 8 401,3 3-304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4:54.1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25 2940,'0'0'3695,"0"24"-2535,0-16-1035,-1 0 0,0 0 0,-1 0 0,-3 9 0,-3 23 88,6 0 37,2-1 0,6 46-1,-2-39-223,-1 115 826,-3-160-812,0-1 1,0 0-1,1 1 1,-1-1-1,0 0 1,0 1 0,0-1-1,0 1 1,0-1-1,0 0 1,1 0-1,-1 1 1,0-1-1,0 0 1,1 1 0,-1-1-1,0 0 1,0 0-1,1 1 1,-1-1-1,0 0 1,1 0-1,-1 0 1,0 1 0,1-1-1,-1 0 1,0 0-1,1 0 1,-1 0-1,0 0 1,1 0-1,-1 0 1,0 0 0,1 0-1,-1 0 1,1 0-1,-1 0 1,0 0-1,1 0 1,-1 0-1,1 0 1,14-7 646,-13 2-663,0 0-1,0 0 0,0 0 0,-1-1 1,1 1-1,-1 0 0,-1 0 0,1-1 1,-1 1-1,0-7 0,-5-58-126,-12-6 42,12 59 44,0-1 0,2 1-1,0-1 1,-1-21-1,4 24 8,0 1 0,1-1 1,1 0-1,0 1 0,0 0 0,7-18 0,-8 28 3,1 0 0,0 0 0,0 0 0,1 0 0,-1 0-1,1 0 1,-1 1 0,1-1 0,0 1 0,1 0 0,-1 0 0,0 0 0,1 0 0,0 1 0,0-1-1,-1 1 1,1 0 0,1 0 0,-1 1 0,0-1 0,0 1 0,1 0 0,-1 0 0,9-1-1,6 0 4,0 1-1,0 1 1,-1 1-1,1 0 1,0 2-1,-1 0 1,37 11-1,-41-10 1,0 1 0,-1 0-1,0 1 1,0 0 0,0 1-1,-1 1 1,0 0 0,0 1-1,14 13 1,-19-14 13,0 0 0,-1 0-1,0 0 1,0 1 0,-1 0 0,0 0-1,0 1 1,-1-1 0,0 1 0,-1 0 0,0 0-1,-1 0 1,2 19 0,-3-19 22,0 0 0,-1-1 1,-1 1-1,0-1 0,0 1 0,-1-1 1,0 1-1,0-1 0,-1 0 1,0 0-1,-1 0 0,0 0 0,0-1 1,-1 1-1,0-1 0,-1 0 1,0-1-1,0 1 0,0-1 0,-1 0 1,0-1-1,-14 10 0,4-4 18,0-1-1,-1-1 1,0-1 0,-1-1-1,1 0 1,-2-1 0,1-1-1,-24 4 1,-1-3 16,0-1-1,-74-1 1,112-5-52,1 0 1,-1 0-1,1-1 0,-1 0 1,1 0-1,0 0 1,-1-1-1,1 0 1,0 0-1,0 0 1,0 0-1,0-1 1,1 0-1,-1 0 1,1 0-1,0-1 1,0 1-1,0-1 1,-7-8-1,7 6-266,0 0-1,1 1 1,0-2-1,0 1 1,0 0-1,-2-10 1,2 7-799,1 0 1,1-1 0,-1 1-1,1-15 1,3-4-2320,6 16 1741</inkml:trace>
  <inkml:trace contextRef="#ctx0" brushRef="#br0" timeOffset="1132.18">960 364 3056,'0'2'6858,"0"-4"-7174,-3-2 500,0 0-1,-1-1 1,1 1-1,-1 0 1,0 1-1,0-1 1,-1 1-1,1 0 0,-1 0 1,-6-3-1,7 3-182,0 1-1,-1 1 0,1-1 1,-1 1-1,1-1 0,-1 1 0,0 1 1,1-1-1,-1 1 0,0-1 1,1 1-1,-1 1 0,0-1 0,1 1 1,-1-1-1,0 1 0,1 1 1,-1-1-1,1 1 0,0 0 0,-1 0 1,1 0-1,0 0 0,0 1 1,0-1-1,0 1 0,1 0 0,-1 0 1,1 1-1,0-1 0,0 1 0,0 0 1,0-1-1,1 1 0,-1 1 1,1-1-1,0 0 0,1 0 0,-1 1 1,1-1-1,-1 1 0,1-1 1,0 1-1,1 0 0,-1-1 0,1 7 1,1-8-62,-1 0 1,1 0-1,-1 0 0,1 0 1,0 0-1,0 0 1,1 0-1,-1 0 1,0-1-1,1 1 1,0-1-1,0 1 0,0-1 1,0 1-1,0-1 1,0 0-1,3 3 1,0-1-40,1 0 1,-1-1 0,1 1 0,-1-1 0,1 0 0,0 0 0,7 2 0,-6-4 97,0 0-1,0 0 1,0 0 0,0-1-1,0 0 1,0 0-1,0-1 1,1 0 0,-1 0-1,12-4 1,-14 4 93,1-1 0,-1 0 0,0 0 0,0-1 0,0 1 0,0-1 0,-1 0 0,1 0-1,-1-1 1,1 1 0,-1-1 0,0 0 0,0 0 0,4-6 0,-5 4 147,1 1 0,-1-1 0,0 1 0,-1-1 0,1 0-1,-1 0 1,0 0 0,-1-1 0,0 1 0,1-7 0,-2 13-239,0 28-211,0-21 83,0-1 0,0 1 1,1-1-1,0 0 1,0 1-1,1-1 1,-1 0-1,1 0 1,0 0-1,4 7 1,-4-11 82,0 1 0,-1-1 1,1 0-1,1 1 1,-1-1-1,0 0 0,0 0 1,1 0-1,0-1 1,-1 1-1,1-1 0,0 1 1,-1-1-1,1 0 1,0 0-1,0 0 1,0 0-1,0-1 0,0 1 1,0-1-1,0 0 1,0 0-1,4 0 0,-3-1 48,-1 1-1,1-2 0,-1 1 1,1 0-1,-1-1 0,1 0 0,-1 1 1,0-1-1,0 0 0,0-1 1,0 1-1,0-1 0,4-4 1,0 0 378,0 0 0,-1-1 0,0 0 1,6-10-1,-9-6 1329,-3 19-555,-1 18-937,23 22-112,-10-6 59,-10-23-137,0-1 0,0 0 0,0 1 0,0-1 0,1 0 0,0 0 0,0 0 0,1-1 0,-1 1 0,1-1 0,0 0 0,6 6 0,-8-9-23,1 0 0,-1 0 0,0-1 0,1 1 0,-1 0 0,0-1 0,1 0 0,-1 1 0,0-1 0,1 0 1,-1 0-1,1 0 0,-1-1 0,1 1 0,-1-1 0,0 1 0,1-1 0,-1 0 0,0 1 0,0-1 0,0-1 1,1 1-1,-1 0 0,0 0 0,0-1 0,2-2 0,2 0 60,-1-1 1,0 1-1,0-1 0,0 0 1,-1 0-1,0 0 0,0-1 1,6-11-1,15-32 435,-16 32-404,0 0-1,10-31 1,-19 42 1162</inkml:trace>
  <inkml:trace contextRef="#ctx0" brushRef="#br0" timeOffset="1480.58">1599 328 5356,'-2'-1'583,"2"1"-500,0 0 0,0 0 0,0 0 0,0 0 0,0 0 0,0 1 0,-1 0 914,1-1-914,0 0 0,-1 0 0,1 0 0,0 0 1,0 0-1,0 0 0,0 0 0,0 0 0,0 0 0,0 0 0,-1 0 0,1 0 0,0 0 0,0 0 0,0 0 0,0 0 0,0 0 0,0 0 0,-1 0 1,1 0-1,0 0 0,0 0 0,0 0 0,-1-1 914,1 1-914,0 0 0,0 0 0,0 0 0,-1 0 0,1 0 0,0-1 0,0 1 0,0 0 0,0 0 0,0 66 1350,0 48-3875,0-129-4347,0 7 5109</inkml:trace>
  <inkml:trace contextRef="#ctx0" brushRef="#br0" timeOffset="1829.59">1655 88 4552,'-4'0'2625</inkml:trace>
  <inkml:trace contextRef="#ctx0" brushRef="#br0" timeOffset="2299.67">1909 242 3976,'-2'0'6950,"-5"-1"-3628,4 1-3344,-1 0 0,1-1 0,-1 2 0,1-1-1,-1 0 1,1 1 0,-1-1 0,1 1 0,-1 0 0,1 0 0,-6 3 0,1 2-10,-4 3 57,1 0 1,0 1-1,-18 19 0,26-25-122,0 1 0,0-1 0,0 1 0,1 0 0,-1 0 0,1 0 0,1 0 0,-1 0 0,1 0 0,-1 1 0,2-1 0,-1 0 0,0 11 0,2-15 99,-1-1 0,0 1 0,1 0 1,-1-1-1,1 1 0,-1-1 0,1 1 1,-1-1-1,1 1 0,-1-1 0,1 0 0,0 1 1,-1-1-1,1 0 0,0 1 0,-1-1 0,1 0 1,0 0-1,-1 1 0,1-1 0,0 0 0,-1 0 1,1 0-1,0 0 0,1 0 0,26 2-87,-20-1 95,89 1-126,-61-2 53,-34 0 55,-1 1 0,0-1 0,0 1 0,1-1-1,-1 1 1,0 0 0,0 0 0,0 0 0,0-1 0,0 1 0,0 0-1,0 1 1,0-1 0,1 2 0,3 6 142,-5-9-118,0 1 0,0-1 0,0 0 0,0 0 0,0 0 0,0 0 0,0 0 0,0 0 0,0 1 0,0-1 0,0 0 0,0 0 0,0 0 0,0 0 0,0 0 0,0 1 0,0-1 0,0 0 0,0 0 0,0 0 0,0 0 0,0 0 0,0 0 0,0 1 1,0-1-1,0 0 0,0 0 0,-1 0 0,1 0 0,0 0 0,0 0 0,0 0 0,0 0 0,0 0 0,0 0 0,0 1 0,-1-1 0,1 0 0,0 0 0,0 0 0,0 0 0,0 0 0,0 0 0,-1 0 0,1 0 0,0 0 0,0 0 0,-5 1 67,1 0 0,-1 0 0,1 1 0,-1 0 0,1 0 0,-7 4 0,-15 6 60,8-6-287,-1-2 1,0 0-1,0-1 0,0-1 1,-20 0-1,38-3-260,0 0-1,0 0 1,0 0 0,1 0 0,-1 0-1,0 0 1,1 0 0,-1 0 0,1 0-1,-1 0 1,1 0 0,0-1 0,0 1-1,-1 0 1,1 0 0,0 0 0,0-1-1,0-1 1,0-4-1791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5:01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437 138 1680,'0'0'2205,"-10"-7"1335,-40-8-3598,21 12 58,-42 2-1,50 1 18,20 0-33,0 23-44,-1-18 58,1 0 0,-1-1-1,1 1 1,0 1 0,0-1-1,1 0 1,0 0 0,0 0-1,0 0 1,1 7 0,-1 6-2,1-17 7,-1 0-1,0 0 1,0 0-1,1 0 1,-1 0 0,0 0-1,1 0 1,-1 0-1,1 0 1,-1 0 0,1 0-1,0 0 1,-1 0-1,1 0 1,0 0 0,0-1-1,-1 1 1,1 0-1,0-1 1,0 1 0,0 0-1,0-1 1,0 1-1,0-1 1,0 0 0,0 1-1,0-1 1,0 0-1,0 1 1,0-1 0,1 0-1,1 0 1,43 0 124,-33 0-108,-6 0-15,-1 0 0,0 0 0,1 1-1,-1 0 1,0 0 0,0 1 0,0 0 0,0 0 0,0 0-1,0 1 1,0 0 0,-1 0 0,0 0 0,1 1 0,-1-1-1,0 1 1,-1 1 0,1-1 0,-1 1 0,0-1 0,0 1-1,0 0 1,-1 1 0,1-1 0,-1 1 0,-1-1 0,1 1-1,-1 0 1,0 0 0,0 0 0,-1 0 0,0 1 0,0-1-1,0 0 1,-1 10 0,0-14 61,-1 0-1,0 0 1,1-1 0,-1 1-1,0 0 1,0-1 0,0 1 0,0-1-1,-1 1 1,1-1 0,0 0-1,-1 1 1,1-1 0,-3 2-1,-24 15 1081,16-13-945,-1 0 0,0-1 0,0-1 0,0 0 0,0-1 0,0 0 0,-1-1 0,1 0 0,0-1 0,-1-1-1,-14-2 1,21 1-222,-1 0-1,0-1 0,0 0 0,1 0 1,-12-7-1,17 8-318,-1 1 1,1 0-1,0-1 1,0 1-1,0-1 1,0 0-1,0 0 1,0 0-1,0 0 1,0 0-1,1 0 0,-1 0 1,1 0-1,0-1 1,-1 1-1,1-1 1,0 1-1,1-1 1,-1 1-1,-1-6 0,2-1-1493</inkml:trace>
  <inkml:trace contextRef="#ctx0" brushRef="#br0" timeOffset="517.84">629 215 3648,'0'0'5439,"-8"7"-3653,9-3-1556,0-1 1,0 1-1,0-1 1,1 1-1,-1-1 0,1 1 1,2 3-1,9 21 511,-2 36 107,-9-48-784,0 0-1,1-1 1,1 1 0,1-1-1,0 1 1,9 18 0,-7-12-7,-6-20-282,-1 0-1,0 1 1,1-1-1,0 0 1,-1 1-1,1-1 1,0 0-1,0 0 1,0 0-1,1 0 0,-1 0 1,0 0-1,1 0 1,-1 0-1,3 1 1,-1-16-8615</inkml:trace>
  <inkml:trace contextRef="#ctx0" brushRef="#br0" timeOffset="1035.34">1043 178 4248,'-1'-15'3729,"-4"12"-1147,-11 17-395,5-1-2433,-3 1 293,0 1-1,2 0 1,0 1-1,-11 18 0,18-25-28,1-1 0,0 1 0,0 0 0,1 1 0,0-1 0,0 1 0,1-1-1,1 1 1,-1 0 0,1 10 0,1-17-13,0 1-10,-1-1 0,1 0-1,0 1 1,0-1 0,0 0-1,1 1 1,-1-1-1,1 0 1,0 1 0,0-1-1,0 0 1,0 0 0,0 0-1,1 0 1,-1 0 0,1 0-1,0 0 1,0 0 0,0-1-1,0 1 1,5 4 0,-3-4-9,0 0 1,0 0-1,0 0 1,1-1 0,-1 1-1,1-1 1,0 0-1,-1 0 1,1-1 0,0 1-1,0-1 1,10 1-1,-13-2 60,-1 0 0,1 0-1,0 0 1,-1 0 0,1 0-1,0 0 1,-1 0 0,1 0-1,0-1 1,-1 1 0,1-1-1,-1 1 1,1-1 0,-1 0-1,1 0 1,-1 1-1,1-1 1,-1 0 0,0 0-1,1 0 1,-1-1 0,0 1-1,0 0 1,0 0 0,0-1-1,0 1 1,0 0 0,0-1-1,0 1 1,-1-1 0,1 1-1,0-1 1,-1 0-1,1 1 1,-1-1 0,0 0-1,0 1 1,1-1 0,-1 0-1,-1-2 1,1 1-21,0 0 1,-1 1-1,1-1 0,-1 0 1,0 0-1,1 0 0,-1 1 1,-1-1-1,1 1 0,0-1 0,-1 1 1,1-1-1,-1 1 0,0 0 1,0-1-1,0 1 0,0 0 1,0 0-1,0 1 0,0-1 1,-1 0-1,1 1 0,-1-1 1,1 1-1,-1 0 0,-4-2 1,-3 0-468,1 0 0,-1 1 0,0 0 0,0 0 1,0 1-1,-14 0 0,5 5-1676</inkml:trace>
  <inkml:trace contextRef="#ctx0" brushRef="#br0" timeOffset="1549.05">1091 22 1880,'0'1'148,"-1"0"-1,1 0 0,-1 0 1,0 0-1,1 0 1,0 1-1,-1-1 1,1 0-1,0 0 1,0 0-1,0 1 0,-1-1 1,1 0-1,0 0 1,1 1-1,-1-1 1,0 0-1,0 0 0,0 0 1,1 0-1,-1 1 1,1 1-1,1-2 111,0 1 0,0-1-1,-1 1 1,1-1 0,0 0 0,0 0-1,0 0 1,0 0 0,4 1-1,15 8 118,23 14-243,-16-10 115,1 2 1,-2 2-1,43 34 0,-62-45-205,-1 0-1,-1 0 0,1 0 1,-1 1-1,-1 0 1,1 0-1,-1 1 0,-1 0 1,1 0-1,-2 0 0,1 0 1,-1 0-1,-1 1 0,1-1 1,-2 1-1,2 16 1,-2-15-10,-1 0 1,-1-1 0,0 1 0,0 0 0,-1-1 0,0 1-1,-1-1 1,0 0 0,0 0 0,-1 0 0,-1 0 0,0-1-1,0 1 1,0-1 0,-1-1 0,-1 1 0,0-1 0,0 0-1,0 0 1,-1-1 0,0 0 0,-1-1 0,1 1 0,-1-2-1,-1 1 1,1-1 0,-1-1 0,1 1 0,-1-2 0,-1 1-1,1-1 1,-12 1 0,7-1-463,1-1-1,-1-1 1,0-1-1,-19-1 1,25 0-361,1 0 0,0-1 1,-1 0-1,1 0 0,-10-5 0,5 0-875</inkml:trace>
  <inkml:trace contextRef="#ctx0" brushRef="#br0" timeOffset="2086.49">114 0 2476,'0'0'705,"-5"20"74,-11 5-426,2 1-1,0 1 1,2 0 0,1 1 0,2 0 0,0 1-1,2 0 1,1 1 0,2-1 0,-3 60 0,8-81-357,0-1 0,0 1 0,0 0 0,1-1 0,0 0 0,0 1 0,1-1 0,0 0 0,0 0 0,1-1 0,0 1 0,0-1 0,1 0 0,-1 0 1,1 0-1,1 0 0,7 6 0,-4-4-409,0-1 0,0-1-1,1 1 1,0-2 0,0 1 0,0-1 0,1-1 0,0 0 0,-1 0 0,23 3 0,-3-3-969</inkml:trace>
  <inkml:trace contextRef="#ctx0" brushRef="#br0" timeOffset="3194.34">1810 200 3056,'0'-1'97,"0"0"-1,1 1 1,-1-1-1,0 0 1,0 1-1,0-1 1,1 0-1,-1 1 0,0-1 1,0 0-1,1 1 1,-1-1-1,1 1 1,-1-1-1,0 1 1,1-1-1,-1 1 1,1-1-1,-1 1 1,1-1-1,0 1 0,-1 0 1,1-1-1,-1 1 1,1 0-1,0-1 1,-1 1-1,1 0 1,0 0-1,30-3 357,-19 4-534,1 1-1,22 6 0,-26-6-4,-1 1-1,1 0 1,-1 1 0,1 0 0,9 6-1,-16-8 48,0 0 0,1-1 0,-1 1 0,0 0 0,0 0 0,-1 0 0,1 1 0,0-1 0,-1 0 0,1 1 0,-1-1 0,0 1 0,1-1 0,-1 1 0,-1 0 0,1-1 0,0 1 0,-1 0 0,1 0 0,-1-1 0,0 4 0,0 0 24,-2 0-1,1 1 1,0-1 0,-1-1 0,0 1 0,-1 0 0,1 0-1,-1-1 1,0 1 0,-1-1 0,1 0 0,-1 0-1,0 0 1,0-1 0,-10 9 0,0-1-55,0 0-1,-1-1 1,-1 0-1,-19 9 1,32-18 73,0 0 0,0 0 0,-1-1 0,1 0-1,0 0 1,-1 0 0,1 0 0,-1 0 0,1-1 0,-1 1 0,0-1 0,1 0-1,-1 0 1,0 0 0,-4-2 0,6 2 16,1-1 0,-1 0 0,0 0 0,1 0 1,-1 0-1,0 0 0,1-1 0,-1 1 0,1 0 0,0-1 0,0 1 0,-1-1 0,1 1 1,0-1-1,0 0 0,0 0 0,1 1 0,-1-1 0,0 0 0,1 0 0,-1 0 1,1 0-1,-1 0 0,1 1 0,0-1 0,0 0 0,0 0 0,0 0 0,0-2 0,1 1 29,-1 0 0,1 1 0,-1-1-1,1 1 1,0-1 0,0 1 0,0 0-1,0-1 1,0 1 0,1 0 0,-1 0-1,1-1 1,0 1 0,-1 0-1,1 1 1,0-1 0,0 0 0,0 1-1,0-1 1,0 1 0,1-1 0,-1 1-1,0 0 1,4-1 0,-3 0-42,0 1 0,0 0 0,0 0 1,0 0-1,0 0 0,0 1 0,1-1 1,-1 1-1,0 0 0,0 0 0,1 0 0,-1 0 1,0 0-1,0 1 0,0-1 0,1 1 0,-1 0 1,6 3-1,13 11-256,0 1 1,19 20-1,-9-8-2732,-24-22 1995</inkml:trace>
  <inkml:trace contextRef="#ctx0" brushRef="#br0" timeOffset="3584.35">2212 220 3764,'0'0'177,"-1"0"-1,1 0 1,0 0-1,-1 0 1,1 1-1,-1-1 1,1 0-1,0 0 1,-1 0-1,1 1 1,0-1-1,-1 0 1,1 0-1,0 1 1,-1-1-1,1 0 1,0 0-1,0 1 1,-1-1-1,1 0 1,0 1-1,0-1 1,-1 1-1,1-1 1,0 0-1,0 1 1,0-1-1,0 1 1,0-1-1,0 0 1,0 1-1,0 0 1,0 21 1054,10 20-1363,-3-22 107,-2 1-1,0-1 1,3 32-1,-5 25-5217,-3-77 5147,0 1-1,0-1 1,0 1-1,0-1 1,0 1-1,0-1 1,0 0-1,0 1 1,0-1-1,1 1 1,-1-1-1,0 0 1,0 1-1,0-1 1,0 1 0,1-1-1,-1 0 1,0 1-1,0-1 1,1 0-1,-1 1 1,0-1-1,0 0 1,1 0-1,-1 1 1,1-1-1,6 3-1117</inkml:trace>
  <inkml:trace contextRef="#ctx0" brushRef="#br0" timeOffset="4411.48">2538 240 1428,'0'0'407,"-27"8"2170,21-2-1222,5-5-1298,1-1 0,0 1 0,0-1 0,0 1 0,0-1 0,-1 1 0,1-1 0,0 1 0,-1-1 0,1 0 0,0 1 0,-1-1 0,1 1 0,0-1 0,-1 0 0,1 1 0,-1-1 0,1 0 0,-1 0 1,1 1-1,-1-1 0,1 0 0,0 0 0,-1 0 0,0 0 0,1 0 0,-1 1 0,1-1 0,-1 0 0,-42 1 1901,49-1-1687,-1 0-1,1 0 1,-1 0 0,1-1-1,-1 0 1,9-2 0,-7 1-224,4 1-48,0-1-1,1 2 0,-1-1 0,1 2 1,13 1-1,-19-1-62,-1 0 0,0 0 1,0 1-1,1-1 1,-1 1-1,0 1 0,0-1 1,-1 1-1,1-1 0,0 1 1,-1 1-1,8 6 0,-11-8 51,1 0 0,0 0-1,-1 0 1,1 1-1,-1-1 1,0 0 0,0 1-1,1-1 1,-2 1 0,1-1-1,0 1 1,-1 0-1,1-1 1,-1 1 0,0 0-1,1-1 1,-1 1 0,-1 0-1,1-1 1,0 1-1,-1 0 1,1-1 0,-1 1-1,-1 4 1,-1 0 28,0 0 1,-1-1-1,0 1 0,0-1 0,0 1 1,0-1-1,-8 7 0,6-8-21,0 0 1,0 0-1,0 0 0,-1 0 0,0-1 1,0 0-1,0-1 0,-11 4 0,13-5 10,0 0 0,-1 0 0,1-1 0,0 0 0,-1 0 0,1-1 0,-1 1 0,1-1 0,-1 0 0,1-1 0,-1 1 0,1-1 0,-7-2 0,10 2-8,-1 0 1,1 0 0,-1 0 0,1 0-1,-1-1 1,1 1 0,0-1 0,-1 0-1,1 0 1,0 0 0,0 0 0,1 0-1,-1 0 1,0 0 0,1-1 0,-1 1-1,1 0 1,0-1 0,0 0 0,0 1-1,0-1 1,0 1 0,-1-7 0,3 9-3,0-1 1,-1 1 0,1-1 0,0 1 0,-1-1 0,1 1-1,0 0 1,0-1 0,-1 1 0,1 0 0,0 0 0,0-1 0,0 1-1,0 0 1,-1 0 0,1 0 0,0 0 0,0 0 0,0 0-1,0 0 1,-1 0 0,1 1 0,0-1 0,0 0 0,1 1-1,23 5-22,10 9-321,1-2 0,0-1 0,1-1 0,72 10 0,-53-19-4176,-48-2 3092</inkml:trace>
  <inkml:trace contextRef="#ctx0" brushRef="#br0" timeOffset="5313.92">3052 347 1708,'-24'28'2638,"38"-23"-2512,0-2-1,1 0 1,0-1 0,0 0 0,0-1-1,23-2 1,-24 1-303,-9-1-66,-1 1 0,0-1 0,0 0 0,0 0 1,0-1-1,1 1 0,3-4 0,8-1-1021,-6 1 458</inkml:trace>
  <inkml:trace contextRef="#ctx0" brushRef="#br0" timeOffset="10073.36">3410 283 600,'0'0'1031,"-23"3"1678,17-3 1157,271-5-3762,-263 5-111,0 0 0,-1 0-1,1 0 1,0 0 0,0 1-1,0-1 1,-1 1 0,1-1 0,0 1-1,-1 0 1,1 0 0,0 0 0,-1 0-1,1 0 1,-1 0 0,1 0-1,1 3 1,-2-4 23,-1 1-1,1 0 1,-1 0-1,1-1 1,-1 1 0,1 0-1,-1 0 1,0 0-1,0 0 1,1 0 0,-1 0-1,0 0 1,0-1-1,0 1 1,0 0 0,0 0-1,0 0 1,0 0-1,0 0 1,-1 0 0,1 0-1,0 0 1,0 0-1,-1-1 1,1 1-1,-1 0 1,1 0 0,-1 0-1,1 0 1,-1-1-1,1 1 1,-1 0 0,1-1-1,-2 2 1,-4 7 134,1 1 0,0 0 1,1 0-1,0 0 0,1 1 0,0-1 1,-2 18-1,3-22-160,-1 17 6,0-1 0,2 1 0,2 33 1,-1-18-177</inkml:trace>
  <inkml:trace contextRef="#ctx0" brushRef="#br0" timeOffset="10430.17">3454 439 1880,'-6'1'1295,"14"2"199,5 2-1396,7 4-57,1-1-1,0-1 0,0-1 1,41 6-1,-31-9-1564,38 1-1,-47-4 677</inkml:trace>
  <inkml:trace contextRef="#ctx0" brushRef="#br0" timeOffset="11095.69">3861 310 1680,'0'0'1504,"28"0"-1414,-16 0 129,0 0-1,0 1 1,0 1-1,0 0 1,18 6-1,4-3 705,-30-5-763,1 0 1,0 0-1,-1 1 1,1 0-1,-1 0 1,1 0-1,7 4 1,-11-4-121,-1 0 0,1-1 0,-1 1 0,1 0 0,-1 0 0,0 0 0,0-1 0,1 1 0,-1 0 0,0 0 0,0 0 0,0 0 0,0 0 0,0 0 0,0 0 0,0 0 0,0-1 0,0 1 0,0 0 0,-1 0 0,1 0 0,-1 1 0,-6 20 162,-1-2-146,0 1 0,2 0 0,0 0 0,2 1-1,0 0 1,-1 40 0,0-12-503,4-35-1070,1-9-1354</inkml:trace>
  <inkml:trace contextRef="#ctx0" brushRef="#br0" timeOffset="11459.19">3856 463 1764,'160'9'1620,"-84"-5"-3115,-60-4 770</inkml:trace>
  <inkml:trace contextRef="#ctx0" brushRef="#br0" timeOffset="11802.67">4372 305 4188,'0'0'5392,"-6"12"-4838,13 80 111,-2-42-656,-6-33-463,1 15-1118,0-32 1302,0 1 1,0 0-1,0 0 0,0 0 0,0 0 1,1 0-1,-1 0 0,0 0 0,0 0 0,1 0 1,-1 0-1,1 0 0,-1 0 0,1-1 0,-1 1 1,1 0-1,-1 0 0,1-1 0,0 1 1,-1 0-1,3 1 0,0-2-929</inkml:trace>
  <inkml:trace contextRef="#ctx0" brushRef="#br0" timeOffset="12549.88">4685 310 1988,'-4'-2'518,"-1"0"0,1 0 0,0 0 0,0 0 0,0-1 0,0 0 0,0 0-1,0 0 1,1 0 0,0 0 0,-1-1 0,1 1 0,-4-9 0,7 12-489,0-1 0,1 1 0,-1-1 0,1 1 1,0-1-1,-1 1 0,1 0 0,-1-1 0,1 1 0,0-1 1,-1 1-1,1 0 0,0 0 0,-1-1 0,1 1 0,0 0 1,-1 0-1,1 0 0,0 0 0,0 0 0,-1 0 0,2 0 0,28-4-108,-24 3 96,24-2-18,57 2 0,-52 1 49,-31 0-53,0 0 0,-1 0 0,1 1 0,0 0 0,0-1 0,-1 1 1,1 1-1,0-1 0,-1 0 0,1 1 0,-1 0 0,0 0 0,0 0 0,1 0 0,-1 0 0,0 1 0,-1-1 0,4 4 1,-5-4 5,1 0 1,-1-1 0,0 1 0,0 0-1,0 0 1,-1 0 0,1 0 0,0 0 0,-1 0-1,1 0 1,-1 0 0,0 1 0,0-1-1,0 0 1,0 0 0,0 0 0,0 0 0,0 0-1,-1 0 1,1 0 0,-1 0 0,1 1-1,-1-1 1,0-1 0,0 1 0,0 0 0,0 0-1,0 0 1,0 0 0,-1-1 0,1 1-1,-3 2 1,-12 12-3,-1-1 0,-1-1 1,0 0-1,-1-1 0,-31 15 0,25-14 11,1 1 1,-38 30-1,60-44 7,1-1 0,0 1 0,1 0 0,-1 0 0,0 0 0,0 0-1,0 0 1,0 0 0,1 0 0,-1 0 0,0 0 0,1 0 0,-1 0 0,1 1-1,-1 0 1,1-1 9,0-1-1,0 1 1,1-1 0,-1 0-1,0 1 1,0-1-1,0 1 1,0-1 0,1 0-1,-1 1 1,0-1-1,0 0 1,1 1 0,-1-1-1,0 0 1,1 0-1,-1 1 1,0-1 0,1 0-1,-1 0 1,0 1-1,1-1 1,-1 0 0,1 0-1,-1 0 1,0 0-1,1 0 1,-1 0 0,1 0-1,44 2 1199,-31-3-1464,26-1 279,-1-2 1,41-9 0,34-4-1107,-114 17 1063,85-10-1846,-49 2-1321,-30 4 607,-4 1 1151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5:08.0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5 6219,'-16'7'0,"49"-7"0,-50-7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5:15.6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1 126 2884,'0'0'2777,"31"26"1076,-7 12-3475,-19-32-382,-1-1 0,-1 1 1,1 0-1,-1 0 0,0 0 0,5 12 1,-6-11 89,0 1 1,1-1 0,0 1-1,1-1 1,0 0 0,6 9-1,-10-15-10,1 0 0,0 0 0,0 1 0,0-1 0,0 0 0,0 0 0,0 0 0,0 0-1,0 0 1,0 0 0,1 0 0,-1-1 0,0 1 0,1 0 0,-1-1 0,0 1 0,1-1 0,-1 1 0,1-1-1,-1 0 1,0 1 0,1-1 0,-1 0 0,1 0 0,-1 0 0,1 0 0,-1 0 0,1-1 0,-1 1 0,1 0-1,-1-1 1,1 1 0,-1-1 0,0 1 0,1-1 0,-1 0 0,0 0 0,0 1 0,1-1 0,1-2 0,30-21 85,1 1 0,1 2 0,49-22 0,-7 4-57,-37 16-156,38-20-309,112-45 0,-179 85-520,3-1-2040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5:17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72 241 2532,'4'47'4599,"-2"-27"-4508,0 0 1,8 32 0,1 10-107,-4 36-568,-7-31-3239,0-63 2792</inkml:trace>
  <inkml:trace contextRef="#ctx0" brushRef="#br0" timeOffset="519.61">0 55 680,'2'6'227,"0"0"0,0-1 0,1 1 1,-1 0-1,1-1 0,0 0 0,1 1 0,6 6 0,-2 0 578,-8-12-748,0 1 0,1 0 0,-1-1 0,0 1 1,1 0-1,-1-1 0,1 1 0,-1-1 0,1 1 0,-1 0 0,1-1 1,-1 1-1,1-1 0,-1 1 0,1-1 0,0 0 0,-1 1 0,1-1 0,0 0 1,-1 1-1,1-1 0,0 0 0,0 0 0,-1 0 0,1 0 0,0 1 0,0-1 1,-1 0-1,1 0 0,0 0 0,0-1 0,-1 1 0,1 0 0,0 0 0,0 0 1,-1 0-1,1-1 0,0 1 0,-1 0 0,1-1 0,0 1 0,-1-1 0,1 1 1,0-1-1,-1 1 0,1-1 0,1-1 82,-1 0 1,1 0-1,-1 0 1,0 0-1,0 0 1,1 0-1,-2 0 1,1-1-1,0 1 1,0 0-1,-1-1 1,1 1-1,-1 0 1,0-4-1,-30-10-452,-1-6-5160,26 20 4313</inkml:trace>
  <inkml:trace contextRef="#ctx0" brushRef="#br0" timeOffset="1141.98">424 264 3028,'1'0'42,"-1"1"1,0-1-1,0 0 0,0 0 0,1 0 0,-1 0 0,0 0 1,0 0-1,1 0 0,-1 0 0,0 0 0,0 0 1,1 0-1,-1 0 0,0 0 0,0 0 0,1 0 0,-1 0 1,0 0-1,0 0 0,1 0 0,-1 0 0,0 0 0,0 0 1,0 0-1,1 0 0,-1-1 0,0 1 0,0 0 0,0 0 1,1 0-1,-1 0 0,0-1 0,0 1 0,0 0 1,0 0-1,1 0 0,-1-1 0,0 1 0,0 0 0,0 0 1,0-1-1,0 1 0,0 0 0,0 0 0,0 0 0,0-1 1,0 1-1,0 0 0,0 0 0,0-1 0,0 1 0,0 0 1,0 0-1,0-1 0,0 1 0,0 0 0,0 0 1,0-1-1,0 1 0,0 0 0,0 0 0,-1 0 0,1-1 1,0 1-1,0 0 0,0 0 0,-1-1 0,-15-9-347,11 10 296,0 0 1,0 0 0,0 1-1,0-1 1,0 1 0,0 0 0,0 1-1,1-1 1,-1 1 0,1 0-1,-1 0 1,1 0 0,-1 1 0,1 0-1,0-1 1,0 1 0,0 1 0,1-1-1,-1 1 1,1-1 0,0 1-1,0 0 1,0 0 0,0 0 0,1 1-1,0-1 1,0 1 0,-3 8-1,5-11 14,0 0 0,0 1 0,0-1 0,1 0 0,-1 0 0,0 0 0,1 0-1,0 0 1,0 0 0,-1 0 0,1-1 0,0 1 0,1 0 0,-1 0 0,0-1-1,0 1 1,1 0 0,-1-1 0,1 0 0,-1 1 0,1-1 0,0 0-1,-1 0 1,1 1 0,0-1 0,0-1 0,2 2 0,11 5 73,1 0 1,23 7-1,-15-7-13,-3 2 17,-1 0 0,25 14 0,-39-19-76,1 0-1,0 1 1,-1 0 0,0 0 0,0 0 0,0 1 0,-1 0 0,0 0 0,8 12 0,-13-18 18,1 1-1,-1-1 1,1 1 0,-1-1 0,1 1 0,-1-1-1,0 1 1,1-1 0,-1 1 0,0-1 0,0 1-1,1-1 1,-1 1 0,0 0 0,0-1 0,0 1-1,0-1 1,0 1 0,0 0 0,0-1 0,0 1-1,0-1 1,0 1 0,0 0 0,0-1 0,0 1-1,0-1 1,-1 1 0,1-1 0,0 1-1,0 0 1,-1-1 0,1 1 0,0-1 0,-1 1-1,1-1 1,-1 0 0,1 1 0,0-1 0,-1 1-1,1-1 1,-1 0 0,1 1 0,-2-1 0,-29 1 1160,15-1-1125,9-1-7,-1 1-1,0-1 1,0-1 0,1 1-1,-1-1 1,1-1-1,-1 0 1,1 0 0,-13-7-1,17 9-320,0-1 0,0 0 0,-1-1 0,1 1 0,1 0 0,-1-1 0,0 0 0,0 0 0,1 0-1,0 0 1,0 0 0,0 0 0,0 0 0,0-1 0,0 1 0,1-1 0,0 1 0,0-1 0,0 0 0,0 0 0,0 1 0,0-5 0,1 1-911</inkml:trace>
  <inkml:trace contextRef="#ctx0" brushRef="#br0" timeOffset="2267.16">853 413 2768,'1'0'118,"0"0"-1,-1 0 0,1 0 1,0 0-1,0 0 0,-1 0 1,1 0-1,0 0 1,-1 0-1,1 0 0,0 0 1,0 0-1,-1 0 0,1-1 1,0 1-1,-1 0 1,1-1-1,-1 1 0,1 0 1,0-1-1,-1 1 0,1-1 1,-1 1-1,1-1 1,-1 1-1,1-1 0,-1 1 1,1-1-1,-1 0 0,0 1 1,1-1-1,-1 1 1,0-1-1,1 0 0,-1 1 1,0-1-1,0 0 0,0 0 1,0 1-1,0-1 0,0 0 1,0 1-1,0-1 1,0 0-1,0 0 0,0 1 1,0-1-1,-1-1 0,-1-1-31,-1 1-1,1-1 0,-1 1 1,0-1-1,0 1 1,0 0-1,0 0 0,0 0 1,0 1-1,-4-3 0,0 1-110,2 1 18,0-1-1,0 2 1,-1-1 0,1 0-1,0 1 1,-1 0 0,1 1-1,-1-1 1,1 1 0,-1 0-1,1 0 1,-1 1 0,1-1-1,-11 4 1,12-3 1,-1 0-1,1 0 1,-1 1 0,1 0-1,0 0 1,0 0 0,0 0 0,0 1-1,0 0 1,0 0 0,1 0-1,-1 0 1,1 0 0,0 1-1,0-1 1,0 1 0,-4 7 0,6-9-69,-1 1 1,1 0 0,0-1 0,0 1 0,0 0 0,0 0 0,1-1 0,-1 1 0,1 0-1,-1 0 1,1 0 0,0 0 0,0 0 0,0 0 0,1-1 0,-1 1 0,1 0 0,0 0-1,0 0 1,-1-1 0,3 5 0,-1-4-1,1-1 0,-1 1 0,1 0 0,-1-1 1,1 0-1,0 1 0,0-1 0,-1 0 0,2 0 0,-1-1 0,0 1 0,0-1 0,0 0 0,1 1 0,3-1 0,2 2 25,0-2 0,0 1 0,0-1-1,0-1 1,0 0 0,0 0 0,0 0-1,0-1 1,-1-1 0,1 0 0,0 0-1,16-6 1,-17 3 276,1 0 0,-1 0-1,0-1 1,0 0 0,0 0 0,-1 0-1,0-1 1,-1-1 0,9-10 0,-15 14-88,-4 16-292,4-7 102,0-1-1,0 0 0,0 0 0,1 0 1,-1 0-1,1 0 0,0 0 0,0 0 0,1 0 1,-1 0-1,1 0 0,4 6 0,-4-8-21,0 0-1,0 0 0,0 0 0,1 0 0,-1 0 0,1-1 0,-1 1 1,1-1-1,0 0 0,0 0 0,-1 0 0,1 0 0,0 0 1,0-1-1,0 1 0,0-1 0,0 0 0,0 0 0,5 0 1,-4 0-26,1 0 0,-1-1 0,0 1 0,0-1 0,0 0 0,0 0 0,0-1 0,0 1 1,0-1-1,0 0 0,0 0 0,0 0 0,-1 0 0,5-4 0,-3 1 70,0 0-1,0 0 0,0 0 1,-1-1-1,0 0 0,0 0 0,6-13 1,-1-6 424,0-1-1,-1 0 1,6-43 0,-8 40 78,-1 4 108,3-50 1,-8 69-529,0 0 0,0-1 0,0 1 0,0-1 0,-1 1 0,0-1 0,-1 1 1,0 0-1,0 0 0,0 0 0,0 0 0,-7-11 0,1 0-113,9 31-36,0 11 39,0 0 0,1 0 0,2 0-1,13 47 1,-12-45 82,0-1-1,-2 1 0,-1 0 1,-2 38-1,0-53 729,0-47-501,1 30-255,0 0 0,0 0-1,0 0 1,0 1 0,1-1-1,0 1 1,0-1 0,0 1-1,0-1 1,1 1 0,0 0-1,0 0 1,0 0 0,0 1-1,1-1 1,-1 1 0,1 0-1,0 0 1,0 0 0,0 0-1,0 1 1,0-1 0,1 1-1,-1 0 1,1 1-1,0-1 1,-1 1 0,1 0-1,0 0 1,8-1 0,-5 2-8,1 0 1,-1 1-1,1 0 0,-1 0 1,1 1-1,-1 0 0,0 0 1,8 4-1,-5-2-57,0 1-1,0 1 1,-1-1 0,1 2 0,13 11-1,-20-15 52,0 0 0,-1 1-1,1 0 1,-1 0-1,0 0 1,0 0 0,0 1-1,0-1 1,-1 1 0,0-1-1,0 1 1,0 0 0,-1 0-1,1 0 1,0 6 0,-2-9 20,1 0-1,-1-1 1,0 1 0,0 0 0,0 0 0,0 0 0,0 0 0,0 0 0,0-1-1,0 1 1,-1 0 0,1 0 0,-1 0 0,1 0 0,-1-1 0,0 1 0,0 0-1,0-1 1,-1 3 0,-2-1 3,1-1-1,-1 0 1,1 0-1,-1 0 1,0-1 0,0 1-1,0-1 1,-6 1-1,-12 3 18,0 0 0,0-2 0,0-1 0,-29-1 0,49-1-148,1 0 1,0 0 0,-1-1-1,1 1 1,-1-1-1,1 1 1,-1-1-1,1 1 1,0-1 0,-1 0-1,1 0 1,0 1-1,0-1 1,-1 0 0,1 0-1,0 0 1,0 0-1,0-1 1,0 1 0,1 0-1,-1 0 1,0-1-1,0 1 1,1 0 0,-1-1-1,0 1 1,1-1-1,0 1 1,-1 0 0,1-1-1,0 1 1,0-1-1,0-2 1,-1-8-1262</inkml:trace>
  <inkml:trace contextRef="#ctx0" brushRef="#br0" timeOffset="3610.47">1686 398 712,'3'1'93,"0"-1"0,-1 0 0,1 1 0,0-1 0,-1 0 0,1 0 1,0-1-1,-1 1 0,1 0 0,0-1 0,-1 0 0,1 0 0,-1 0 0,1 0 0,-1 0 0,0 0 0,1 0 0,-1-1 0,0 1 0,4-4 1,-3 1 199,0 1-1,0-1 1,0 0 0,0-1 0,-1 1 0,0 0 0,1-1 0,-2 1 0,1-1 0,2-8 0,-4 11-242,1 0 0,-1 0 0,1-1 0,-1 1 0,0 0 0,0 0 0,0 0 0,0 0-1,0-1 1,-1 1 0,1 0 0,-1 0 0,1 0 0,-1 0 0,0 0 0,1 0 0,-1 0 0,0 0 0,-1 0-1,1 0 1,0 0 0,0 1 0,-1-1 0,1 0 0,-1 1 0,1-1 0,-1 1 0,0 0 0,0 0 0,-2-2-1,1 1-41,-1 1-1,0-1 1,1 1-1,-1 0 0,0 0 1,0 0-1,0 1 1,0-1-1,0 1 0,1 0 1,-1 0-1,0 0 0,0 1 1,0-1-1,0 1 1,-6 2-1,5 0 21,-1-1-1,1 1 1,0 1-1,0-1 1,0 1-1,0 0 1,1 0-1,0 0 1,-1 0-1,2 1 1,-1 0-1,0 0 1,1 0-1,-5 10 1,6-11-16,-1 1-1,1-1 1,0 1 0,1 0 0,-1 0 0,1-1 0,0 1-1,0 0 1,1 0 0,-1 0 0,1 0 0,0 0-1,1 0 1,-1 0 0,1 0 0,0 0 0,0 0 0,3 7-1,-1-7-11,0 1-1,1-1 0,0 0 1,0 0-1,0-1 0,1 1 1,0-1-1,-1 0 0,2 0 1,-1 0-1,0-1 0,1 0 1,-1 0-1,1 0 0,0-1 1,0 0-1,12 3 0,-5-2-62,1-1 0,0 0-1,0-1 1,0 0-1,0-1 1,0-1-1,18-3 1,-16 1 35,-1 0 0,1-1-1,-1-1 1,0 0 0,-1-2 0,1 1-1,25-18 1,-32 19 92,-1 0 0,0-1 0,0 0 0,0-1 0,-1 0 0,0 0-1,0 0 1,-1 0 0,0-1 0,0 0 0,-1 0 0,0-1 0,0 1 0,-1-1 0,2-9 0,2-20 818,-2 0 0,-2 0 1,-2-56-1,-1 74-784,0 19-100,0 1-1,0-1 1,0 1 0,0 0-1,0-1 1,0 1 0,0-1-1,0 1 1,0-1 0,0 1-1,0 0 1,0-1-1,-1 1 1,1-1 0,0 1-1,0 0 1,0-1 0,-1 1-1,1-1 1,0 1 0,-1 0-1,1 0 1,0-1-1,-1 1 1,1 0 0,0-1-1,-1 1 1,1 0 0,0 0-1,-1 0 1,1-1 0,-1 1-1,1 0 1,-1 0-1,1 0 1,0 0 0,-1 0-1,1 0 1,-1 0 0,1 0-1,-1 0 1,1 0 0,-1 0-1,1 0 1,0 0-1,-1 0 1,1 0 0,-1 1-1,1-1 1,-1 0 0,1 0-1,0 0 1,-1 1 0,1-1-1,0 0 1,-1 1-1,1-1 1,0 0 0,-1 0-1,1 1 1,0-1 0,0 1-1,-1-1 1,1 0 0,0 1-1,0-1 1,0 1-1,-1 0 1,-10 29 0,0 1 0,2 1-1,1-1 1,2 2 0,1-1 0,-1 57-1,7-84-10,-1 0-1,1 0 0,0-1 0,0 1 0,0 0 0,1-1 0,0 1 0,0-1 0,0 0 0,0 1 0,1-1 0,-1 0 1,1 0-1,0-1 0,1 1 0,-1 0 0,0-1 0,1 0 0,0 0 0,0 0 0,0 0 0,0-1 0,0 0 0,0 0 1,1 0-1,5 2 0,5 1-101,0 0 1,0-1 0,1 0-1,-1-1 1,1-1 0,27 0-1,-33-2 112,-1-1 1,1 0-1,0 0 0,0-1 0,-1 0 0,0-1 0,1 0 1,-1 0-1,0-1 0,0 0 0,14-10 0,-17 9 15,0 1 0,-1-1-1,1 0 1,-1 0 0,0 0 0,-1-1-1,1 1 1,-1-1 0,-1 0-1,1-1 1,-1 1 0,0-1-1,0 1 1,-1-1 0,1 0 0,1-13-1,1-27 712,-3-93-1,-3 78-145,1 55-562,-1 1 0,0 0-1,-1-1 1,1 1 0,-1 0 0,-1-1-1,-3-7 1,6 14-17,0 0-1,0-1 1,-1 1 0,1 0-1,0 0 1,0 0 0,0 0-1,0 0 1,-1-1-1,1 1 1,0 0 0,0 0-1,0 0 1,-1 0 0,1 0-1,0 0 1,0 0-1,0 0 1,-1 0 0,1 0-1,0 0 1,0 0 0,0 0-1,-1 0 1,1 0-1,0 0 1,0 0 0,0 0-1,-1 0 1,1 0 0,0 0-1,0 0 1,0 0-1,-1 0 1,1 1 0,0-1-1,0 0 1,0 0 0,0 0-1,-1 0 1,1 0-1,0 1 1,0-1 0,0 0-1,0 0 1,0 0 0,0 0-1,-1 1 1,1-1-1,0 0 1,0 0 0,0 0-1,0 1 1,0-1 0,0 0-1,0 0 1,0 1-1,0-1 1,0 0 0,0 0-1,0 0 1,0 1 0,0-1-1,-5 14-74,-5 33 100,2-1 0,2 1 0,1 48 0,4-83-7,1-1-1,0 1 1,1-1 0,0 1-1,1-1 1,0 1-1,6 15 1,-6-22-17,0 0 1,0-1-1,1 1 1,0-1-1,0 0 0,0 0 1,0 0-1,0 0 1,1 0-1,0 0 0,-1-1 1,1 0-1,1 0 1,-1 0-1,0 0 0,1-1 1,-1 0-1,1 0 0,6 2 1,19 4 13,1-2 1,0-1-1,0-2 0,1-1 1,38-2-1,-68 0-12,-1 0-2,1 0 0,-1-1 1,0 1-1,0 0 0,1-1 0,-1 1 1,0-1-1,0 1 0,1-1 0,-1 0 1,0 0-1,0 1 0,0-1 1,0 0-1,0 0 0,0 0 0,0 0 1,0 0-1,-1 0 0,1 0 0,0-2 1,15-30-366,-7 14 181,13-14 20,-18 28 156,0 0 1,0 0 0,-1-1-1,1 0 1,-1 1 0,-1-1-1,1 0 1,-1 0 0,0-1 0,0 1-1,-1 0 1,1-1 0,-1-10-1,-1-54 145,0 69-137,0 1 0,-1-1 0,1 1-1,-1-1 1,1 1 0,-1-1 0,0 1 0,0 0 0,1-1-1,-1 1 1,0 0 0,0 0 0,0 0 0,-1-1 0,1 1-1,0 0 1,0 1 0,0-1 0,-1 0 0,1 0 0,0 0-1,-1 1 1,1-1 0,-1 1 0,1-1 0,-2 1 0,1-1-1,-1 0 1,1 0 0,0 1-1,0-1 1,-1 1 0,1 0 0,0 0-1,-1 0 1,1 0 0,0 0 0,0 0-1,-1 1 1,1-1 0,0 1 0,0 0-1,-1-1 1,-2 3 0,-4 3 27,1 1-1,0 0 1,1 1 0,-1-1 0,1 2 0,1-1-1,0 1 1,0 0 0,0 0 0,1 0 0,-7 20-1,10-24-13,1 0-1,-1 0 0,1 0 0,0 0 0,1 0 0,-1 0 1,1 0-1,0 0 0,0 0 0,1 0 0,-1 0 0,1 0 1,0 0-1,1 0 0,-1 0 0,1-1 0,0 1 0,0 0 1,0-1-1,1 1 0,-1-1 0,1 0 0,0 0 0,1 0 1,-1 0-1,7 5 0,-5-4-212,1-1 0,-1-1 0,1 1 1,0-1-1,0 0 0,0 0 0,0-1 0,0 0 0,1 0 1,-1 0-1,1-1 0,0 0 0,-1 0 0,1 0 0,11-1 1,0-2-1166,0-1 0,-1 0 1,0-2-1,30-10 1,-16 4-186</inkml:trace>
  <inkml:trace contextRef="#ctx0" brushRef="#br0" timeOffset="5190.53">3461 387 1820,'6'0'307,"-5"0"-195,0 0 1,0 1-1,-1-1 1,1 0-1,0 0 1,0 0-1,0 0 1,-1 0-1,1 0 1,0 0-1,0 0 0,0 0 1,0 0-1,-1 0 1,1 0-1,0-1 1,0 1-1,0 0 1,-1-1-1,1 1 1,0 0-1,0-1 0,-1 1 1,1-1-1,0 1 1,-1-1-1,1 1 1,-1-1-1,1 0 1,-1 1-1,1-1 0,-1 0 1,1 1-1,-1-1 1,1 0-1,-1 0 1,0 0-1,0 1 1,1-1-1,-1 0 1,0 0-1,0 0 0,0 1 1,0-1-1,0 0 1,0 0-1,0 0 1,0 0-1,0 1 1,-1-3-1,-1 1-94,-1-1 0,1 0 0,-1 1 0,0-1 0,0 1 0,0 0 0,0 0 1,-1 0-1,1 1 0,0-1 0,-6-1 0,6 2-48,-15-6 8,0 1-1,-1 1 1,0 1-1,0 1 0,0 0 1,0 1-1,-33 2 1,48 0 20,0 1 1,1 0-1,-1 0 1,1 1 0,0-1-1,-1 1 1,1 0-1,0 0 1,0 0 0,0 0-1,0 0 1,0 0-1,0 1 1,1 0-1,-1-1 1,1 1 0,0 0-1,0 0 1,0 0-1,0 1 1,1-1 0,-3 5-1,3-5 4,-1 0 0,0 1 1,1-1-1,-1 1 0,1 0 0,0-1 0,0 1 0,1 0 0,-1 0 1,1-1-1,0 1 0,0 0 0,0 0 0,0 0 0,1-1 1,0 1-1,-1 0 0,1 0 0,1-1 0,-1 1 0,3 4 0,4 3-26,1 0 0,1 0-1,-1-1 1,2-1 0,12 10 0,-19-16 29,0-1-1,0 1 1,0-1 0,0 0 0,0 0 0,1 0 0,-1 0 0,1-1 0,-1 0 0,1 0 0,0 0 0,-1-1 0,1 1 0,0-1-1,-1 0 1,1 0 0,0-1 0,-1 1 0,7-3 0,-7 1-5,1 0 0,-1 0 0,0-1 0,0 1 0,0-1 0,0 0 0,0 0 1,0-1-1,-1 1 0,0-1 0,0 0 0,0 0 0,0 0 0,3-6 0,0 0 70,0-2 0,-1 1 1,-1-1-1,6-17 0,-8 18 83,0-1-1,-1 1 1,0-1 0,-1 1 0,0-1-1,-1 1 1,0-1 0,-1 1-1,0 0 1,-1-1 0,-5-13-1,-7-13 276,-37-67-1,24 53-1159,24 46-774</inkml:trace>
  <inkml:trace contextRef="#ctx0" brushRef="#br0" timeOffset="6302.68">3863 397 3976,'0'0'93,"1"0"-1,-1 0 0,0-1 0,1 1 0,-1 0 1,0 0-1,0 0 0,0-1 0,1 1 0,-1 0 1,0 0-1,0-1 0,0 1 0,1 0 0,-1 0 1,0-1-1,0 1 0,0 0 0,0-1 0,0 1 1,0 0-1,0-1 0,0 1 0,0 0 1,0-1-1,0 1 0,0 0 0,0 0 0,0-1 1,0 1-1,0 0 0,0-1 0,0 1 0,0 0 1,0-1-1,0 1 0,-1 0 0,1 0 0,0-1 1,0 1-1,0 0 0,-1 0 0,1-1 0,0 1 1,0 0-1,0 0 0,-1 0 0,1-1 0,0 1 1,-1 0-1,1 0 0,-12-15-113,4 9 50,0 1 0,0 0 0,-1 0 0,1 1 0,-1 0 0,0 1 0,-1 0 0,1 0 0,0 1 0,-1 0 0,0 0 0,1 1 0,-1 1 0,0 0 0,0 0 0,-12 2 1,18-1-64,-1 1 1,1 0 0,0 0 0,0 0 0,0 0 0,0 1 0,0-1 0,0 1 0,1 0-1,-1 0 1,1 1 0,0-1 0,0 1 0,0-1 0,0 1 0,1 0 0,-1 0 0,1 0 0,0 1-1,0-1 1,1 0 0,-1 1 0,1-1 0,0 1 0,-1 8 0,2-9-28,-1-1 1,1 0 0,0 0-1,0 0 1,0 0-1,0 0 1,0 1-1,1-1 1,-1 0-1,1 0 1,0 0 0,0 0-1,0 0 1,0 0-1,0 0 1,1-1-1,0 1 1,-1 0-1,1-1 1,0 1-1,0-1 1,0 1 0,1-1-1,-1 0 1,0 0-1,1 0 1,0 0-1,-1-1 1,1 1-1,0-1 1,0 1 0,0-1-1,0 0 1,0 0-1,0-1 1,0 1-1,6 0 1,0 0 80,-1-1 0,1-1 0,-1 1 0,1-1 0,-1-1 1,1 1-1,-1-2 0,0 1 0,0-1 0,0 0 0,0-1 0,0 1 0,-1-2 0,0 1 1,0-1-1,0 0 0,0-1 0,-1 1 0,0-1 0,0-1 0,0 1 0,-1-1 0,7-11 1,-11 14 125,1 0 0,-1 0 1,0 0-1,0-1 0,0 1 1,-1 0-1,0-1 1,0 1-1,0-8 0,-1-1 125,1 13-314,0 32-44,0-28-1,0 1 0,0 0 0,0-1 0,1 1 0,0 0 0,0-1 0,0 1 0,0-1 0,1 1 0,0-1-1,0 0 1,0 0 0,0 0 0,1 0 0,-1 0 0,1 0 0,0 0 0,0-1 0,0 0 0,1 1 0,-1-1 0,1-1-1,0 1 1,0 0 0,8 3 0,-7-4 10,0 0 0,0-1 1,0 1-1,0-1 0,1 0 0,-1-1 0,0 1 0,1-1 0,-1 0 0,1 0 0,-1-1 1,0 1-1,1-1 0,-1-1 0,0 1 0,0-1 0,0 0 0,0 0 0,6-3 0,-5 1 245,0 1 0,-1-1-1,1 0 1,-1 0 0,0 0-1,-1-1 1,1 1-1,-1-1 1,0 0 0,0-1-1,0 1 1,-1-1-1,0 0 1,0 1 0,3-10-1,-3 1 594,3-11 443,-6 24-1176,0 0 1,1 1-1,-1-1 0,0 0 1,1 1-1,-1-1 0,0 0 1,1 1-1,-1-1 0,1 1 1,-1-1-1,1 1 0,-1-1 1,1 1-1,-1-1 0,1 1 1,0 0-1,-1-1 0,1 1 1,0 0-1,-1-1 1,1 1-1,0 0 0,-1 0 1,1-1-1,1 1 0,7 30 13,-5-17-29,2-1 1,-1 0 0,2 0-1,0-1 1,15 21-1,-18-27-11,0-1-1,0 1 1,1-1-1,-1 0 0,1 0 1,0 0-1,0-1 1,0 0-1,0 0 0,1 0 1,-1-1-1,1 1 0,0-1 1,-1 0-1,9 1 1,-12-4 15,0 1 1,1-1-1,-1 1 1,0-1-1,0 0 1,1 1 0,-1-1-1,0 0 1,0-1-1,0 1 1,0 0-1,0-1 1,-1 1-1,1-1 1,0 1 0,-1-1-1,1 0 1,-1 0-1,1 1 1,-1-1-1,0 0 1,0 0 0,0-1-1,0 1 1,0 0-1,0-3 1,6-12 531,-1-1 1,5-21-1,-9 30-311,2-6-167,-1-1 0,-1 0-1,1-24 1,-3 39-137,12 7-2189,-11-5 2253,0 0 0,-1-1 0,1 1-1,0-1 1,-1 1 0,1-1 0,0 0-1,-1 1 1,1-1 0,0 1 0,0-1-1,0 0 1,-1 0 0,1 0 0,0 0-1,0 1 1,0-1 0,1 0 1160,-2 22-1473,0-8-2652,0-9-1069</inkml:trace>
  <inkml:trace contextRef="#ctx0" brushRef="#br0" timeOffset="6709.89">4560 247 4004,'0'0'2271,"0"22"660,1-8-2551,1 1 0,0 0 0,1 0 1,7 21-1,6 27-211,-13-42-791,0-1 0,-1 21 1,-2-41 536,0 0 0,0 0 1,0 0-1,0 1 0,-1-1 0,1 0 0,0 0 1,0 0-1,0 0 0,0 0 0,-1 0 1,1 1-1,0-1 0,0 0 0,0 0 0,0 0 1,-1 0-1,1 0 0,0 0 0,0 0 1,0 0-1,-1 0 0,1 0 0,0 0 1,0 0-1,0 0 0,-1 0 0,1 0 0,0 0 1,0 0-1,0 0 0,0 0 0,-1 0 1,1-1-1,0 1 0,0 0 0,0 0 1,-1 0-1,1 0 0,0 0 0,0 0 0,0 0 1,0-1-1,0 1 0,0 0 0,-1 0 1,1 0-1,0 0 0,0-1 0,0 1 0,0 0 1,0 0-1,0 0 0,0-1 0,0 1 1,0 0-1,0 0 0,0 0 0,0-1 1,0 1-1,0 0 0,0 0 0,0 0 0,0-1 1,0 1-1,0 0 0,0 0 0,0-8-1513</inkml:trace>
  <inkml:trace contextRef="#ctx0" brushRef="#br0" timeOffset="7067.47">4628 32 356,'4'-2'-92</inkml:trace>
  <inkml:trace contextRef="#ctx0" brushRef="#br0" timeOffset="7506.88">4881 251 4096,'1'0'136,"0"0"-1,-1 0 0,1 0 0,0 0 1,-1 0-1,1 0 0,0 0 1,-1 0-1,1-1 0,0 1 0,-1 0 1,1 0-1,0-1 0,-1 1 0,1 0 1,-1-1-1,1 1 0,0-1 0,-1 1 1,1 0-1,-1-1 0,1 1 1,-1-1-1,0 0 0,1 1 0,-1-1 1,1 1-1,-1-1 0,0 0 0,0 1 1,1-1-1,-1 1 0,0-1 0,0 0 1,0 1-1,0-1 0,0 0 1,1 0-1,-1 1 0,-1-1 0,1 0 1,0 0-1,-36 1-124,31 0-15,1 2 0,0-1 0,0 0 0,-1 1 0,1-1 1,0 1-1,0 1 0,1-1 0,-1 0 0,0 1 0,1 0 1,-1 0-1,1 0 0,0 0 0,-4 5 0,-3 3 1,1 1 1,1 0-1,-12 20 0,18-30 5,1 1-1,0-1 1,0 0 0,0 0-1,0 1 1,0-1 0,0 1-1,1-1 1,-1 1 0,1-1-1,-1 1 1,1-1 0,0 1-1,0-1 1,1 5 0,0-5 1,0-1 0,0 1 0,0-1 1,0 1-1,0-1 0,1 0 0,-1 0 0,0 1 1,1-1-1,-1 0 0,1 0 0,-1-1 0,1 1 1,-1 0-1,1 0 0,0-1 0,-1 1 1,1-1-1,0 1 0,0-1 0,-1 0 0,4 0 1,52 7 69,-36-5-14,0 1 1,23 5-1,-37-6-36,0 0 0,0 0-1,-1 0 1,1 0 0,-1 1 0,1 0 0,-1 1 0,0-1-1,0 1 1,-1 0 0,1 1 0,9 9 0,-15-13-13,0-1 0,0 0 0,0 0 0,0 0 0,1 0 0,-1 1 1,0-1-1,0 0 0,0 0 0,0 0 0,0 1 0,0-1 1,0 0-1,0 0 0,0 1 0,0-1 0,0 0 0,0 0 0,0 0 1,0 1-1,0-1 0,0 0 0,0 0 0,0 0 0,0 1 0,0-1 1,0 0-1,0 0 0,-1 0 0,1 1 0,0-1 0,0 0 0,0 0 1,0 0-1,0 1 0,-1-1 0,1 0 0,0 0 0,0 0 0,0 0 1,-1 0-1,1 1 0,-15 5 78,-17 1-83,21-5-325,-1-1-1,1 0 1,-22-1-1,30-1-24,-1 1 0,1-1 0,-1 0 0,1 0 0,-1 0 0,1 0 0,0-1 0,0 1 0,0-1 0,0 0 0,0 0 0,0 0 0,0 0 0,1 0 0,-1 0 0,-4-6 0,2-1-1189</inkml:trace>
  <inkml:trace contextRef="#ctx0" brushRef="#br0" timeOffset="8967.81">5887 269 3736,'0'0'658,"-6"-30"2923,6 27-3546,-1 0 0,1 0 0,-1 0 0,1 0 1,-1 0-1,0 1 0,0-1 0,-1 0 0,1 0 0,0 1 1,-1-1-1,0 1 0,0-1 0,1 1 0,-1 0 0,-1 0 1,1 0-1,0 0 0,0 0 0,-1 0 0,1 0 1,-1 1-1,0-1 0,-4-1 0,0 0-35,-1 0-1,0 0 1,0 1-1,0 0 1,0 1 0,0-1-1,-16 1 1,16 1-35,0 1 1,0 0 0,0 1 0,0 0-1,0 0 1,0 1 0,1 0-1,-1 0 1,1 1 0,0 0-1,0 0 1,0 1 0,1-1-1,-1 1 1,1 1 0,0 0-1,1-1 1,-1 2 0,1-1-1,0 1 1,1-1 0,0 1-1,0 0 1,0 1 0,1-1-1,0 1 1,1 0 0,-1-1-1,1 1 1,1 0 0,0 0-1,-1 11 1,2-17-11,1 0 0,-1 1 0,1-1 0,0 0 0,0 0 0,-1 0 0,1 0 0,0 0 0,1 0 0,-1 0 0,0 0 0,1 0 0,-1 0 0,1-1 0,-1 1 0,1-1 0,0 1 0,0-1 0,0 1 0,0-1 0,0 0 0,0 0 0,0 0 0,0 0 0,0 0 0,0-1 0,3 1 0,5 2-129,0 0 1,-1-1-1,1-1 1,0 0-1,10 0 0,-9-1 143,0-1 0,0-1-1,0 1 1,0-2-1,0 0 1,-1 0-1,0 0 1,14-8-1,-17 8 110,-1-1 0,0 1 0,1-1 0,-1-1 0,-1 1 0,1-1 0,-1 0 0,0 0 0,0-1 0,0 1 0,-1-1 0,0 0 0,5-11 0,1-3 351,-6 14-302,-1-1 1,0 1 0,-1 0-1,0-1 1,0 0 0,0 0-1,0 0 1,-1 1-1,0-10 1,-1 16-145,-9 6-53,0 22 31,4-15 27,1 1 0,0-1 0,0 1 0,2 0-1,0 0 1,-1 17 0,3-15-29,-1-11-71,1 1 0,0-1 0,0 0 1,1 0-1,-1 1 0,3 6 1,-3-11 84,1 0 0,-1 0 0,1 1 0,0-1 0,-1 0 0,1 0 0,0 0 0,0 0 0,0 0 0,0 0 0,0 0 0,0 0 0,0 0 0,0-1 0,0 1 0,0 0 0,1-1 0,-1 1 0,0-1 0,0 1 0,1-1 0,-1 1 0,0-1 0,1 0 0,-1 0 0,0 0 0,1 0 0,-1 0 0,2 0 0,-1 0 24,0-1 1,-1 0-1,1 1 1,-1-1-1,1 0 0,0 0 1,-1 1-1,1-1 1,-1-1-1,0 1 0,1 0 1,-1 0-1,0 0 1,2-3-1,20-25-32,-16 19 30,-2 4 81,0-1 0,0 1 0,-1-1 0,0 0-1,-1-1 1,1 1 0,-1-1 0,-1 1 0,1-1 0,-1 0-1,-1 0 1,0 0 0,0 0 0,0-15 0,-1 23-75,0 0 0,0 0 1,0-1-1,0 1 0,0 0 1,0 0-1,0 0 0,-1 0 1,1 0-1,0 0 0,0 0 1,0-1-1,0 1 0,0 0 1,0 0-1,0 0 0,-1 0 0,1 0 1,0 0-1,0 0 0,0 0 1,0 0-1,0 0 0,0 0 1,-1 0-1,1 0 0,0 0 1,0 0-1,0 0 0,0 0 1,0 0-1,-1 0 0,1 0 1,0 0-1,0 0 0,0 0 1,0 0-1,0 0 0,0 0 1,-1 0-1,1 0 0,0 0 1,0 1-1,0-1 0,0 0 1,0 0-1,0 0 0,0 0 1,-1 0-1,1 0 0,0 0 1,0 0-1,0 1 0,0-1 0,0 0 1,0 0-1,0 0 0,0 0 1,0 0-1,0 1 0,0-1 1,0 0-1,0 0 0,0 0 1,0 0-1,0 0 0,0 1 1,0-1-1,0 0 0,-6 14 93,5 29 44,-1-27-136,2 1 0,0 0 1,4 25-1,-2-25 44,-1 1 0,0 0 0,-3 21 0,1 2 386,1-38-371,0 0 1,0 0-1,0 0 0,-1-1 1,1 1-1,-1 0 0,0 0 0,1 0 1,-1-1-1,-1 1 0,1 0 1,0-1-1,-1 1 0,1-1 0,-1 1 1,0-1-1,0 0 0,-3 4 1,1-4-20,0 1 1,1-1-1,-1 0 1,0 0 0,0 0-1,0 0 1,-1-1 0,1 0-1,0 0 1,-1 0 0,-4 0-1,-8 0-22,0-1 0,0 0 0,0-2-1,-1 0 1,-16-4 0,9 1-30,0-1 0,0-1 1,1-2-1,0 0 0,0-1 1,-28-18-1,45 24 11,0-1 1,0 0 0,0-1-1,0 1 1,1-1-1,0-1 1,0 1-1,1-1 1,0 0 0,0 0-1,1-1 1,-1 1-1,2-1 1,-1 0-1,1 0 1,0-1-1,1 1 1,0 0 0,0-1-1,1 1 1,0-1-1,0-9 1,1 8-60,0 1 1,1-1-1,0 0 1,0 0-1,1 1 1,0-1-1,1 1 1,0-1-1,0 1 1,1 0-1,1 0 1,-1 1-1,1-1 1,1 1-1,-1 0 1,1 0-1,1 1 1,11-11-1,4 0-45,0 1-1,1 1 0,1 1 1,0 1-1,32-13 1,-41 21 110,0 0 0,1 1 0,-1 1 1,1 0-1,0 1 0,0 1 1,0 0-1,0 1 0,0 1 0,26 3 1,-28-1 62,-1 1 0,0 1 1,0 0-1,-1 0 0,14 8 1,-22-10-42,1 0 0,-1 1 0,0-1 0,1 1 0,-1 0 0,-1 1 0,1-1 0,0 0 0,-1 1 0,0 0 0,0 0 0,0 0 1,0 1-1,-1-1 0,1 0 0,1 8 0,3 8 229,-1-2-139,-1 0-1,-1 1 1,0-1 0,-1 1-1,0 23 1,-3-37-243,0 1 0,0 0 1,0-1-1,-1 1 0,0-1 0,0 1 0,0-1 1,-1 0-1,0 1 0,0-1 0,0 0 0,-1 0 1,0 0-1,0-1 0,0 1 0,0-1 1,-1 1-1,1-1 0,-1 0 0,0 0 0,-1-1 1,1 1-1,-6 2 0,1 0-477,-1-1 0,0-1 0,-1 1 0,1-2 0,-1 1 0,-11 1 0,8-1-90,-10 2-309</inkml:trace>
  <inkml:trace contextRef="#ctx0" brushRef="#br0" timeOffset="10285.4">6345 385 652,'0'9'343,"0"-2"-158,0 0 0,0 1 0,1-1 0,1 9 1,-2-15-116,1 0 1,-1 1-1,0-1 1,1 0-1,-1 0 1,1 0-1,-1 0 1,1 0-1,0 0 1,-1 0-1,1 0 1,0 0-1,0 0 1,0 0-1,-1 0 1,1 0-1,0 0 1,0-1-1,0 1 1,0 0-1,1-1 1,-1 1-1,0-1 1,0 1-1,0-1 1,0 0-1,1 1 1,-1-1 0,0 0-1,0 0 1,2 0-1,-2 0-40,1-1-1,0 1 1,-1-1-1,1 0 1,-1 0 0,1 0-1,-1 0 1,1 0-1,-1 0 1,0 0 0,0 0-1,1-1 1,-1 1-1,0 0 1,0-1 0,0 1-1,0-1 1,0-1-1,16-30 219,-16 29-219,0 1 0,0-1 0,0 0 0,0 1 0,-1-1 0,1 0 0,-1 1 0,0-1 0,0 0 0,-1 0 0,1 1 0,-1-1 0,1 0-1,-1 1 1,-1-1 0,1 0 0,0 1 0,-1 0 0,1-1 0,-1 1 0,0 0 0,0 0 0,-1 0 0,-2-3 0,3 4-30,0 0 1,0 0-1,0 1 1,0-1-1,0 1 0,0-1 1,-1 1-1,1 0 1,0 0-1,-1 0 0,1 0 1,-1 0-1,0 1 1,1-1-1,-1 1 0,1-1 1,-1 1-1,0 0 0,1 0 1,-1 1-1,0-1 1,1 0-1,-1 1 0,1-1 1,-1 1-1,1 0 1,-1 0-1,1 0 0,-1 0 1,1 1-1,0-1 1,0 0-1,0 1 0,-3 2 1,0-1 6,1 1 0,-1 0 0,1 1 1,0-1-1,0 1 0,0 0 0,1-1 0,0 2 1,0-1-1,0 0 0,0 1 0,1-1 0,0 1 1,0 0-1,0-1 0,1 1 0,0 0 0,0 0 1,1 0-1,-1 0 0,1 0 0,1 0 0,-1 0 1,1 0-1,0 0 0,0 0 0,1 0 0,0 0 1,0-1-1,0 1 0,1-1 0,-1 1 0,1-1 1,1 0-1,-1 0 0,1 0 0,0-1 0,0 1 1,5 3-1,0 0 25,1 0 0,0-1 0,1 0 0,-1-1 0,1 0 0,1-1 0,-1 0 0,1-1 0,0 0-1,0-1 1,0 0 0,0-1 0,0 0 0,1-1 0,15-1 0,-27 0 19,0 0-1,0 0 0,0-1 1,-1 1-1,1-1 1,0 1-1,0-1 1,-1 1-1,1-1 0,0 0 1,0 1-1,-1-1 1,1 0-1,-1 1 0,1-1 1,-1 0-1,1 0 1,-1 1-1,1-1 1,-1 0-1,0 0 0,1 0 1,-1 0-1,0 0 1,0 0-1,0 0 0,1 1 1,-1-1-1,0 0 1,-1-2-1,2-35 1060,-1 30-795,0-5-97,0 2-37,0 0-1,0 0 1,1-1 0,0 1-1,5-15 1,-5 23-179,0 1 0,0-1 1,1 0-1,-1 0 0,1 0 1,-1 1-1,1-1 0,0 1 0,0-1 1,0 1-1,1 0 0,-1 0 1,0 0-1,1 0 0,0 0 0,-1 1 1,1-1-1,0 1 0,0 0 1,0-1-1,0 1 0,0 1 0,5-2 1,2 0-25,0 1 1,-1 0-1,1 1 1,0 0 0,-1 0-1,1 1 1,0 0-1,-1 1 1,1 0 0,-1 1-1,15 5 1,-20-6 17,1 0 1,-1 0-1,0 0 1,0 1 0,0-1-1,0 1 1,-1 0-1,1 0 1,-1 0-1,0 1 1,0-1-1,0 1 1,0 0-1,0 0 1,-1 0 0,0 0-1,0 0 1,0 1-1,0-1 1,-1 0-1,1 1 1,-1-1-1,0 1 1,-1 0-1,1 8 1,-1-9-16,-1 0 1,1-1-1,-1 1 1,0 0-1,0 0 0,0 0 1,-1-1-1,1 1 1,-1 0-1,0-1 1,0 0-1,0 1 0,-1-1 1,1 0-1,-1 0 1,1 0-1,-1-1 0,0 1 1,0-1-1,-1 1 1,1-1-1,0 0 1,-5 2-1,0 0-363,-1 0 1,0-1-1,1 0 1,-1 0-1,0-1 0,-1 0 1,1 0-1,0-1 1,-10 0-1,18-1 264,0 0 0,0 0 0,0 0 0,1-1-1,-1 1 1,0 0 0,0 0 0,0-1 0,0 1 0,1-1-1,-1 1 1,0 0 0,0-1 0,1 0 0,-1 1 0,0-1-1,1 1 1,-1-1 0,0 0 0,1 1 0,-1-1 0,1 0-1,-1 0 1,1 1 0,-1-2 0,0-5-1060</inkml:trace>
  <inkml:trace contextRef="#ctx0" brushRef="#br0" timeOffset="11882.98">6964 419 3440,'1'0'74,"-1"0"-1,1 0 0,0 0 0,-1 0 0,1-1 0,0 1 1,-1 0-1,1 0 0,0-1 0,-1 1 0,1-1 1,-1 1-1,1 0 0,-1-1 0,1 1 0,-1-1 0,1 0 1,-1 1-1,1-1 0,-1 1 0,0-1 0,1 1 1,-1-1-1,0 0 0,0 1 0,1-1 0,-1 0 1,0 1-1,0-1 0,0 0 0,0 0 0,0 1 0,0-1 1,0 0-1,0 1 0,0-1 0,0 0 0,0 1 1,-1-1-1,1 0 0,0 1 0,-1-2 0,0 0 69,0 0 1,-1 0-1,1 1 0,0-1 0,-1 0 0,1 1 0,-1-1 0,0 1 0,0 0 0,1-1 1,-1 1-1,-4-1 0,3 0-115,1 1 1,-1-1 0,0 1 0,1 0-1,-1 1 1,0-1 0,0 0-1,0 1 1,0-1 0,0 1 0,0 0-1,0 0 1,1 0 0,-1 0-1,0 1 1,0-1 0,0 1 0,0 0-1,0 0 1,1 0 0,-1 0-1,0 0 1,1 0 0,-1 1 0,1 0-1,-1-1 1,1 1 0,0 0-1,-1 0 1,1 0 0,0 0 0,0 1-1,-1 2 1,1-1-50,0 0 0,0 0 1,0 1-1,1-1 0,0 1 0,0 0 1,0-1-1,0 1 0,1 0 0,0-1 1,0 1-1,0 0 0,1-1 0,-1 1 1,1 0-1,0-1 0,0 1 0,1-1 1,-1 1-1,4 5 0,-2-5-107,0 1 1,0-1-1,0 0 0,1 0 0,0 0 1,0-1-1,0 1 0,1-1 1,-1 0-1,1 0 0,0-1 0,0 1 1,0-1-1,1 0 0,-1-1 0,1 1 1,0-1-1,-1 0 0,1-1 0,0 1 1,0-1-1,0 0 0,8 0 1,1-1 14,-1 0 1,1-1-1,0-1 1,-1 0-1,1-1 1,-1-1 0,0 0-1,21-9 1,-10 2 341,0 0 0,27-19 1,-45 25-6,0 0-1,0 0 1,0 0 0,-1-1 0,0 0 0,0 0 0,0 0 0,-1-1 0,0 0 0,-1 0 0,6-11-1,-9 17-158,-1-1 0,1 1 0,-1-1 1,1 1-1,-1-1 0,1 1 0,-1-1 0,0 1 0,0-1 0,0 1 0,0-1 0,0 1 0,0-1 0,0 1 0,-1-1 0,1 1 0,0-1 0,-1 1 0,1-1 0,-1 1 0,0 0 0,-1-3 0,1 2-38,-1 0 0,0 1-1,0-1 1,0 0 0,0 1 0,0-1 0,0 1-1,0 0 1,-1 0 0,1 0 0,0 0 0,-5-1 0,0 0-32,0 1 1,-1 0 0,1 0 0,0 0 0,0 1 0,-1 0 0,1 1 0,0 0-1,-9 2 1,7 0-18,1 0 0,0 1 0,0 0 0,0 1 0,0 0-1,0 0 1,1 1 0,0 0 0,0 0 0,1 1 0,0-1 0,0 1-1,0 1 1,1-1 0,0 1 0,1 0 0,-1 0 0,2 0 0,-1 1-1,1 0 1,0-1 0,1 1 0,0 0 0,0 0 0,1 0 0,0 11 0,1-18-24,1 0 0,0 0 1,-1 0-1,1 0 1,0-1-1,0 1 1,0 0-1,0 0 0,0-1 1,0 1-1,1 0 1,-1-1-1,0 1 1,1-1-1,-1 0 0,1 1 1,0-1-1,-1 0 1,1 0-1,0 0 1,0 0-1,0 0 0,-1-1 1,1 1-1,0-1 1,4 2-1,4 0-68,1 1 0,-1-1 0,19 0 0,-14-1 54,1-1 0,-1 0 1,1-2-1,-1 0 0,0 0 0,0-2 0,0 1 0,21-10 1,-12 4 70,-16 7-33,-1 0 0,0 0 1,0-1-1,0 0 1,-1-1-1,1 0 0,-1 0 1,0 0-1,7-6 1,-12 8 40,0 0 0,1 0 0,-1 0 0,0 0 0,0 0 0,-1-1 0,1 1 0,0 0 0,-1-1 0,1 1 0,-1 0 0,0-1 0,0 1 0,0 0 0,0-1 0,0 1 0,0-1 0,-1 1 0,1 0 0,-1-1 0,0 1 0,1 0 0,-3-4 0,2 3 31,-1 0 1,1 0-1,-1-1 0,0 1 1,0 1-1,0-1 1,0 0-1,-1 0 1,1 1-1,-1-1 0,1 1 1,-1 0-1,0 0 1,0 0-1,-6-3 0,9 5-48,0 0 0,0-1-1,-1 1 1,1 0-1,0 0 1,0 0-1,-1 0 1,1-1-1,0 1 1,0 0 0,-1 0-1,1 0 1,0 0-1,-1 0 1,1 0-1,0 0 1,-1 0-1,1 0 1,0 0 0,-1 0-1,1 0 1,0 0-1,-1 0 1,1 0-1,0 0 1,0 0-1,-1 0 1,1 0 0,0 0-1,-1 1 1,1-1-1,0 0 1,0 0-1,-1 0 1,1 1-1,0-1 1,0 0 0,-1 0-1,1 0 1,0 1-1,0-1 1,0 0-1,0 1 1,-1-1-1,1 0 1,0 0 0,0 1-1,0-1 1,0 0-1,0 1 1,0-1-1,0 0 1,0 1 0,0-1-1,0 0 1,0 0-1,0 1 1,0-1-1,0 0 1,0 1-1,0-1 1,0 0 0,0 1-1,0-1 1,0 0-1,1 0 1,-1 1-1,0-1 1,1 1-1,-1 9 57,15 25-99,-8-21 106,3 15-28,-8-21-64,1-1 0,0 0 1,0 1-1,6 10 1,-8-17-9,1 1 0,-1 0 0,0-1 1,1 1-1,-1-1 0,1 1 0,-1-1 0,1 0 1,0 0-1,0 0 0,-1 0 0,1 0 0,0 0 1,0 0-1,0 0 0,0-1 0,0 1 1,0-1-1,0 0 0,0 1 0,4-1 0,-3-1-44,1 1-1,-1-1 0,1 0 0,-1 0 1,0 0-1,1-1 0,-1 1 0,0-1 1,0 0-1,0 0 0,0 0 0,-1 0 1,1 0-1,4-5 0,36-44-304,-34 39 259,5-8 371,-1 0 0,-1 0 1,-1-2-1,14-36 1,-21 55 235,-1 9-334,0 8-88,-2 0-28,1 0 0,0 0 0,1-1 1,0 1-1,1-1 0,10 21 0,8 34 443,-21-31 1523,-1-40-1984,0 0-1,0 0 1,0 0 0,-1 0-1,1 0 1,-1 1-1,0-1 1,-1-4 0,0-4-25,1 0 0,0 1 0,1-1 0,0 0 0,0 0 0,4-17 0,-3 21-9,1 0 1,0-1-1,1 1 1,0 0 0,0 0-1,0 0 1,6-8-1,-7 12-3,0 1-1,0-1 1,0 1-1,0 0 0,0 0 1,0 0-1,1 0 0,-1 0 1,1 1-1,-1-1 0,1 1 1,0-1-1,0 1 0,0 0 1,-1 0-1,1 0 0,0 1 1,0-1-1,0 1 1,5-1-1,-7 2 22,0-1 0,-1 0 0,1 1 0,0-1 0,-1 0 0,1 1 0,-1-1 0,1 1 0,-1-1 0,1 1 0,-1-1 0,1 1 0,-1-1 0,1 1 0,-1 0 0,0-1 0,1 1 0,-1 0 0,0-1 0,0 1 0,1 0 0,-1 1 0,6 22 56,-4-15-40,2 4-32,1-2 25,-2 0 0,0 0 1,0 0-1,-1 1 1,0 0-1,0 15 1,-2-21 174,2-16-138,6-41-58,-3 39 5,0 0 0,0 0 0,1 0-1,1 1 1,0 0 0,0 1 0,11-12 0,-14 17 23,0 1 0,1 0-1,-1 0 1,1 1 0,0-1 0,1 1-1,-1 0 1,0 0 0,1 1 0,0 0-1,-1 0 1,1 0 0,0 0 0,0 1-1,0 0 1,0 0 0,8 1 0,-10 0 25,0 0 0,-1 0 0,1 1 1,0 0-1,0-1 0,-1 1 1,1 1-1,-1-1 0,1 0 1,-1 1-1,1 0 0,-1 0 1,0 0-1,0 0 0,0 0 0,0 1 1,0-1-1,0 1 0,-1 0 1,1 0-1,-1 0 0,0 0 1,0 0-1,0 1 0,0-1 0,0 0 1,1 6-1,1 4 16,0 0 0,-1 0 0,-1 1 1,0-1-1,-1 1 0,0 19 0,-1-31-151,0-1-1,0 1 1,0 0-1,-1 0 1,1 0-1,-1-1 1,1 1-1,-1 0 1,0 0-1,1-1 1,-1 1-1,0-1 1,0 1-1,0-1 1,0 1-1,0-1 1,-1 1-1,1-1 1,0 0-1,-1 0 1,1 0-1,0 0 1,-1 0-1,0 0 1,1 0-1,-1 0 1,-3 1 0,-14 10-5959</inkml:trace>
  <inkml:trace contextRef="#ctx0" brushRef="#br0" timeOffset="12466.86">8190 434 3088,'0'5'186,"-1"7"349,1 1-1,1-1 1,0 0 0,1 0-1,0 0 1,5 17 0,-4-16-195,0 1 0,-1 0 0,-1-1 1,0 1-1,-1 0 0,-2 21 1,0 7 937,2-41-1212,0 0-1,0-1 1,1 1-1,-1 0 1,0-1 0,1 1-1,-1 0 1,0-1 0,1 1-1,-1-1 1,1 1 0,-1-1-1,1 1 1,-1-1-1,1 1 1,-1-1 0,1 1-1,-1-1 1,1 1 0,-1-1-1,1 0 1,0 0-1,-1 1 1,2-1 0,-2 0-43,1 1 1,-1-1-1,1 0 1,-1 0-1,0 0 1,1 0-1,-1 0 1,1 0-1,-1 0 1,0 0-1,1 0 1,-1 0-1,1 0 1,-1 0-1,0 0 1,1 0-1,-1 0 1,1 0-1,-1 0 1,0-1-1,1 1 1,-1 0-1,0 0 1,1 0-1,-1-1 1,0 1-1,1 0 1,-1-1-1,0 1 1,1 0-1,-1 0 1,0-1-1,0 1 1,0 0-1,1-1 1,-1 1-1,0-1 1,0 1-1,0 0 1,0-1-1,0 1 1,1 0-1,-1-1 1,0 0-1,3-53 286,-4-68 0,-1 37-105,2 67-189,0 0 1,2 0-1,0 0 1,5-19-1,-6 32-21,0 0-1,1 0 1,0 0-1,0 0 1,0 0-1,1 0 1,0 1-1,0-1 1,0 1-1,0 0 1,1 0 0,-1 0-1,1 0 1,0 0-1,0 1 1,0 0-1,1 0 1,6-4-1,-7 6 4,0 0-1,-1 1 0,1-1 1,0 1-1,-1 0 0,1 0 1,0 0-1,0 0 1,-1 0-1,1 1 0,0 0 1,-1 0-1,1 0 0,0 0 1,-1 0-1,1 1 1,-1-1-1,0 1 0,5 4 1,-1-2 12,0 1 1,0 0-1,-1 0 1,1 0 0,-1 1-1,-1 0 1,10 13-1,-13-16-7,0 0 0,0 0 0,0 0-1,-1 0 1,1 1 0,-1-1 0,0 0-1,0 1 1,0-1 0,0 1 0,-1 0-1,1-1 1,-1 1 0,0-1 0,0 1 0,-1 0-1,1-1 1,-1 1 0,1 0 0,-1-1-1,0 1 1,0-1 0,-1 0 0,1 1-1,-1-1 1,0 0 0,0 0 0,0 0-1,0 0 1,0 0 0,-1 0 0,1-1-1,-1 1 1,1-1 0,-1 0 0,0 1 0,-5 1-1,-2 3-82,-1-1 0,0-1 0,-1 1 0,1-2-1,-1 0 1,0 0 0,0-1 0,0 0 0,-22 1 0,34-4 53,-14 1-788,0 0-1,0-1 0,-22-4 0,32 4 481,1-1-1,-1 0 0,1 0 1,-1 0-1,1 0 1,0-1-1,-1 1 0,1-1 1,0 0-1,0 0 1,0 0-1,1 0 1,-1-1-1,0 1 0,1-1 1,-1 0-1,1 1 1,0-1-1,-3-5 0,-1-6-1255</inkml:trace>
  <inkml:trace contextRef="#ctx0" brushRef="#br0" timeOffset="13158.49">8485 28 3916,'2'-1'213,"-1"1"0,1-1 0,0 1 1,0 0-1,-1 0 0,1 0 0,0-1 0,0 1 0,-1 1 0,1-1 0,0 0 0,0 0 0,-1 1 0,1-1 0,0 1 0,-1-1 0,1 1 0,0 0 0,-1 0 0,1 0 0,-1 0 0,2 1 0,-1 1-3,0 1 0,0-1 0,0 1-1,0-1 1,-1 1 0,0 0-1,0 0 1,0 0 0,1 7 0,5 46 155,-2 1 1,-3 74 0,-2-98-361,-1-25-11,0 0 1,0 0-1,-1 0 1,-3 10-1,2-9-187,1-1-1,0 0 1,1 1-1,-1 10 1,3-20 181,0 0 0,0 0 0,0 0 0,0 0-1,0 0 1,0 0 0,0 0 0,0-1 0,0 1 0,0 0 0,0-1 0,0 1 0,0-1 0,0 1-1,0-1 1,-1 1 0,1-1 0,0 0 0,1-1 0,97-124 804,-97 145-748,0-1 0,-1 24 0,-1-41-39,-1 0 0,1 0 0,0 0 0,0 0 0,0 0 0,0 1 0,0-1 0,0 0 0,0 0 0,1 0 0,-1 0-1,0 0 1,1 0 0,-1 0 0,0 0 0,1 0 0,-1 0 0,1 0 0,-1-1 0,1 1 0,0 0 0,-1 0 0,1 0 0,0-1 0,0 1 0,0 0 0,-1-1 0,1 1 0,2 0 0,-1-1-1,0 0 1,0 0-1,0 0 1,0-1 0,1 1-1,-1-1 1,0 1-1,0-1 1,0 0-1,0 0 1,0 0 0,0 0-1,0 0 1,2-2-1,5-2 7,-1-1-1,0 0 0,0 0 1,-1-1-1,1 0 0,-1 0 0,-1-1 1,0 0-1,0 0 0,0 0 1,-1-1-1,0 0 0,-1 0 0,0 0 1,0-1-1,-1 1 0,0-1 1,-1 0-1,0 1 0,1-16 0,-3 24-7,-1-1 0,1 1 0,-1-1-1,1 1 1,-1 0 0,0-1-1,0 1 1,1 0 0,-1 0-1,0-1 1,0 1 0,0 0-1,0 0 1,0 0 0,-1 0-1,1 0 1,0 1 0,0-1 0,-1 0-1,1 0 1,0 1 0,-1-1-1,1 1 1,-1-1 0,1 1-1,-1 0 1,1-1 0,0 1-1,-1 0 1,1 0 0,-1 0-1,-2 1 1,-1-2 10,0 1 1,0 0-1,1 1 0,-1-1 0,0 1 1,1 0-1,-1 0 0,0 0 1,-5 3-1,-1 3 74,1 0-1,0 1 1,0 1 0,1-1 0,0 2-1,1-1 1,0 1 0,-7 11 0,9-13-62,1 1 0,1-1 0,-1 1 0,1 0 0,1 1 0,0-1 1,0 0-1,1 1 0,0 0 0,-1 18 0,3-25-23,0 0 0,0 0 0,1 0 0,-1-1 0,1 1 0,-1 0 0,1-1 0,0 1 0,0 0 0,0-1 0,1 1 0,-1-1 0,1 1 0,-1-1 0,1 0 0,0 0 0,2 3 0,0-2-33,0 0 0,0 0 0,0 0 0,1-1 1,-1 1-1,1-1 0,-1 0 0,11 2 0,3 0-620,0-1-1,1-1 1,-1 0-1,20-2 1,-28 0-40,0-2 0,0 1-1,0-1 1,0 0 0,0-1 0,0-1 0,-1 1 0,16-9 0,-5 1-825</inkml:trace>
  <inkml:trace contextRef="#ctx0" brushRef="#br0" timeOffset="13519.58">9122 397 2648,'-2'2'141,"0"0"0,0 0 0,0 0 0,0 1 0,0-1 0,1 0 0,-1 1 0,1-1 0,-1 1 0,0 3 0,-8 12 121,8-13-261,0-1 0,1 1 0,-1 0 0,1 0 1,0 0-1,0 0 0,1 0 0,0 0 0,0 0 0,0 0 0,0 0 0,1 0 0,1 5 0,-2-9 6,0-1 0,0 1 0,0-1 0,1 1 0,-1 0 0,0-1-1,0 0 1,1 1 0,-1-1 0,0 1 0,1-1 0,-1 1 0,1-1 0,-1 0-1,0 1 1,1-1 0,-1 0 0,1 1 0,-1-1 0,1 0 0,-1 1 0,1-1-1,0 0 1,-1 0 0,1 0 0,-1 0 0,1 0 0,-1 0 0,1 0-1,-1 0 1,1 0 0,0 0 0,-1 0 0,1 0 0,-1 0 0,1 0 0,-1 0-1,1 0 1,0-1 0,-1 1 0,1 0 0,0-1 0,16-17 1163,-15 14-1138,0 0 1,0 0-1,-1-1 0,1 1 1,-1-1-1,0 0 0,0 1 1,-1-1-1,1 0 0,-1 1 1,0-1-1,0 0 0,-2-8 1,1 10-369,1-1 0,-1 0 0,0 1 0,0-1 0,0 1 0,-1-1 0,1 1 0,-1 0 0,0-1 0,-3-3 1,1 1-781</inkml:trace>
  <inkml:trace contextRef="#ctx0" brushRef="#br0" timeOffset="14771.22">9499 372 2448,'-6'35'3416,"3"119"-1366,2-125 1974,1-274-3954,0 244-71,0 0 1,0 0 0,0 0 0,0-1-1,0 1 1,0 0 0,0 0-1,0 0 1,1-1 0,-1 1-1,0 0 1,1 0 0,-1 0 0,1 0-1,-1 0 1,1 0 0,0 0-1,0 0 1,-1 0 0,1 0-1,0 0 1,0 0 0,0 0 0,1 0-1,0 0 0,0 1 0,-1-1 0,1 1 0,0 0 0,0-1 0,-1 1-1,1 0 1,0 0 0,0 0 0,-1 1 0,1-1 0,0 0 0,0 1 0,2 0-1,4 2-1,-2 0-1,1 0 0,0 1 0,-1 0 1,1 0-1,9 9 0,-4-2 12,-1 0 0,-1 1 1,1 0-1,11 19 0,-19-24-4,1 0 0,-1 0 0,0 1 0,0-1 0,-1 1 0,0 0-1,-1-1 1,0 1 0,0 0 0,0 13 0,-1-8-64,-1-9-51,1 1 1,0 0-1,0-1 0,1 1 0,0 0 1,-1-1-1,3 6 0,-2-8 83,-1-1 0,1 0 0,0 0-1,0 1 1,0-1 0,0 0 0,0 0 0,0 0-1,0 0 1,0 0 0,0 0 0,1 0 0,-1-1-1,0 1 1,0 0 0,1-1 0,-1 1 0,1-1-1,-1 1 1,1-1 0,-1 0 0,0 0 0,1 1-1,-1-1 1,1 0 0,-1 0 0,3-1 0,8 0-42,0 0 0,0-1 0,0-1 0,0 0 0,0 0 0,0-1 0,-1-1 0,0 0 0,0 0 1,0-2-1,15-10 0,-15 9 278,-1 0 0,0 0 1,0-1-1,-1 0 0,0-1 0,0 0 1,-2-1-1,1 1 0,-1-1 0,11-23 1,-16 27-124,0 0 0,0 0 1,-1-1-1,0 1 1,0 0-1,0 0 0,-1-1 1,0 1-1,-1 0 0,0 0 1,-2-10-1,3 13-67,-1 0 1,-1 0-1,1 0 0,0 0 1,-1 0-1,0 1 0,0-1 1,0 0-1,-1 1 0,1 0 0,-1-1 1,1 1-1,-1 0 0,0 0 1,0 0-1,-1 1 0,1-1 1,-1 1-1,1 0 0,-8-3 1,9 4-18,0 0 0,0 0 0,-1 1 0,1 0 1,0-1-1,-1 1 0,1 0 0,0 0 0,-1 0 1,1 0-1,0 0 0,-1 1 0,1-1 0,0 1 1,0 0-1,-1-1 0,1 1 0,0 0 0,-3 2 1,1 0 0,0 0-1,0 0 1,1 0 0,-1 1 0,1-1 0,0 1 0,0 0 0,0 0 0,-2 4 0,-1 2 10,1 0 1,1 0-1,0 0 0,0 0 1,1 0-1,0 1 0,-2 20 1,5-24-40,0-1 1,0 0-1,0 0 1,1 1-1,-1-1 1,2 0-1,-1 0 1,1 0-1,0 0 1,0 0 0,0 0-1,1-1 1,3 7-1,-3-9-15,-1 0 1,1 0-1,0 0 0,0 0 0,0 0 1,1-1-1,-1 1 0,0-1 0,1 0 1,0 0-1,-1 0 0,1-1 1,0 1-1,0-1 0,0 0 0,0 0 1,0 0-1,0-1 0,0 1 0,0-1 1,5 0-1,4 0 40,0-1-1,0-1 1,-1 0 0,1 0-1,0-2 1,-1 1 0,0-1 0,0-1-1,0 0 1,0-1 0,-1 0 0,0-1-1,0 0 1,-1-1 0,0 0 0,14-15-1,-11 9 179,-1 0 0,-1-1 0,0 0-1,-1-1 1,-1 0 0,0-1 0,-1 0-1,-1 0 1,-1-1 0,8-35 0,-6 8 295,-2 0 0,0-82 0,-6 127-482,-4 2 48,1 1-1,0-1 0,0 1 1,0 0-1,0 0 0,0 1 0,1-1 1,-1 0-1,1 1 0,0-1 1,0 1-1,0 0 0,0 0 0,-1 6 1,-16 65 126,15-56-129,-8 34 74,3 2 1,3-1 0,0 64 0,6-115-222,0 1 1,0-1 0,1 0 0,-1 0-1,1 0 1,0 0 0,0 0 0,0 0 0,0 0-1,1 0 1,-1-1 0,1 1 0,-1 0 0,1-1-1,0 1 1,0-1 0,0 0 0,1 1 0,-1-1-1,0 0 1,1 0 0,-1-1 0,1 1-1,0 0 1,0-1 0,0 0 0,-1 1 0,1-1-1,5 1 1,-2-1-439,-1 0 0,1 0 1,-1 0-1,1-1 0,0 0 0,-1 0 0,1 0 0,-1-1 0,1 1 0,0-1 0,-1-1 1,0 1-1,1-1 0,-1 0 0,9-5 0,0-1-1182</inkml:trace>
  <inkml:trace contextRef="#ctx0" brushRef="#br0" timeOffset="15131.76">10091 221 4552,'0'7'252,"-2"-2"853,2-3-349,10 1-192,4 0-156,0-2-248,4-1-36,0 0-76,4-6-32,2 6-124,0-6-276,0 0-120,2-2-328,-2 2-185,0 1-67,0 1-292,-2-3 224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5:33.2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0 239 3528,'0'0'4335,"14"6"-999,-13 9-2425,-1-13-830,0-1-1,0 1 0,0-1 1,0 0-1,0 1 0,0-1 1,0 1-1,0-1 0,1 0 1,-1 1-1,1-1 0,-1 0 1,1 1-1,-1-1 1,1 0-1,0 0 0,1 3 1,5 4 52,0 0 0,0 1 0,-1 1 0,0-1 0,-1 1 1,0 0-1,-1 0 0,6 19 0,5 7 70,-2-5-157,-8-18-26,0 0-1,1 0 0,1 0 0,15 22 0,-19-32-15,1 1-1,-1-1 0,0 0 0,1 0 0,0 0 0,0 0 0,0-1 1,0 1-1,0-1 0,0 0 0,1-1 0,-1 1 0,0-1 1,1 1-1,0-2 0,-1 1 0,1 0 0,-1-1 0,7 0 0,2 0 0,-1-2 0,0 1-1,0-2 1,0 1-1,-1-2 1,17-6 0,70-36 37,-50 22-9,366-183 2,-31 14 5,-360 182-104,138-61-803,-145 65-1303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5:42.8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 22 1708,'-11'-2'334,"-41"-5"2666,49 2-2177,-2-3 470,10 16-1054,8 18-223,-1 1 0,-1 1 0,-1 0 0,9 41 0,12 120-9,-29-169-1,-1-14-483,4 18 3904,-5-38-2781,0-349-1136,0 363 412,5 40-40,5-21 153,0-1-1,2 0 0,0-1 1,1-1-1,22 23 1,-29-33-5,1 0 1,0-1-1,0 0 1,0 0 0,0 0-1,1-1 1,0 0-1,0-1 1,0 1 0,1-2-1,-1 1 1,1-1 0,-1 0-1,1-1 1,14 1-1,-19-2-31,-1 0-1,0-1 0,0 1 1,1-1-1,-1 0 0,0 1 0,0-1 1,0-1-1,0 1 0,0 0 1,0-1-1,0 1 0,-1-1 1,1 0-1,0 0 0,2-3 1,-1 1 18,0-1 1,0 0 0,-1 0 0,0 0 0,0 0 0,0 0 0,0 0 0,2-8 0,-1-3 236,1-1-1,-2 1 1,0 0 0,-1-1 0,-1-24 0,-1 17 176,0 43-512,0-2 105,1-1 1,1 1-1,0 0 0,2-1 1,-1 1-1,2-1 1,0 0-1,1 0 0,1-1 1,0 0-1,1 0 1,14 19-1,-7-12-1,72 112-5,-82-125 75,-4-6-80,-1-1 1,1 0-1,0 0 0,0 1 0,0-1 0,0 0 0,1 0 0,-1 0 1,1 0-1,-1-1 0,1 1 0,-1 0 0,1-1 0,0 1 0,0-1 1,0 1-1,0-1 0,4 2 0,-6-3 21,1-13-1356,0-14-6907,-1 22 6580</inkml:trace>
  <inkml:trace contextRef="#ctx0" brushRef="#br0" timeOffset="1606.55">1003 288 3440,'0'-2'321,"1"-1"0,-1 1 0,-1-1 1,1 1-1,0-1 0,0 1 0,-1-1 0,0 1 0,1 0 0,-1-1 0,0 1 0,0 0 0,0 0 0,-1-1 0,-2-3 0,1 4-327,0 0-1,0-1 1,-1 1-1,1 0 1,0 1-1,-1-1 1,0 1-1,1-1 1,-1 1 0,-4-1-1,-15-3 2,-1 1 1,0 0-1,0 2 0,-34 1 1,54 1 3,1 0-1,0 1 1,0 0 0,0 0 0,0 0 0,0 0-1,0 0 1,0 0 0,0 1 0,1-1 0,-1 1-1,0 0 1,1 0 0,-1 0 0,1 0 0,0 1 0,0-1-1,0 0 1,0 1 0,0 0 0,0-1 0,1 1-1,-2 4 1,1-4 3,0 0 0,1 0 0,0 0 1,0 0-1,0 0 0,0 1 0,1-1 0,-1 0 0,1 1 0,0-1 0,-1 0 0,2 1 0,-1-1 0,0 0 1,1 1-1,-1-1 0,1 0 0,0 0 0,0 1 0,1-1 0,2 5 0,0-2 10,0-1-1,0 1 1,1-1 0,0 0-1,0 0 1,0-1-1,0 0 1,1 0 0,0 0-1,0 0 1,0-1-1,9 4 1,-11-6-10,1 0 1,-1 0-1,1 0 0,-1 0 1,1-1-1,0 1 0,-1-1 1,1-1-1,-1 1 1,1-1-1,0 1 0,-1-1 1,1-1-1,-1 1 0,0 0 1,1-1-1,-1 0 0,0 0 1,4-3-1,-1 0-6,0 0 0,0 0 0,-1 0 1,0-1-1,0 0 0,6-7 0,-10 10 96,1-1 0,0 0 0,-1 0-1,0 1 1,0-1 0,0 0 0,-1-1 0,1 1 0,-1 0 0,0 0 0,0-1 0,0-8 0,-1 13-102,2 28 36,4-14-17,0 0-1,1 0 1,1 0-1,0-1 1,1-1 0,16 18-1,-22-26-5,0 0 0,1-1 0,0 1 0,0-1-1,0 0 1,0 0 0,0 0 0,1 0 0,-1-1 0,1 0 0,-1 0-1,1 0 1,0 0 0,0-1 0,0 0 0,0 0 0,0 0 0,0-1 0,0 1-1,0-1 1,0-1 0,1 1 0,7-2 0,-8 0-3,1 0 0,-1-1 0,1 1 1,-1-1-1,0 0 0,0-1 0,0 1 0,-1-1 1,1 0-1,-1 0 0,0 0 0,0-1 0,0 1 0,3-7 1,-5 9-4,-1-1-1,1 1 1,-1-1 0,0 1 0,0-1 0,0 1 0,0-1 0,0 1-1,-1-1 1,1 0 0,-1 0 0,0 1 0,0-1 0,0 0 0,0 0 0,0 1-1,0-1 1,-1 0 0,1 1 0,-1-1 0,0 0 0,0 1 0,0-1 0,0 1-1,0-1 1,-1 1 0,1-1 0,-1 1 0,1 0 0,-1 0 0,-4-4 0,-8-5-9,-2 0 1,1 1 0,-1 1 0,-1 0 0,0 1 0,-24-8 0,60 25 35,-13-5-24,1-1 0,-1 0 1,1 0-1,0-1 1,0 1-1,0-2 1,0 1-1,14 1 1,-12-3-6,4 0 9,1 0 0,0-1 0,0 0 0,-1-1 1,1 0-1,20-7 0,-10 0-2,-15 4-11,2 1-1,-1 0 1,0 1 0,1 0-1,18-2 1,-29 5 64,-18 31-104,16-27 52,0 1-1,1 0 1,-1 0 0,1 0 0,0 0 0,0 0 0,1 0 0,-1 0 0,1 0 0,0 0 0,0 0 0,1 0 0,0 0 0,0 0 0,0 0 0,0 0 0,3 5 0,1-2-17,-1 0 12,1 0 1,1 0 0,-1-1 0,1 0 0,8 8-1,-11-13 10,0 0 0,0 1 0,1-1 0,0-1 0,-1 1-1,1 0 1,0-1 0,0 0 0,-1 1 0,1-2 0,0 1-1,0 0 1,0-1 0,9 0 0,-11 0-10,1 0 0,0 0 1,0-1-1,0 1 0,0-1 0,0 0 0,0 0 0,-1 0 1,1 0-1,0 0 0,-1-1 0,1 1 0,-1-1 1,1 1-1,-1-1 0,0 0 0,3-2 0,-2-1-5,1 0-1,0 0 1,-1 0-1,0 0 1,0 0-1,-1 0 1,1-1-1,1-6 1,0-5 2,0 0-1,-1-1 1,0 1 0,-1-34-1,2-135 18,-4 186-21,0 27-16,1-7 25,1-1-1,0 0 1,1 0 0,1-1-1,1 1 1,1-1 0,1 0-1,15 32 1,-6-8 32,-14-35-24,0 1 0,1-1 0,-1 1 0,2-1-1,-1 0 1,1 0 0,0-1 0,6 8 0,-9-13-4,-1-1 0,0 0 1,1 1-1,-1-1 0,1 0 1,-1 0-1,1 1 0,-1-1 1,1 0-1,-1 0 0,1 0 1,-1 0-1,1 0 1,-1 0-1,1 0 0,-1 1 1,1-1-1,-1-1 0,1 1 1,-1 0-1,1 0 0,-1 0 1,1 0-1,-1 0 0,1 0 1,-1-1-1,1 1 0,-1 0 1,1 0-1,-1-1 1,1 1-1,-1 0 0,1-1 1,-1 1-1,0 0 0,1-1 1,-1 1-1,0 0 0,1-1 1,-1 1-1,0-1 0,0 1 1,1-1-1,-1 1 0,0-1 1,0 0-1,13-29-43,-11 25 49,7-23-39,-1-1 0,-2 1 0,0-1 0,2-48 0,-8 74 26,0 0 0,1 0 0,0 0 0,-1 0 0,1 0 0,0 0 1,0 1-1,1-1 0,-1 0 0,0 0 0,1 1 0,0-1 0,0 1 0,-1 0 1,1-1-1,1 1 0,-1 0 0,0 0 0,0 0 0,1 1 0,-1-1 1,1 1-1,0-1 0,-1 1 0,1 0 0,0 0 0,0 0 0,0 0 0,4-1 1,9 0-60,1 0 1,-1 0 0,1 2 0,22 1 0,-7 0-302,-27-1 304,1 1 0,0-1 0,-1 1 0,1 0 0,-1 0 0,1 1-1,-1-1 1,1 1 0,-1 0 0,0 1 0,0-1 0,0 1 0,7 5 0,-12-7 56,0-1 1,1 0-1,-1 1 1,0-1-1,1 1 0,-1-1 1,0 1-1,0-1 0,1 0 1,-1 1-1,0-1 0,0 1 1,0-1-1,1 1 1,-1-1-1,0 1 0,0 0 1,0-1-1,0 1 0,0-1 1,0 1-1,0-1 1,0 1-1,-1-1 0,1 1 1,0-1-1,0 1 0,0-1 1,0 1-1,-1-1 0,1 1 1,-17 11-9,-24 2 18,40-14-9,-99 15-66,72-12 34,0 1 0,1 2 0,-38 11-1,62-16 32,1-1 0,0 1 0,0 0-1,0 0 1,0 0 0,0 0 0,0 0-1,0 0 1,0 1 0,1-1 0,-1 1-1,0-1 1,1 1 0,-1-1 0,1 1-1,0 0 1,-1 0 0,1 0 0,0 0 0,0 0-1,0 0 1,0 0 0,1 0 0,-1 0-1,0 0 1,1 1 0,0-1 0,-1 0-1,1 5 1,1-6 6,-1 0-1,1-1 1,-1 1-1,1 0 1,0 0-1,-1 0 1,1-1-1,0 1 1,-1 0-1,1-1 1,0 1-1,0 0 1,0-1-1,0 1 1,0-1-1,0 0 1,0 1-1,1 0 1,26 9 39,-19-7-27,44 18 92,-22-8-1471,1-1 1,0-2 0,55 11 0,-67-18 176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1T16:36:00.9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596 204 1708,'0'0'24,"0"-1"1,0 1-1,1-1 0,-2 1 1,1-1-1,0 1 0,0-1 1,0 1-1,0-1 0,0 1 0,0-1 1,0 1-1,-1-1 0,1 1 1,0-1-1,0 1 0,-1-1 1,1 1-1,0 0 0,-1-1 0,1 1 1,0-1-1,-1 1 0,1 0 1,-1-1-1,1 1 0,-1 0 1,1 0-1,0-1 0,-1 1 0,1 0 1,-1 0-1,1 0 0,-1 0 1,1-1-1,-1 1 0,0 0 0,1 0 1,-1 0-1,1 0 0,-1 0 1,1 0-1,-1 0 0,1 1 1,-1-1-1,1 0 0,-1 0 0,1 0 1,-1 1-1,-7-1-136,6 5 118,0-1 0,0 1 0,0 0-1,1-1 1,-1 10 0,0-8-32,1 9 66,-1 0 0,2 0 1,0-1-1,1 1 0,0 0 0,1 0 1,1-1-1,0 0 0,1 1 1,9 21-1,-13-36 56,1 1-1,-1-1 1,0 1 0,0-1-1,0 1 1,0-1-1,1 1 1,-1-1 0,0 1-1,0-1 1,1 0 0,-1 1-1,0-1 1,1 0 0,-1 1-1,0-1 1,1 0 0,-1 1-1,1-1 1,-1 0-1,0 0 1,1 1 0,-1-1-1,1 0 1,-1 0 0,1 0-1,-1 0 1,1 0 0,-1 1-1,1-1 1,0 0 0,13-10 978,7-23-953,-18 21-81,1 0 1,-1 0-1,-1 0 0,0 0 0,-1 0 0,-1 0 0,1-1 0,-3-14 0,1-4 63,-15-96-152,18 110 28,-2 17 19,0 0 0,0 0 0,1 0 0,-1-1 0,0 1 0,0 0 1,0 0-1,0 0 0,0 0 0,0 0 0,0 0 0,0 0 1,0-1-1,0 1 0,1 0 0,-1 0 0,0 0 0,0 0 0,0 0 1,0 0-1,0 0 0,0 0 0,1 0 0,-1 0 0,0 0 0,0 0 1,0 0-1,0 0 0,0 0 0,0 0 0,1 0 0,-1 0 1,0 0-1,0 0 0,0 0 0,0 0 0,0 0 0,0 0 0,1 0 1,-1 0-1,0 0 0,0 0 0,0 0 0,0 0 0,0 0 1,1 1-1,14 21-167,-4-5 224,51 73 19,-46-64 6,1-1 0,1-1 0,39 42-1,-55-65-74,-1 0-1,1 0 1,0 0-1,0 0 1,-1 0-1,1 0 0,0 0 1,0-1-1,0 1 1,0-1-1,0 1 1,0-1-1,0 0 0,0 0 1,0 1-1,0-2 1,0 1-1,0 0 1,0 0-1,0 0 0,0-1 1,-1 1-1,1-1 1,0 0-1,0 0 1,0 1-1,0-1 0,-1 0 1,1-1-1,0 1 1,-1 0-1,1 0 1,-1-1-1,1 1 0,1-3 1,6-6-3,0 0 0,-1 0 1,0-1-1,7-12 0,-10 14-12,-1 1 0,0-2-1,0 1 1,-1 0 0,-1-1-1,1 1 1,-1-1 0,0-12 0,0-83-109,-3 61 101,1 44 17,0 40-136,1-33 135,1-1 0,-1 1-1,1 0 1,0-1 0,1 1-1,5 10 1,6 16 56,0 9 62,1 1-1,42 75 0,-56-115-98,29 42 61,-28-42-62,0-1 1,0 1 0,1-1 0,-1 1-1,0-1 1,1 0 0,0 0-1,-1 0 1,1 0 0,0 0-1,0-1 1,0 1 0,4 0-1,-7-2-111,1 0-1,-1 0 1,1-1-1,-1 1 0,0 0 1,1-1-1,-1 1 0,0 0 1,1-1-1,-1 1 0,0-1 1,0 1-1,1 0 0,-1-1 1,0 1-1,0-1 1,0 1-1,0-1 0,1 1 1,-1-1-1,0 1 0,0-1 1,0 1-1,0-1 0,0 1 1,0-1-1,0 1 0,0-1 1,0 1-1,-1 0 1,1-1-1,0 1 0,0-2 1,-1-2-1128,1-1-376</inkml:trace>
  <inkml:trace contextRef="#ctx0" brushRef="#br0" timeOffset="1132.87">1489 335 2620,'1'-1'98,"0"-1"-1,0 1 0,0-1 1,0 1-1,0-1 0,0 1 1,-1-1-1,1 0 0,0 1 1,-1-1-1,0 0 0,1 1 1,-1-1-1,0 0 0,0 1 1,0-1-1,0 0 0,0 0 1,0 1-1,-1-1 0,1 0 1,-1 1-1,1-1 0,-1 0 1,1 1-1,-1-1 0,0 1 1,0-1-1,0 1 0,0-1 1,0 1-1,0 0 0,0-1 1,-2-1-1,-1 0-78,1-1-1,-1 1 1,0 0-1,0 0 1,0 0-1,0 0 1,0 1 0,-1 0-1,1 0 1,-9-3-1,7 4-17,0 0 0,0 0 0,-1 0 0,1 1 0,0 0 0,0 0 0,-1 1 0,1 0 0,0 0 0,0 0-1,0 1 1,0 0 0,0 0 0,0 1 0,-8 4 0,10-5 9,0 1 1,1 0-1,-1-1 0,1 1 0,0 0 1,0 1-1,0-1 0,0 1 0,0-1 1,1 1-1,0 0 0,0 0 0,0 0 1,0 0-1,0 0 0,1 0 0,0 0 1,0 1-1,0-1 0,0 1 0,1-1 1,-1 5-1,2-6-5,-1 0 0,1 0 0,0 0 0,-1-1 0,1 1 0,0 0 0,1-1 0,-1 1 0,0-1 0,1 1 0,0-1 0,-1 0 0,1 1 0,0-1 0,0 0 0,0 0 0,0 0 0,1-1 0,-1 1 0,1-1 0,-1 1 0,1-1 0,-1 0 0,1 1 0,3 0 0,3 1-62,0 0 0,0 0 0,0-1 1,0 0-1,1-1 0,13 1 0,-18-2 54,-1 0-1,1-1 1,-1 1 0,1-1 0,-1 0 0,1 0-1,-1 0 1,1 0 0,-1-1 0,0 0 0,0 0-1,0 0 1,0 0 0,0-1 0,-1 1-1,1-1 1,-1 0 0,1 0 0,4-6 0,-4 3 1,-1 1 1,0-1-1,0 0 1,0 0 0,-1 0-1,0 0 1,0 0-1,0-1 1,-1 1-1,0 0 1,0-1 0,-1-12-1,1 23 3,0 1 1,0-1-1,0 1 0,0-1 0,1 0 1,-1 0-1,1 0 0,0 0 0,0 0 1,1 0-1,-1 0 0,1-1 0,0 1 1,0-1-1,0 0 0,1 1 0,-1-2 1,1 1-1,-1 0 0,1-1 0,5 3 1,-2 0 10,2-1 0,-1 0 0,0 0 0,1-1 0,0 0 0,0-1 0,0 0 0,0 0 0,17 1 0,-21-3-11,1 0-1,-1-1 0,1 1 1,-1-1-1,0 0 0,1-1 1,-1 1-1,0-1 0,0 0 1,0 0-1,0-1 0,0 0 1,-1 1-1,1-1 0,-1-1 1,7-5-1,-5 2-8,-1 1 0,1-1-1,-2-1 1,1 1 0,-1-1 0,0 0 0,0 0-1,-1 0 1,3-13 0,1-12 60,-1-1 0,-2 0 1,-1 0-1,-3-39 0,0 71-42,0 0 46,-2-25 150,2 27-208,0-1 1,0 1 0,0 0 0,0-1-1,0 1 1,0 0 0,0-1 0,0 1 0,0 0-1,0-1 1,0 1 0,0 0 0,-1-1-1,1 1 1,0 0 0,0-1 0,0 1-1,-1 0 1,1 0 0,0-1 0,-1 1-1,1 0 1,0 0 0,0-1 0,-1 1 0,1 0-1,0 0 1,-1 0 0,1 0 0,0-1-1,-1 1 1,1 0 0,0 0 0,-1 0-1,1 0 1,-1 0 0,1 0 0,0 0-1,-1 0 1,1 0 0,0 0 0,-1 0 0,1 0-1,0 0 1,-1 0 0,1 1 0,0-1-1,-1 0 1,1 0 0,0 0 0,-1 0-1,1 1 1,0-1 0,-1 0 0,1 0-1,0 1 1,0-1 0,-1 0 0,1 0 0,0 1-1,0-1 1,0 0 0,-1 1 0,-1 2-5,-1 1 1,1-1 0,0 1 0,0 0 0,1-1-1,-1 1 1,1 0 0,0 0 0,-1 0 0,1 6 0,-5 43 110,6-42-82,0 0 1,1 1 0,1-1 0,0 0 0,0-1-1,1 1 1,0 0 0,1-1 0,0 1 0,1-1-1,0 0 1,1-1 0,0 1 0,0-1 0,1 0-1,0-1 1,1 0 0,0 0 0,0 0 0,0-1-1,1 0 1,0-1 0,1 0 0,0 0 0,-1-1-1,2 0 1,-1-1 0,0 0 0,14 3 0,-14-6-13,-1 1 1,1-1-1,-1 0 1,1-1 0,0 0-1,15-2 1,-22 1-12,0 0-1,0 0 1,0 0 0,0 0-1,0 0 1,-1-1 0,1 1 0,0-1-1,-1 1 1,1-1 0,-1 0-1,0 0 1,0 0 0,0-1 0,0 1-1,0 0 1,0-1 0,0 0-1,-1 1 1,0-1 0,1 0 0,-1 1-1,0-1 1,1-4 0,7-25 390,-1 0 0,-2 0 0,-1-1 0,1-64 0,-14 16 626,8 81-1019,0-1 0,0 1-1,0 0 1,0 0 0,0 0 0,0 0 0,0-1-1,0 1 1,0 0 0,0 0 0,0 0 0,0 0-1,0 0 1,0-1 0,0 1 0,0 0 0,0 0-1,0 0 1,0 0 0,0 0 0,0-1 0,-1 1-1,1 0 1,0 0 0,0 0 0,0 0 0,0 0-1,0 0 1,0 0 0,-1 0 0,1 0 0,0-1-1,0 1 1,0 0 0,0 0 0,0 0 0,-1 0 0,1 0-1,0 0 1,0 0 0,0 0 0,0 0 0,-1 0-1,1 0 1,0 0 0,0 0 0,0 0 0,0 0-1,0 0 1,-1 0 0,1 1 0,0-1 0,0 0-1,0 0 1,0 0 0,0 0 0,-1 0 0,1 0-1,0 0 1,0 0 0,0 1 0,-7 4-30,2 18 53,0 0 0,1 0 0,1 0 1,2 0-1,0 1 0,3 23 0,-2-4 91,1-35-100,0-1 1,1 0 0,-1 0 0,1 1 0,1-1 0,-1-1 0,1 1 0,0 0-1,1-1 1,0 1 0,0-1 0,5 6 0,0 0 29,0-2-1,1 1 1,0-1-1,1 0 1,15 10 0,-15-13-16,0-1 0,1 0 0,-1 0 0,1-1 0,1-1 1,-1 0-1,1-1 0,12 2 0,31 0-3226,-55-6 2991,0 1-1,0 0 0,0 0 1,0-1-1,0 1 0,0-1 1,0 1-1,0-1 0,0 1 0,-1-1 1,1 0-1,0 1 0,0-1 1,-1 0-1,1 0 0,0 0 1,-1 1-1,1-1 0,-1 0 0,2-2 1,-2 3 99,4-9-1441</inkml:trace>
  <inkml:trace contextRef="#ctx0" brushRef="#br0" timeOffset="10627.29">1817 188 272,'-9'-5'70,"6"3"-75,0 0 1,0 1 0,0-1 0,0 1 0,0-1 0,0 1 0,0 0 0,0 0 0,-1 1 0,1-1 0,0 1 0,-5-1 0,-47 0-160,3-1 3638,52 1-3431,0 1 0,0-1 0,0 1 0,-1-1-1,1 1 1,0-1 0,0 0 0,1 1 0,-1-1 0,0 1 0,0-1 0,0 1 0,0-1-1,0 1 1,1-1 0,-1 1 0,0-1 0,0 1 0,1-1 0,-1 1 0,0-1-1,1 1 1,-1-1 0,0 1 0,1 0 0,-1-1 0,1 1 0,24-7 353,0 1 1,0 2-1,1 0 1,-1 2-1,37 1 1,6-1-143,-62 1-253,362-14 150,-326 20-179,-14-1 9,-27-4 0,-1 1 1,0-1 0,1 0-1,-1 0 1,1 0 0,-1 0 0,0 0-1,1 0 1,-1 0 0,1 0-1,-1 0 1,0 0 0,1 0-1,-1 0 1,0 0 0,1 0-1,-1-1 1,0 1 0,1 0 0,-1 0-1,1 0 1,-1 0 0,0-1-1,0 1 1,1 0 0,-1 0-1,0-1 1,1 1 0,-1 0-1,0-1 1,0 1 0,0 0 0,1 0-1,-1-1 1,0 0 0,0-24-4183,0 21 3047</inkml:trace>
  <inkml:trace contextRef="#ctx0" brushRef="#br0" timeOffset="12544.48">2534 34 1568,'0'-4'358,"0"2"-247,1 0 0,-1 1-1,0-1 1,0 1-1,0-1 1,-1 1-1,1-1 1,0 1-1,-1-1 1,1 1-1,0-1 1,-1 1 0,0-1-1,1 1 1,-1-1-1,0 1 1,-1-2-1,2 3-99,0 0-1,0 0 0,-1 0 0,1 0 0,0 0 1,0 0-1,0 0 0,0 0 0,0 0 1,-1 0-1,1 0 0,0 0 0,0 0 1,0 0-1,0 0 0,0 0 0,-1 0 0,1 0 1,0 0-1,0 0 0,0 0 0,0 0 1,0 0-1,-1 0 0,1 0 0,0 0 0,0 0 1,0 0-1,0 0 0,0 0 0,0 1 1,-1-1-1,1 0 0,0 0 0,0 0 0,0 0 1,0 0-1,0 0 0,0 1 0,0-1 1,0 0-1,0 0 0,0 0 0,0 0 1,0 0-1,0 1 0,0-1 0,0 0 0,0 0 1,0 0-1,0 0 0,0 0 0,0 1 1,0-1-1,0 0 0,0 0 0,0 0 0,0 0 1,-2 20 136,2-13-124,0-1 1,0 0-1,0 0 1,1 0-1,3 9 1,0-1-3,0 1-1,0-1 1,2 25 0,3 17-99,33 138 633,-32-165 507,-10-29-1039,0 0 0,0 0 0,0 0 1,0 0-1,0 0 0,0 0 1,0 0-1,0 0 0,0 1 0,0-1 1,0 0-1,1 0 0,-1 0 1,0 0-1,0 0 0,0 0 0,0 0 1,0 0-1,0 0 0,0 0 1,0 0-1,0 0 0,0 0 0,1 0 1,-1 0-1,0 0 0,0 0 1,0 0-1,0 1 0,0-1 0,0 0 1,0 0-1,0 0 0,1-1 1,-1 1-1,0 0 0,0 0 1,0 0-1,0 0 0,0 0 0,0 0 1,0 0-1,0 0 0,0 0 1,1 0-1,-1 0 0,0 0 0,0 0 1,0 0-1,0 0 0,0 0 1,0 0-1,0 0 0,0-1 0,0 1 1,0 0-1,0 0 0,0 0 1,0 0-1,0 0 0,2-17 354,-1 9-382,0 1 1,1 0 0,0 0-1,0 0 1,0 0 0,1 0-1,0 0 1,0 1 0,5-7-1,40-56-58,-42 61 50,28-31-17,-32 37 19,0 0 1,1 1 0,-1-1-1,1 0 1,-1 1 0,1 0-1,0-1 1,0 1 0,-1 0 0,1 1-1,0-1 1,0 0 0,0 1-1,5-1 1,-7 2 9,1-1 0,-1 1 0,0 0 0,1-1 0,-1 1 0,0 0 0,0 0 0,1 0 0,-1 0 0,0 0 0,0 0 0,0 0 0,0 0 0,0 0 0,-1 1 0,1-1 0,0 0 0,0 1 1,-1-1-1,1 0 0,0 3 0,10 31 53,-6-19-30,1-1 0,1 0 0,0 0 0,1 0 0,0-1 0,1 0 0,20 22 0,-24-31-16,0 0 0,0-1 0,1 1 0,0-1 1,0 0-1,0 0 0,0-1 0,1 0 0,-1 0 1,1 0-1,0-1 0,0 0 0,8 1 0,9 1-6,0-2 0,38-1 0,-45-1 0,-12-1-5,0 1 0,1-1 0,-1-1 0,0 1 0,1-1 0,-1 0 0,0 0 0,0 0 0,0-1 0,-1 1 0,1-1 0,0-1 0,-1 1 0,0-1 0,0 1 0,0-1 0,0 0 0,-1-1 0,0 1 0,1 0 0,-2-1 0,1 0 0,0 0 0,-1 0 0,0 0 0,0 0 0,-1 0 0,1-1 0,-1 1 0,0 0 0,0-1 0,-1-8 0,0 7 13,0 1-1,0 0 1,-1 0-1,0 0 1,-1 0-1,1 0 1,-1 0-1,0 0 1,-5-11-1,5 15-6,0-1 1,1 1-1,-1 0 0,0-1 1,0 1-1,0 0 0,0 0 1,0 0-1,-1 1 0,1-1 1,-1 0-1,1 1 0,-1 0 1,1 0-1,-1-1 0,0 1 0,0 1 1,0-1-1,1 0 0,-1 1 1,0-1-1,0 1 0,-3 0 1,-1 3 2,2-1 0,-1 1 0,0 1 0,1-1 0,-1 1 1,1 0-1,0 0 0,0 0 0,-6 8 0,8-8 14,-1 0-1,1 0 1,0 0-1,0 0 1,0 1 0,0-1-1,1 1 1,0 0-1,0 0 1,0 0 0,1 0-1,0 0 1,0 0-1,0 0 1,0 0 0,1 0-1,0 1 1,0-1-1,0 0 1,2 10-1,0-12-13,-1 0 0,1 1 0,0-1 0,0 0-1,0 0 1,1 0 0,-1-1 0,1 1-1,0-1 1,-1 1 0,1-1 0,5 3-1,40 20 55,-24-16-47,1-2-1,-1-1 0,1 0 1,1-2-1,-1-1 0,48-1 1,-69-2-13,-1-1 0,1 1 1,0-1-1,0 0 0,-1 0 1,1-1-1,-1 1 0,1-1 1,-1 0-1,1 0 0,-1 0 0,0 0 1,0 0-1,0-1 0,0 1 1,-1-1-1,5-5 0,-2 2 3,0-1 0,-1 0-1,1 0 1,-2 0 0,1 0 0,-1 0-1,4-12 1,-6 14 12,1-1-1,-1 1 1,0-1-1,-1 0 0,1 0 1,-1 1-1,0-1 1,-1 0-1,1 1 1,-1-1-1,0 0 1,-3-6-1,3 10 21,-8-10-6,9 12-28,0 0 1,0 0-1,-1 0 1,1 0 0,0 0-1,-1 0 1,1 0-1,0 0 1,0 0-1,-1 0 1,1 0-1,0 0 1,-1 0 0,1 0-1,0 0 1,0 0-1,-1 0 1,1 0-1,0 0 1,0 0 0,-1 0-1,1 1 1,0-1-1,0 0 1,-1 0-1,1 0 1,0 0-1,0 1 1,-1-1 0,1 0-1,0 0 1,0 0-1,0 1 1,0-1-1,0 0 1,-1 1-1,1-1 1,0 0 0,0 0-1,0 1 1,0-1-1,0 0 1,0 0-1,0 1 1,0-1-1,0 0 1,0 1 0,0-1-1,0 0 1,0 0-1,0 1 1,-3 11 5,0-1 0,0 0 0,1 1 0,1 0 0,0-1 0,1 20 0,1-28-4,-1 1 0,1 0 0,0-1 0,0 1 0,0 0 0,1-1 0,-1 1 0,1-1 0,0 0 0,0 0 0,0 0 0,0 1 0,0-2 0,1 1 0,-1 0 0,1 0 0,0-1-1,0 0 1,0 1 0,0-1 0,0 0 0,1-1 0,-1 1 0,6 2 0,-3-2 2,1-1 0,-1 1 0,0-1 0,1 0 0,-1 0 0,1-1 0,-1 0 0,1 0 0,-1-1 0,1 0 1,-1 0-1,0 0 0,1-1 0,-1 1 0,0-2 0,0 1 0,0-1 0,0 0 0,-1 0 0,1 0 0,-1-1 0,1 0 0,-1 0 0,-1 0 0,1-1 0,0 0 0,-1 0 0,0 0 0,0 0 0,4-8 0,7-14-18,-12 22 36,0 0 0,0 0 1,0 0-1,0-1 0,-1 1 0,0-1 0,0 0 0,-1 1 0,1-1 0,-1 0 0,0-9 0,-1 15-53,0 31 9,0-16 53,0-4-20,0 1 0,1 0 0,2 15-1,-2-23 3,0 1 0,1-1-1,0 0 1,-1 0-1,1 0 1,0 0-1,1-1 1,-1 1 0,1 0-1,0-1 1,0 0-1,4 5 1,-3-5-4,0 1 0,0-1 0,1 0 0,-1 0 0,1 0 0,-1-1 1,1 0-1,0 0 0,0 0 0,0 0 0,0-1 0,0 0 0,0 0 0,1 0 0,-1 0 1,0-1-1,0 0 0,6-1 0,-3 0 5,-1-1 0,0 1 1,0-2-1,1 1 0,-1-1 0,-1 0 0,1 0 1,0-1-1,-1 0 0,0 0 0,0-1 1,7-6-1,-8 7 101,0 0 1,0 0 0,0-1-1,-1 1 1,1-1-1,-1 0 1,-1-1-1,1 1 1,-1-1-1,0 1 1,0-1-1,0 0 1,-1 0 0,0 0-1,0-1 1,-1 1-1,0 0 1,0-1-1,0 1 1,-1-13-1,1 12-67,-1 0 0,-1 1-1,1-1 1,-1 1 0,0-1-1,0 1 1,-1-1-1,0 1 1,0-1 0,-5-8-1,-3-8-101,-10-22 231,19 43-288,-1 0 0,1 0 0,0-1 0,-1 1 0,1 1 0,-1-1 0,0 0 0,0 0 0,1 1 0,-1-1 0,0 1 0,0-1 0,-1 1 0,-3-2 0,5 2-248,-1 1 1,0 0 0,1-1 0,-1 1 0,0 0-1,0 0 1,1 0 0,-1 0 0,0 1 0,1-1-1,-1 0 1,0 1 0,1-1 0,-1 1 0,1-1-1,-1 1 1,1 0 0,-1 0 0,1 0 0,-3 1-1,-2 5-1338</inkml:trace>
  <inkml:trace contextRef="#ctx0" brushRef="#br0" timeOffset="14466.69">453 969 1540,'0'-1'38,"0"0"-1,0-1 1,0 1-1,0 0 1,0 0-1,0-1 1,-1 1-1,1 0 1,-1 0-1,1 0 1,-1 0-1,1-1 0,-1 1 1,1 0-1,-1 0 1,0 0-1,0 0 1,0 0-1,1 0 1,-1 1-1,-1-2 1,-1 0-15,0 1 0,0-1-1,0 1 1,0 0 0,0 0 0,-1 0 0,-5-1 0,5 1-22,-1 1 1,0-1 0,0 1 0,0 0-1,1 0 1,-1 0 0,0 1 0,0-1-1,0 1 1,1 1 0,-1-1-1,1 1 1,-1-1 0,1 1 0,-1 0-1,1 1 1,0-1 0,0 1 0,0 0-1,0 0 1,1 0 0,-1 1 0,1-1-1,0 1 1,0-1 0,0 1 0,0 0-1,1 1 1,0-1 0,-1 0 0,2 1-1,-1-1 1,0 1 0,1-1 0,0 1-1,0 0 1,0 0 0,0 9 0,1-8-3,0-1 1,0 1-1,1-1 0,-1 1 1,1-1-1,0 1 1,1-1-1,0 1 1,-1-1-1,1 0 1,1 0-1,-1 0 1,1 0-1,0 0 1,0-1-1,1 1 1,-1-1-1,1 0 1,0 0-1,0 0 1,0 0-1,1-1 1,-1 0-1,1 0 1,0 0-1,9 4 1,8 2 10,2 1-13,0 0 1,29 19-1,-47-26 13,-1 1-1,0-1 1,0 1-1,-1 0 1,1 1-1,-1-1 1,0 1-1,0-1 1,0 1-1,0 0 1,-1 1-1,0-1 1,0 1-1,-1-1 1,3 9-1,-4-10 53,0 1 0,0-1 0,0 0 0,-1 0-1,0 0 1,0 1 0,0-1 0,0 0 0,-1 0 0,1 0-1,-1 1 1,0-1 0,0 0 0,-1 0 0,1 0 0,-1-1-1,0 1 1,0 0 0,0-1 0,-1 1 0,1-1-1,-1 1 1,0-1 0,-5 4 0,3-3-30,-1 1-1,0-2 1,-1 1-1,1-1 1,0 0 0,-1 0-1,0-1 1,0 0-1,0 0 1,0-1 0,0 1-1,0-1 1,-13-1-1,9 0 16,1 0-1,-1-1 0,1 0 0,-1-1 1,-14-5-1,22 6-156,0 0-1,0 0 1,0 0 0,0-1 0,0 1-1,0-1 1,1 0 0,-1 1-1,0-1 1,1-1 0,0 1 0,-1 0-1,1 0 1,0-1 0,0 0 0,0 1-1,1-1 1,-1 0 0,1 0-1,-1 0 1,1 0 0,-1-5 0,-1-8-980</inkml:trace>
  <inkml:trace contextRef="#ctx0" brushRef="#br0" timeOffset="14830.63">397 938 548,'0'0'329,"29"4"1970,-15 0-2164,1-1-1,-1 0 0,1-1 0,-1-1 0,1 0 1,-1-2-1,16-1 0,10 1-51,9-1-596,73-13 0,-77 9-215,3-1-239</inkml:trace>
  <inkml:trace contextRef="#ctx0" brushRef="#br0" timeOffset="15292.36">1164 1113 2532,'1'0'40,"-1"0"1,0 0-1,0 0 0,1-1 1,-1 1-1,0 0 0,0 0 0,1-1 1,-1 1-1,0 0 0,0 0 0,0-1 1,0 1-1,1 0 0,-1 0 0,0-1 1,0 1-1,0 0 0,0-1 0,0 1 1,0 0-1,0-1 0,0 1 0,0 0 1,0-1-1,0 1 0,0 0 0,0 0 1,0-1-1,0 1 0,0 0 0,0-1 1,0 1-1,0 0 0,0-1 0,-1 1 1,1 0-1,0 0 0,0-1 0,0 1 1,0 0-1,-1 0 0,1-1 0,0 1 1,-9-14 567,-6 5-256,6 4-260,1 0 0,-1 1 0,-17-7 0,24 10-90,-1 1 1,0-1-1,1 1 0,-1-1 1,0 1-1,1 0 1,-1 0-1,0 0 1,0 0-1,1 1 0,-1-1 1,0 1-1,1 0 1,-1-1-1,1 1 1,-1 0-1,1 1 0,-4 1 1,-5 3 1,1 1 0,0 0 0,1 1 0,0 0 0,0 1 0,-9 10 0,16-16-1,1-1-1,-1 1 1,1-1 0,-1 1 0,1 0 0,0-1 0,0 1 0,0 0 0,0 0 0,0 0 0,1 0 0,-1 0 0,1 0 0,0 0 0,0 0 0,0 0 0,0 0 0,1 0 0,-1-1 0,1 1 0,0 0 0,-1 0 0,1 0 0,1 0 0,-1-1 0,0 1 0,1 0 0,-1-1 0,1 1 0,4 3 0,5 6 4,1-1 0,1-1 0,0 0 0,1-1 0,-1-1-1,2 0 1,-1 0 0,18 5 0,28 17-46,-53-27 50,5 4-17,0 0 1,-1 0-1,1 1 1,9 10-1,-18-15 23,0 0 0,0 0 0,0 1-1,-1-1 1,1 1 0,-1-1 0,0 1-1,0 0 1,-1 0 0,1 0 0,-1 0-1,0 0 1,0 0 0,0 1 0,0-1-1,-1 0 1,0 5 0,0-7 13,-1 0 1,0 0-1,0 0 1,1 0-1,-2 0 1,1 0-1,0 0 1,0 0-1,0-1 1,-1 1-1,1 0 1,-1-1-1,1 1 1,-1-1-1,0 0 0,0 0 1,1 1-1,-1-1 1,0 0-1,0-1 1,-3 2-1,-48 18 289,51-19-313,-12 3 40,-1-1 0,0 0 1,0-1-1,0 0 1,0-1-1,-16-1 1,26 0-279,0 0 0,0-1 0,0 0 0,-1 1 1,1-2-1,0 1 0,0 0 0,0-1 1,1 0-1,-1 0 0,0-1 0,1 1 0,-1-1 1,1 0-1,0 0 0,0-1 0,0 1 1,0-1-1,1 0 0,-6-8 0,2 0-982</inkml:trace>
  <inkml:trace contextRef="#ctx0" brushRef="#br0" timeOffset="15638.6">1110 1042 2620,'10'0'48,"4"0"160,0 0 40,4 0 60,2 0 4,2 0-184,2 0-48,0 0-32,4 0-28,0 0 16,-2 0 4,2 0-32,-4 0-108,0 0-160,0 0-200,-2 0-188,0 6-292</inkml:trace>
  <inkml:trace contextRef="#ctx0" brushRef="#br0" timeOffset="16031.96">1771 1044 1624,'-1'-1'105,"0"0"-1,-1 0 0,1 0 1,0 0-1,-1 1 1,1-1-1,-1 1 0,1-1 1,-1 1-1,1-1 1,-1 1-1,1 0 0,-1 0 1,1 0-1,-1 0 0,1 0 1,-1 0-1,0 0 1,1 1-1,-2-1 0,-1 2-22,1-1 0,0 1-1,-1-1 1,1 1 0,0 0-1,0 0 1,0 0 0,-3 4-1,-5 6-96,0 0-1,1 0 1,-9 16-1,14-21 103,-2 1-62,1 1 0,0 0 0,0 0-1,1 1 1,0 0 0,1-1-1,0 2 1,1-1 0,0 0 0,0 1-1,1-1 1,0 1 0,0 12-1,2-21-26,1-1 0,-1 1 0,0-1 0,1 1 0,-1-1-1,1 1 1,-1-1 0,1 1 0,0-1 0,-1 1 0,1-1-1,0 0 1,0 1 0,0-1 0,0 0 0,0 0 0,0 0-1,1 0 1,-1 0 0,0 0 0,1 0 0,-1 0 0,3 1-1,40 14 115,-13-5-2,32 19-136,-43-22 19,35 21-1,-54-29 36,0 1 0,0-1 1,0 1-1,0 0 0,0-1 0,0 1 0,0 0 0,0 0 0,0 0 0,0 0 1,-1 0-1,1 0 0,0 0 0,-1 0 0,1 0 0,0 0 0,-1 0 1,0 1-1,1-1 0,-1 0 0,0 0 0,1 0 0,-1 1 0,0-1 1,0 0-1,0 2 0,-1-1-19,0 1 1,1-1 0,-1 0-1,0 0 1,-1 0-1,1 0 1,0 0 0,-1 0-1,1-1 1,-1 1-1,1 0 1,-1-1 0,-2 3-1,-3 1 9,0 0 0,0 0 1,-1-1-1,0 0 0,1 0 0,-1-1 0,-9 3 0,14-5-132,0-1 0,0 1 0,0 0 0,0-1 0,0 0 0,0 1-1,0-1 1,0 0 0,0-1 0,0 1 0,0 0 0,0-1 0,0 0 0,1 0 0,-1 0 0,0 0 0,0 0 0,1 0 0,-1-1 0,1 1 0,-1-1 0,1 0 0,-1 0 0,1 0-1,0 0 1,0 0 0,0 0 0,-2-3 0,-4-7-1052</inkml:trace>
  <inkml:trace contextRef="#ctx0" brushRef="#br0" timeOffset="16392.65">1706 1020 2364,'9'3'128,"0"0"-1,0-1 1,0 0-1,0-1 1,0 0 0,0 0-1,1-1 1,9 0-1,4-2-6,-1 0 0,26-7 0,21-8-32,59-12-79,-67 27-1051,-35 3 5,-5-1 175</inkml:trace>
  <inkml:trace contextRef="#ctx0" brushRef="#br0" timeOffset="16735.47">2133 817 984,'0'0'393,"9"2"954,11 37 610,33 48 0,1 2-484,-34-54-839,47 62-1,-54-81-571,0 0 0,-1 1-1,-1 1 1,0 0 0,-2 0 0,15 37-1,-22-47-51,0 0-1,0 0 0,0 0 1,-1 0-1,-1 0 0,1 0 1,-1 0-1,0 0 1,-1 0-1,0 0 0,-1 0 1,1 0-1,-1 0 0,-1 0 1,0 0-1,0-1 0,0 0 1,-1 1-1,0-1 1,-7 10-1,0-4-57,0 0-1,-1-1 1,0 0-1,-1-1 1,0 0-1,-1-1 1,0 0 0,-21 10-1,21-13-754,0-1 0,-1-1 0,0 1 0,0-2 0,-22 4 0,10-5-1102</inkml:trace>
  <inkml:trace contextRef="#ctx0" brushRef="#br0" timeOffset="17128.21">199 681 1680,'-16'12'125,"1"0"0,-1 1 0,2 0-1,0 2 1,1-1 0,0 2 0,1-1-1,1 2 1,0 0 0,2 0 0,0 1 0,0 0-1,2 0 1,0 1 0,2 0 0,0 0 0,0 0-1,2 1 1,1 0 0,0-1 0,1 1-1,2 0 1,0 0 0,1 0 0,0-1 0,2 1-1,0-1 1,2 0 0,0 0 0,10 22 0,-3-16-344,1 0 1,1-1 0,0 0 0,2-2 0,1 0 0,1-1 0,1 0 0,0-2 0,2 0 0,43 29 0,-18-21-1112</inkml:trace>
  <inkml:trace contextRef="#ctx0" brushRef="#br0" timeOffset="18095.78">2868 1137 2940,'-4'0'108,"-1"0"-1,1 0 1,-1-1-1,1 0 0,0 0 1,-1 0-1,1 0 1,0-1-1,0 1 1,0-1-1,0 0 0,0 0 1,0-1-1,1 1 1,-1-1-1,1 0 1,-1 0-1,1 0 1,0 0-1,0-1 0,0 1 1,1-1-1,-1 0 1,1 0-1,0 1 1,-2-8-1,-1-2-11,1-1 0,0 1 0,1-1-1,1 0 1,0 0 0,1 0 0,0-16 0,1 25-89,1 0-1,0 0 1,-1 1 0,1-1 0,1 0 0,-1 1-1,1-1 1,0 1 0,0-1 0,0 1-1,0 0 1,1 0 0,0 0 0,0 0-1,0 0 1,0 1 0,1-1 0,-1 1 0,1 0-1,0 0 1,0 0 0,0 0 0,0 1-1,0 0 1,1 0 0,-1 0 0,1 0-1,-1 1 1,1 0 0,0 0 0,-1 0 0,10 0-1,-7 0-5,1 1-1,-1 0 1,0 0-1,1 1 1,-1 0-1,0 1 1,0 0-1,1 0 0,-1 0 1,-1 1-1,1 0 1,0 0-1,-1 0 1,1 1-1,-1 0 1,0 1-1,-1-1 1,1 1-1,-1 0 1,1 0-1,-2 1 0,8 9 1,-9-9-1,1 0 1,-1 0-1,0 0 0,-1 0 1,0 1-1,0-1 0,0 1 0,-1-1 1,1 1-1,-2 0 0,1-1 1,-1 1-1,0 0 0,0 0 1,-1-1-1,0 1 0,0 0 1,-1-1-1,0 1 0,-2 6 1,-7 12 10,0-1 1,-2-1-1,-30 41 1,0 4-22,37-58 32,1-1 0,0 1 0,0 0 0,1 1-1,1-1 1,0 1 0,-2 14 0,4-23-18,1 1 0,0 0-1,0 0 1,1-1-1,-1 1 1,0 0 0,1 0-1,0-1 1,-1 1-1,1 0 1,0-1-1,0 1 1,1-1 0,-1 1-1,0-1 1,1 0-1,0 0 1,-1 1 0,1-1-1,0 0 1,0 0-1,0-1 1,0 1 0,1 0-1,-1-1 1,0 1-1,1-1 1,-1 0-1,1 0 1,-1 0 0,1 0-1,0 0 1,-1-1-1,5 2 1,19 2 2,-1-1 0,1 0 0,0-2 0,0-1 0,0-1 0,0-2 0,0 0 0,0-2 0,34-10 0,-54 13-17,1 0 1,-1-1-1,1 0 0,-1 0 0,11-8 1,-16 11 8,-1 0 0,1-1 1,0 1-1,0-1 0,-1 1 1,1-1-1,0 0 1,0 1-1,-1-1 0,1 0 1,-1 1-1,1-1 0,-1 0 1,1 0-1,-1 0 0,1 1 1,-1-1-1,1 0 0,-1 0 1,0 0-1,0 0 0,0 0 1,1 0-1,-1 0 0,0 0 1,0 0-1,0 0 1,0 0-1,-1 1 0,1-1 1,0 0-1,0 0 0,0 0 1,-1 0-1,1 0 0,0 0 1,-1 0-1,1 1 0,-1-1 1,1 0-1,-1 0 0,0 1 1,1-1-1,-1 0 1,1 1-1,-1-1 0,0 0 1,0 1-1,0-1 0,1 1 1,-1-1-1,0 1 0,-1-1 1,-29-17 4,0 1 1,-61-23 0,-71-14-275,158 52 247,-4-1-608,0 1 1,0-1-1,-1 2 1,-16-2 0,24 3-211</inkml:trace>
  <inkml:trace contextRef="#ctx0" brushRef="#br0" timeOffset="18535.41">3508 1013 1820,'49'-1'2047,"-11"-1"-1659,0 1-1,41 6 1,-62-1-112,29 4 426,-45-8-642,1 0 0,0 0 1,-1 0-1,1 0 0,0 0 1,-1 0-1,1 0 0,0 0 1,-1-1-1,1 1 0,0-1 1,-1 1-1,1-1 0,-1 1 1,1-1-1,-1 0 0,1 0 1,-1 0-1,0 0 0,3-2 1,-7 59 1314,-16 28-679,10-50-578,2 0-1,1 0 1,-2 54-1,8 27-888,0-113 533,0 0 0,1 0-1,-1 0 1,1 0-1,-1 0 1,1 0 0,-1-1-1,1 1 1,0 0-1,0 0 1,0-1-1,0 1 1,0 0 0,0-1-1,1 1 1,-1-1-1,0 0 1,1 1-1,-1-1 1,1 0 0,0 0-1,2 2 1,3-2-1200</inkml:trace>
  <inkml:trace contextRef="#ctx0" brushRef="#br0" timeOffset="18890.02">3545 1267 2852,'12'6'220,"-2"-6"76,6 0 92,2 0-12,4 0-188,4 0-44,0 0-96,2 0 4,2-4-64,0 0-20,2 1 32,0-1 8,2 1-56,-4 1-220,2-2-232,0 2-252,4-1-264,4-1 164</inkml:trace>
  <inkml:trace contextRef="#ctx0" brushRef="#br0" timeOffset="19405.98">4416 997 2708,'4'-3'306,"0"-1"0,0 1-1,-1-1 1,0 0 0,0 0 0,0-1-1,0 1 1,0-1 0,-1 1-1,0-1 1,0 0 0,0 0 0,-1 0-1,2-8 1,-6 13-262,0-1 1,1 0-1,-1 1 0,0 0 0,0 0 1,0 0-1,0 0 0,0 0 0,-6 2 1,-5 4 117,-1 2 1,1 0 0,1 1 0,-1 0-1,2 1 1,-1 1 0,1 0 0,1 0-1,0 1 1,-17 24 0,19-22-134,1 0-1,0 0 1,1 1 0,0 0 0,1 1 0,1-1-1,1 1 1,0 0 0,1 0 0,-2 29 0,5-38-14,0 0 0,0 1 1,0-1-1,1 0 0,0 1 0,0-1 1,1 0-1,0 0 0,0 0 1,1 0-1,0 0 0,0 0 1,1-1-1,0 0 0,0 1 1,0-1-1,1-1 0,-1 1 0,1-1 1,1 0-1,-1 0 0,1 0 1,0-1-1,0 0 0,13 7 1,-10-7-12,1-1 1,-1 0 0,1-1 0,0 1 0,0-2 0,0 0-1,0 0 1,12-1 0,-16 0-6,-1 0-1,1 0 1,-1-1-1,1 0 1,-1 0-1,1 0 1,-1-1-1,1 1 1,-1-2-1,0 1 1,0 0-1,0-1 1,0 0 0,-1 0-1,9-7 1,-12 9-1,0 0 0,0 0 1,0-1-1,0 1 1,0 0-1,0-1 1,0 1-1,-1 0 0,1-1 1,0 1-1,-1-1 1,1 1-1,-1-1 0,0 1 1,1-1-1,-1 0 1,0 1-1,0-1 1,0 1-1,0-1 0,0 0 1,-1 1-1,1-1 1,-1-1-1,0 0-4,-1 0 0,1 1-1,-1-1 1,0 1 0,0-1-1,0 1 1,0 0 0,0 0 0,0 0-1,-1 0 1,-4-3 0,-7-3-21,1 1 1,-1 1-1,-28-9 1,10 7-1503,-58-8 0,25 6-180,63 9 261</inkml:trace>
  <inkml:trace contextRef="#ctx0" brushRef="#br0" timeOffset="19752.06">4935 1222 2336,'0'2'56,"0"-1"96,0 1 540,6-2-296,2 0-16,2 0-228,2 0-32,4 0-80,4 0-72,2 0 76,4 0-52,0 0 4,4 0-172,0 0-216,0 0-312,2 0-368</inkml:trace>
  <inkml:trace contextRef="#ctx0" brushRef="#br0" timeOffset="20612.77">5607 964 1908,'-1'-3'2080,"-2"8"-1233,-1 12-113,4-11-460,0 9 80,0 1 0,-1-1 0,-5 24 0,-1 4-260,-5 15 49,5-31-409,0 0 0,2 0 0,1 0 0,-1 45 0,5-71 173,0 0 1,0 0-1,0 0 0,0 0 1,0-1-1,0 1 0,1 0 1,-1 0-1,0 0 0,0 0 1,1 0-1,-1 0 0,0-1 1,1 1-1,-1 0 0,1 0 1,0 0-1,-1-1 1,1 1-1,-1 0 0,1-1 1,0 1-1,-1-1 0,1 1 1,0-1-1,1 1 0,8 6-1379</inkml:trace>
  <inkml:trace contextRef="#ctx0" brushRef="#br0" timeOffset="21235.66">5908 1046 1316,'0'-66'4472,"1"65"-4442,-1 1 1,1-1-1,0 1 0,0-1 1,0 1-1,-1 0 0,1-1 0,0 1 1,0 0-1,0 0 0,0 0 1,-1 0-1,1-1 0,0 1 1,0 0-1,0 0 0,0 1 1,0-1-1,0 0 0,-1 0 1,1 0-1,0 0 0,1 1 1,23 6 359,-12 2-371,-1 1-1,0 0 1,-1 1-1,0 0 1,0 1-1,-1 0 1,-1 1-1,0-1 1,-1 2-1,8 15 1,-14-24-16,0-1 0,-1 1 0,1-1-1,-1 1 1,0 0 0,0 0 0,0-1 0,-1 1 0,1 0 0,-1 0-1,0 0 1,-1 0 0,1 0 0,-1 0 0,-2 7 0,0-5-2,0-1 1,0 0-1,0 0 1,0 0-1,-1-1 1,0 1-1,-1-1 1,1 0-1,-1 0 1,-6 5 0,-2 1 4,-1-2 0,0 1 1,-1-2-1,0 0 0,0-1 1,-1 0-1,0-1 1,-18 4-1,33-10 0,-10 3 56,-1 0 0,0-1 0,-20 1-1,31-3 117,32-4 24,-11-1-181,1 1 0,0 1 0,0 1 0,0 1 0,0 0 0,0 2 0,28 4 0,10 10-386,-46-11-673,1-1 0,-1 0 0,28 3 0,-23-6-428</inkml:trace>
  <inkml:trace contextRef="#ctx0" brushRef="#br0" timeOffset="21893.68">6590 1015 2476,'-1'-20'5588,"-4"25"-5447,1 0 1,0 0-1,0 0 0,0 0 0,1 1 0,-1 0 1,1 0-1,1 0 0,-1 0 0,1 0 1,0 0-1,1 0 0,-1 1 0,0 10 0,0 14-22,1 58 0,2-49 23,2 33-465,0-3-5390,-3-61 3891</inkml:trace>
  <inkml:trace contextRef="#ctx0" brushRef="#br0" timeOffset="23498.53">6842 1067 272,'-1'0'95,"-1"0"0,1 0 0,0-1 0,0 1 0,-1 0 0,1-1 0,0 1 0,0-1 0,-1 0 0,1 1 0,0-1 0,0 0 0,0 0 0,0 1-1,0-1 1,0 0 0,-1-1 0,-8-7 400,4 5-386,-4-5 860,10 8-839,29-3-172,4-2 32,-33 6 74,36 0 40,-30 0-48,0-1-1,1 0 0,-1 0 0,0 0 1,0-1-1,0 0 0,0 0 0,0-1 1,0 0-1,6-3 0,23-11 209,-17 7 533,-18 9-793,0 1 0,1 0 0,-1 0 0,0 0 0,0-1 0,0 1 0,1 0 0,-1 0 0,0-1 0,0 1 0,0 0 0,0-1 0,0 1 0,1 0 0,-1 0 0,0-1 0,0 1 0,0 0 0,0-1 0,0 1 0,0 0 0,0-1 0,0 1 0,0 0 0,0-1 0,0 1 0,0 0 0,-1 0 0,1-1 0,0 1 0,0 0 0,0-1 0,0 1 0,0 0 1,-1 0-1,1-1 0,0 1 0,0 0 0,0 0 0,-1-1 0,1 1 0,0 0 0,0 0 0,-1 0 0,1 0 0,0-1 0,0 1 0,-1 0 0,1 0 0,0 0 0,-1 0 0,1 0 0,0 0 0,-1 0 0,1 0 0,0 0 0,0 0 0,-1 0 0,1 0 0,0 0 0,-1 0 0,1 0 0,-1 0 0,-5-1-12,-1 0 1,0 0 0,0 1-1,0 0 1,0 1-1,1-1 1,-1 1 0,0 0-1,0 1 1,1 0-1,-1 0 1,-11 5 0,9-3 10,0 1 0,1-1 0,0 1 1,0 0-1,0 1 0,1 0 0,-1 0 0,-11 14 1,18-18 0,-1-1 1,1 1 0,-1 0-1,1 0 1,0 0 0,0 0-1,0 0 1,0 0 0,0 0 0,0 1-1,1-1 1,-1 0 0,1 0-1,-1 1 1,1-1 0,0 0 0,0 1-1,0-1 1,0 0 0,0 0-1,1 4 1,1-3-4,-1 0-1,1-1 1,-1 1-1,1-1 1,0 0-1,0 1 1,0-1-1,0 0 1,0 0-1,1-1 1,-1 1 0,1 0-1,-1-1 1,1 1-1,0-1 1,3 2-1,38 14 49,-24-10-51,-1 1 0,27 16 0,-40-21 12,-1 1-1,1 0 1,-1 0 0,0 1-1,-1-1 1,1 1-1,-1 0 1,0 1-1,0-1 1,0 1 0,5 11-1,-6-10 126,0 1 1,-1 0-1,0-1 0,-1 1 1,1 0-1,-1 0 0,-1 0 0,0 9 1,-1-15-103,0 0 0,1 1 1,-2-1-1,1 0 1,0 0-1,0 0 1,-1 0-1,1 0 0,-1 0 1,1 0-1,-1 0 1,0-1-1,0 1 0,0 0 1,0-1-1,-4 3 1,-37 20 598,27-18-599,-1 0 1,0-1 0,0-1-1,0-1 1,-1 0-1,1-1 1,-34-1-1,47-2-59,1 1 1,-1 0-1,0-1 0,1 1 0,-1-1 0,1 0 0,-1 0 0,1-1 0,0 1 0,-1-1 0,1 0 0,0 1 0,0-1 0,0-1 0,0 1 0,0 0 0,1-1 0,-1 1 0,1-1 0,-3-3 0,3 3-163,1 0 1,-1 1-1,1-1 1,-1 0-1,1 0 0,0 0 1,0 0-1,1 0 1,-1 0-1,0 0 0,1-1 1,0 1-1,0 0 1,0 0-1,0 0 0,0 0 1,1-1-1,-1 1 1,1 0-1,0 0 0,0 0 1,0 0-1,3-4 1,7-12-1276</inkml:trace>
  <inkml:trace contextRef="#ctx0" brushRef="#br0" timeOffset="23844.67">6948 898 3000,'0'2'89,"0"-1"0,0 0 0,1 0 0,-1 1-1,0-1 1,1 0 0,-1 0 0,1 0 0,-1 0-1,1 0 1,-1 0 0,1 0 0,0 0 0,0 0-1,-1 0 1,1 0 0,0 0 0,0 0 0,0 0-1,0-1 1,0 1 0,0 0 0,0-1 0,0 1-1,0-1 1,1 1 0,-1-1 0,0 0 0,0 1 0,0-1-1,0 0 1,3 0 0,6 2 116,0-2 0,0 0 0,13-1-1,-4 0 61,37-2-99,0-2 1,66-16-1,1 0-151,-74 16-1870,51 2 1,-80 3 410</inkml:trace>
</inkml:ink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C5E87A6A714D41A753F8249D6D77BB" ma:contentTypeVersion="17" ma:contentTypeDescription="Create a new document." ma:contentTypeScope="" ma:versionID="49a5a4aeb02954713421e14f93fad43d">
  <xsd:schema xmlns:xsd="http://www.w3.org/2001/XMLSchema" xmlns:xs="http://www.w3.org/2001/XMLSchema" xmlns:p="http://schemas.microsoft.com/office/2006/metadata/properties" xmlns:ns2="e7f8809f-d6a6-4a0d-8feb-b116575771cb" xmlns:ns3="944cbbcb-c4e7-4d26-9a13-3dba8fc4c2da" targetNamespace="http://schemas.microsoft.com/office/2006/metadata/properties" ma:root="true" ma:fieldsID="ad1cd6bf9a1b352cd6d90ec4bc577d34" ns2:_="" ns3:_="">
    <xsd:import namespace="e7f8809f-d6a6-4a0d-8feb-b116575771cb"/>
    <xsd:import namespace="944cbbcb-c4e7-4d26-9a13-3dba8fc4c2d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f8809f-d6a6-4a0d-8feb-b116575771c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11ca1f2d-6ed6-4617-8f8b-2b40b92a6d0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44cbbcb-c4e7-4d26-9a13-3dba8fc4c2da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105fa307-8af0-4052-8417-9d4a454877c9}" ma:internalName="TaxCatchAll" ma:showField="CatchAllData" ma:web="944cbbcb-c4e7-4d26-9a13-3dba8fc4c2da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e7f8809f-d6a6-4a0d-8feb-b116575771cb" xsi:nil="true"/>
    <TaxCatchAll xmlns="944cbbcb-c4e7-4d26-9a13-3dba8fc4c2da" xsi:nil="true"/>
    <lcf76f155ced4ddcb4097134ff3c332f xmlns="e7f8809f-d6a6-4a0d-8feb-b116575771cb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7C46AB1-039E-4D4F-A833-A57857AECC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f8809f-d6a6-4a0d-8feb-b116575771cb"/>
    <ds:schemaRef ds:uri="944cbbcb-c4e7-4d26-9a13-3dba8fc4c2d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7659BE6-7475-4546-8592-FFB69CC9D71F}">
  <ds:schemaRefs>
    <ds:schemaRef ds:uri="http://schemas.microsoft.com/office/2006/metadata/properties"/>
    <ds:schemaRef ds:uri="http://schemas.microsoft.com/office/infopath/2007/PartnerControls"/>
    <ds:schemaRef ds:uri="e7f8809f-d6a6-4a0d-8feb-b116575771cb"/>
    <ds:schemaRef ds:uri="944cbbcb-c4e7-4d26-9a13-3dba8fc4c2da"/>
  </ds:schemaRefs>
</ds:datastoreItem>
</file>

<file path=customXml/itemProps3.xml><?xml version="1.0" encoding="utf-8"?>
<ds:datastoreItem xmlns:ds="http://schemas.openxmlformats.org/officeDocument/2006/customXml" ds:itemID="{D49D2059-7B21-45F3-B8A1-F9F369135E7C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Membership form.dotx</Template>
  <TotalTime>0</TotalTime>
  <Pages>1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2024-12-01T14:49:00Z</dcterms:created>
  <dcterms:modified xsi:type="dcterms:W3CDTF">2024-12-01T16:37:00Z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0x010100B2C5E87A6A714D41A753F8249D6D77BB</vt:lpwstr>
  </property>
  <property fmtid="{D5CDD505-2E9C-101B-9397-08002B2CF9AE}" pid="3" name="MediaServiceImageTags">
    <vt:lpwstr/>
  </property>
</Properties>
</file>