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6CBEFD76" w:rsidR="000172E5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03E26356" wp14:editId="311FEB6D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99695</wp:posOffset>
                      </wp:positionV>
                      <wp:extent cx="888440" cy="222250"/>
                      <wp:effectExtent l="57150" t="57150" r="0" b="44450"/>
                      <wp:wrapNone/>
                      <wp:docPr id="906286442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8440" cy="222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67B776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73.55pt;margin-top:7.15pt;width:71.35pt;height:1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0BB4793F" wp14:editId="1FEB941B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93980</wp:posOffset>
                      </wp:positionV>
                      <wp:extent cx="637320" cy="246190"/>
                      <wp:effectExtent l="57150" t="57150" r="48895" b="40005"/>
                      <wp:wrapNone/>
                      <wp:docPr id="636981969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320" cy="246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24ADB4" id="Ink 7" o:spid="_x0000_s1026" type="#_x0000_t75" style="position:absolute;margin-left:.05pt;margin-top:6.7pt;width:51.6pt;height:2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1B410EA4" w:rsidR="000172E5" w:rsidRPr="00846B76" w:rsidRDefault="000172E5" w:rsidP="00311D4F"/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2F6B6DA0" w:rsidR="000172E5" w:rsidRPr="00637200" w:rsidRDefault="005078A9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4293E02" wp14:editId="45042465">
                      <wp:simplePos x="0" y="0"/>
                      <wp:positionH relativeFrom="column">
                        <wp:posOffset>1470660</wp:posOffset>
                      </wp:positionH>
                      <wp:positionV relativeFrom="paragraph">
                        <wp:posOffset>73660</wp:posOffset>
                      </wp:positionV>
                      <wp:extent cx="767465" cy="279720"/>
                      <wp:effectExtent l="57150" t="57150" r="0" b="44450"/>
                      <wp:wrapNone/>
                      <wp:docPr id="192940597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7465" cy="27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5F3FF" id="Ink 20" o:spid="_x0000_s1026" type="#_x0000_t75" style="position:absolute;margin-left:115.1pt;margin-top:5.1pt;width:61.85pt;height:2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">
                      <v:imagedata r:id="rId15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28C69428" w:rsidR="000172E5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20BE2163" wp14:editId="62B3BD5E">
                      <wp:simplePos x="0" y="0"/>
                      <wp:positionH relativeFrom="column">
                        <wp:posOffset>708025</wp:posOffset>
                      </wp:positionH>
                      <wp:positionV relativeFrom="paragraph">
                        <wp:posOffset>151130</wp:posOffset>
                      </wp:positionV>
                      <wp:extent cx="1017600" cy="171450"/>
                      <wp:effectExtent l="57150" t="57150" r="0" b="57150"/>
                      <wp:wrapNone/>
                      <wp:docPr id="949068973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760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E26B2C" id="Ink 31" o:spid="_x0000_s1026" type="#_x0000_t75" style="position:absolute;margin-left:55.05pt;margin-top:11.2pt;width:81.55pt;height:1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D413142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2E83A6EE" w:rsidR="000172E5" w:rsidRPr="00846B76" w:rsidRDefault="00006BDA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22B2D629" w:rsidR="000172E5" w:rsidRPr="00846B76" w:rsidRDefault="000172E5" w:rsidP="00311D4F"/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41CEB47E" w:rsidR="00006BDA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3A89CD4A" wp14:editId="16D354F8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-268605</wp:posOffset>
                      </wp:positionV>
                      <wp:extent cx="3643630" cy="572940"/>
                      <wp:effectExtent l="57150" t="57150" r="0" b="55880"/>
                      <wp:wrapNone/>
                      <wp:docPr id="995377229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43630" cy="572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69652" id="Ink 50" o:spid="_x0000_s1026" type="#_x0000_t75" style="position:absolute;margin-left:128.3pt;margin-top:-21.85pt;width:288.3pt;height:46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">
                      <v:imagedata r:id="rId19" o:title=""/>
                    </v:shape>
                  </w:pict>
                </mc:Fallback>
              </mc:AlternateContent>
            </w:r>
            <w:r w:rsidR="00A30B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 w:rsidR="00A30BAF">
              <w:t xml:space="preserve">            </w:t>
            </w:r>
            <w:r w:rsidR="00006BDA">
              <w:t xml:space="preserve">Join </w:t>
            </w:r>
            <w:r w:rsidR="00A30BAF">
              <w:t>the special</w:t>
            </w:r>
            <w:r w:rsidR="00006BDA">
              <w:t xml:space="preserve"> session on </w:t>
            </w:r>
            <w:r w:rsidR="00A30BAF">
              <w:t>Distributed Training</w:t>
            </w:r>
            <w:r w:rsidR="00006BDA">
              <w:t xml:space="preserve"> as </w:t>
            </w:r>
            <w:r w:rsidR="00A30BAF"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32FC82A7" w:rsidR="000172E5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021CE9A1" wp14:editId="73A56747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65405</wp:posOffset>
                      </wp:positionV>
                      <wp:extent cx="607035" cy="195410"/>
                      <wp:effectExtent l="57150" t="57150" r="41275" b="52705"/>
                      <wp:wrapNone/>
                      <wp:docPr id="1273974314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7035" cy="19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DD5866" id="Ink 56" o:spid="_x0000_s1026" type="#_x0000_t75" style="position:absolute;margin-left:32.3pt;margin-top:4.45pt;width:49.25pt;height:16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450291CB" w:rsidR="000172E5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767F3013" wp14:editId="6EB6EBB1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103505</wp:posOffset>
                      </wp:positionV>
                      <wp:extent cx="1243330" cy="300355"/>
                      <wp:effectExtent l="57150" t="57150" r="0" b="42545"/>
                      <wp:wrapNone/>
                      <wp:docPr id="1787436907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3330" cy="300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BF274" id="Ink 68" o:spid="_x0000_s1026" type="#_x0000_t75" style="position:absolute;margin-left:27.05pt;margin-top:7.45pt;width:99.3pt;height:25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">
                      <v:imagedata r:id="rId23" o:title=""/>
                    </v:shape>
                  </w:pict>
                </mc:Fallback>
              </mc:AlternateConten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7777777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0AD46B3C" w:rsidR="000172E5" w:rsidRPr="00846B76" w:rsidRDefault="005078A9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09387C1C" wp14:editId="2B6F17F2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96520</wp:posOffset>
                      </wp:positionV>
                      <wp:extent cx="2699805" cy="353455"/>
                      <wp:effectExtent l="57150" t="57150" r="5715" b="46990"/>
                      <wp:wrapNone/>
                      <wp:docPr id="664315560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9805" cy="353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11F95E" id="Ink 95" o:spid="_x0000_s1026" type="#_x0000_t75" style="position:absolute;margin-left:24.2pt;margin-top:6.9pt;width:214pt;height:29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1537F7E8" wp14:editId="6100EB39">
                      <wp:simplePos x="0" y="0"/>
                      <wp:positionH relativeFrom="column">
                        <wp:posOffset>3100070</wp:posOffset>
                      </wp:positionH>
                      <wp:positionV relativeFrom="paragraph">
                        <wp:posOffset>82550</wp:posOffset>
                      </wp:positionV>
                      <wp:extent cx="576035" cy="230505"/>
                      <wp:effectExtent l="57150" t="57150" r="14605" b="55245"/>
                      <wp:wrapNone/>
                      <wp:docPr id="2098293027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35" cy="230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B655C1" id="Ink 93" o:spid="_x0000_s1026" type="#_x0000_t75" style="position:absolute;margin-left:243.4pt;margin-top:5.8pt;width:46.75pt;height:19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">
                      <v:imagedata r:id="rId27" o:title=""/>
                    </v:shape>
                  </w:pict>
                </mc:Fallback>
              </mc:AlternateConten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28"/>
      <w:footerReference w:type="default" r:id="rId29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FEB8C" w14:textId="77777777" w:rsidR="00CF330C" w:rsidRDefault="00CF330C" w:rsidP="000172E5">
      <w:pPr>
        <w:spacing w:after="0" w:line="240" w:lineRule="auto"/>
      </w:pPr>
      <w:r>
        <w:separator/>
      </w:r>
    </w:p>
  </w:endnote>
  <w:endnote w:type="continuationSeparator" w:id="0">
    <w:p w14:paraId="2B500E9E" w14:textId="77777777" w:rsidR="00CF330C" w:rsidRDefault="00CF330C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7E2666-2504-4519-AF07-74B99D2412EF}"/>
    <w:embedBold r:id="rId2" w:fontKey="{312FD0F0-EAA1-4474-BB13-9239F30BC54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469F80E-22C6-4C17-8AD7-A328E54D6720}"/>
    <w:embedBold r:id="rId4" w:fontKey="{A698D136-CA11-4D07-B0D0-12381BE6E9B5}"/>
    <w:embedItalic r:id="rId5" w:fontKey="{354E8A41-E092-45FA-86CB-2AD9DFAC1BB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4F1A72C5-6652-4DA3-934E-A695F2F19D2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2850608A-889D-466A-B11E-5D25CBDC85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C2328" w14:textId="77777777" w:rsidR="00CF330C" w:rsidRDefault="00CF330C" w:rsidP="000172E5">
      <w:pPr>
        <w:spacing w:after="0" w:line="240" w:lineRule="auto"/>
      </w:pPr>
      <w:r>
        <w:separator/>
      </w:r>
    </w:p>
  </w:footnote>
  <w:footnote w:type="continuationSeparator" w:id="0">
    <w:p w14:paraId="2385C32F" w14:textId="77777777" w:rsidR="00CF330C" w:rsidRDefault="00CF330C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078A9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A3660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CF330C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410552"/>
    <w:rsid w:val="005611C9"/>
    <w:rsid w:val="00896943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00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75 4672,'0'-30'3896,"0"28"-3800,-1 0 0,1 0 0,-1 0 0,0 0 0,0 0-1,0 0 1,0 0 0,0 0 0,0 0 0,0 1 0,-1-1 0,1 0 0,0 1 0,-1-1 0,0 1-1,1 0 1,-1-1 0,0 1 0,0 0 0,0 0 0,0 0 0,0 0 0,0 0 0,0 1 0,0-1-1,0 1 1,0-1 0,0 1 0,-3-1 0,-3 0-86,-1 0-1,1 0 1,0 0 0,-1 1 0,1 0-1,-15 3 1,1 3 30,1 2 1,0 0-1,1 1 0,0 1 0,0 1 1,1 1-1,-28 22 0,34-24-19,1 1 0,0 0 0,1 0 0,0 2 0,1-1 0,1 1 0,0 1 0,0-1 0,1 2 0,1-1 0,1 1 0,-7 20 0,10-24 1,1-1-1,0 1 1,0-1-1,1 1 1,0 0-1,1-1 1,1 1-1,-1 0 0,2-1 1,-1 1-1,2-1 1,-1 1-1,1-1 1,1 0-1,0 0 1,0 0-1,1 0 1,0-1-1,11 15 1,-8-15-118,0 0 0,0 0 0,1-1 0,0 0 0,1 0 0,-1-1-1,2 0 1,-1-1 0,1 0 0,-1-1 0,2 0 0,-1-1 0,0 0 0,1 0 0,0-1 0,0-1 0,16 1 0,-10-1-591,1-2-1,-1 0 1,1-2 0,-1 0 0,0-1-1,1 0 1,-1-2 0,-1 0 0,1-1-1,29-14 1,8-8-1256,-29 14 1213</inkml:trace>
  <inkml:trace contextRef="#ctx0" brushRef="#br0" timeOffset="1171.46">716 428 1960,'4'-6'487,"-1"0"1,0 0-1,-1 0 0,0 0 1,0-1-1,0 1 0,0-1 0,-1 1 1,0-1-1,-1 1 0,0-14 0,0 18-424,-1 0-1,1 1 0,-1-1 0,0 1 0,0-1 0,0 0 0,0 1 1,0 0-1,0-1 0,0 1 0,0 0 0,0-1 0,-1 1 1,1 0-1,-1 0 0,1 0 0,-1 0 0,1 0 0,-1 1 0,1-1 1,-1 0-1,0 1 0,1-1 0,-1 1 0,0-1 0,1 1 0,-4 0 1,-51-6 186,51 6-272,-1 0 1,0 1-1,0 0 1,1 0-1,-1 0 1,1 1-1,-1 0 1,1 0-1,0 0 1,0 1-1,0-1 1,0 1-1,0 1 1,0-1-1,1 1 1,0-1-1,-1 1 1,1 0-1,1 1 1,-1-1-1,1 1 1,0 0-1,0-1 1,0 1-1,0 1 1,1-1-1,0 0 1,0 1-1,0-1 1,1 1-1,0-1 1,0 1-1,0 0 1,1-1-1,0 1 1,0 0-1,0 0 1,1-1-1,0 1 1,0-1-1,0 1 1,1 0-1,3 7 1,-2-8-177,-1 0 1,1 0 0,0 0-1,1-1 1,-1 1-1,1-1 1,0 0 0,0 0-1,0-1 1,0 1-1,1-1 1,-1 0 0,1 0-1,0 0 1,10 3 0,-4-2 68,1-1 1,0-1-1,1 0 1,-1-1 0,0 0-1,14-1 1,-23 0 185,1-1-1,-1 0 1,0 0 0,1 0-1,-1 0 1,0 0 0,0 0-1,0-1 1,0 0 0,0 0-1,0 0 1,0 0 0,3-4-1,31-34 2156,-34 34-1945,0 0 1,-1 0 0,1 0-1,-1-1 1,0 1 0,-1-1-1,0 0 1,0 1-1,0-1 1,-1 0 0,-1-11-1,1 18-356,-1 30 17,-2-23 43,1 1 0,-1 0 0,1 0 0,1 0 1,-2 13-1,3-19 22,0 0 0,0 0 0,0 0 0,0 0 0,0 0 0,1 0 0,-1 0 0,1 0 0,-1 0 0,1 0 0,0 0 0,-1 0 0,1 0 0,0 0 0,1 0 0,-1 0 0,0-1 0,0 1 0,1 0 0,-1-1 0,1 1 0,-1-1 0,1 0 0,0 0 0,-1 1 0,5 1 0,5 2-114,32 12-183,-41-17 301,1 1 0,0 0 0,-1-1 0,1 0 0,0 1 0,0-1 1,-1 0-1,1 0 0,0-1 0,-1 1 0,1-1 0,0 1 0,5-3 0,-2-1 0,0 0-1,1-1 0,-2 1 0,9-9 1,7-5 9,-8 8-146,-3 3 293,-1 0 0,-1 0 0,1 0 1,12-16-1,-19 21-103,-1 0 1,0 1-1,1-1 0,-1 0 1,0 0-1,0 0 0,-1 0 1,1 0-1,0 0 1,-1 0-1,1 0 0,-1 0 1,1-1-1,-1 1 0,0 0 1,0 0-1,0 0 1,0 0-1,-1-1 0,1 1 1,0 0-1,-1 0 0,0 0 1,1 0-1,-1 0 1,0 0-1,0 0 0,0 0 1,0 0-1,-3-3 0,0-1-47,-1 1 0,0-1-1,0 1 1,0 0-1,0 0 1,-1 1 0,0-1-1,0 1 1,0 0-1,0 1 1,-1 0 0,1 0-1,-1 0 1,0 1-1,0 0 1,0 0 0,0 0-1,0 1 1,0 0-1,-1 1 1,1 0 0,0 0-1,0 0 1,0 1-1,-1 0 1,1 0 0,0 1-1,0 0 1,-11 5-1,134 1-1666,120-21 1383,-235 13 283,-1 0 0,0 1-1,1-1 1,-1 1 0,0-1 0,0 1 0,1-1-1,-1 1 1,0-1 0,0 1 0,0-1 0,0 1-1,1-1 1,-1 1 0,0-1 0,0 1 0,0-1-1,0 1 1,0-1 0,0 1 0,0-1 0,-1 1 0,1-1-1,0 1 1,0-1 0,0 1 0,0-1 0,-1 2-1,-5 15 37,1-10-46,0 0 0,0 0 1,1 0-1,0 1 0,0-1 0,1 1 0,0 0 1,0 0-1,1 1 0,0-1 0,0 0 0,1 1 1,0-1-1,1 17 0,1-24 2,-1 0 0,1 0 0,0 1-1,-1-1 1,1 0 0,0 0 0,0 0 0,0 0 0,0 0 0,0-1 0,0 1-1,0 0 1,0 0 0,0-1 0,0 1 0,0 0 0,0-1 0,1 1 0,-1-1 0,0 0-1,0 1 1,1-1 0,-1 0 0,0 0 0,2 0 0,35 5-131,-30-5 140,0-1 1,1 1 0,-1-1 0,0-1-1,0 1 1,0-1 0,0-1 0,0 0-1,0 0 1,-1 0 0,1-1 0,-1 0-1,0 0 1,0-1 0,-1 0-1,11-10 1,-3 2 285,0-2 0,0 1-1,-2-2 1,0 1 0,-1-2 0,0 0-1,-1 0 1,-1-1 0,9-26 0,-9 17 151,-2-1 1,0 0-1,-2 0 1,-2 0-1,1-55 1,-4 81-445,0 0 1,0 0-1,0 0 1,0 1 0,0-1-1,0 0 1,-1 0-1,1 1 1,-1-1-1,1 0 1,-1 1-1,0-1 1,0 0 0,-1-1-1,1 4 8,0 1 0,0-1 0,0 1 0,0-1 0,1 1 0,-1 0 0,0-1 0,1 1 0,-1 0 0,1 0 0,-1-1 0,1 1 0,0 0 0,0 0 0,0 2 0,0-3 2,-4 36 22,2 0-1,1-1 0,8 68 1,2-32-127,7 41-1677,-12-99 703,0 0 0,1 0 0,8 15 0,-13-28 874,0 0 1,1 0 0,0 0 0,-1 0 0,1 0-1,-1 0 1,1 0 0,0 0 0,0 0 0,0 0 0,-1-1-1,1 1 1,0 0 0,0 0 0,0-1 0,0 1 0,0-1-1,0 1 1,1-1 0,-1 0 0,2 1 0,6 0-1661</inkml:trace>
  <inkml:trace contextRef="#ctx0" brushRef="#br0" timeOffset="2202.46">1383 315 2708,'30'-1'627,"-1"-2"0,32-7 0,13-2-564,123 4 1028,-196 8-1015,0 0 1,1 0-1,-1 0 1,1 0-1,-1 0 1,0 1-1,1-1 1,-1 1 0,0-1-1,1 1 1,-1-1-1,0 1 1,0 0-1,1 0 1,-1-1 0,0 1-1,0 0 1,0 0-1,0 0 1,0 0-1,0 0 1,0 1-1,0 0 1,-37 13 551,33-14-618,1 0-1,0 0 1,0 0 0,-1 1-1,1-1 1,0 1 0,0-1-1,0 1 1,0 0 0,1-1-1,-1 1 1,0 0 0,1 0-1,-1 0 1,1 0 0,0 1-1,0-1 1,-2 3 0,2 1 11,-1 1 1,1-1-1,0 0 0,0 1 1,1 12-1,1-18-11,-1 0 0,1 0 0,0 0 0,0 0 0,-1 0-1,1 0 1,0 0 0,0 0 0,0 0 0,0 0 0,0-1 0,0 1 0,0 0 0,0-1 0,0 1-1,0-1 1,1 1 0,-1-1 0,0 0 0,0 1 0,0-1 0,1 0 0,-1 0 0,0 0 0,0 0-1,3 0 1,35-1 187,-34-1-124,1 0-1,0-1 1,-1 1-1,1-1 1,-1-1 0,0 1-1,0-1 1,0 0-1,0 0 1,-1-1 0,0 1-1,0-1 1,0 0-1,0 0 1,-1 0-1,0 0 1,0-1 0,0 0-1,-1 1 1,0-1-1,0 0 1,0 0-1,-1 0 1,1 0 0,-2 0-1,1-1 1,-1-9-1,0 14-74,-1 0 0,0 0 0,1 1-1,-1-1 1,0 0 0,0 0 0,0 1-1,0-1 1,0 1 0,-1-1-1,1 1 1,0-1 0,-1 1 0,1 0-1,-1 0 1,0-1 0,1 1 0,-1 0-1,0 0 1,1 1 0,-1-1 0,0 0-1,0 1 1,0-1 0,0 1 0,-3-1-1,1 0 4,-1 0-1,0 0 0,1 0 0,-1 0 1,0 1-1,0 0 0,0 0 0,0 0 1,1 1-1,-7 1 0,4 1-3,1 1 0,-1 0-1,1 0 1,0 0 0,0 1-1,0 0 1,1 0 0,0 1-1,0-1 1,0 1 0,1 0-1,-7 10 1,5-5 16,1-1 0,-1 1 0,2 0-1,-1 0 1,2 0 0,-1 0 0,-1 16 0,4-22-33,1-1-1,-1 0 1,1 1 0,0-1 0,0 1 0,1-1 0,-1 1 0,1-1 0,0 0 0,0 1 0,1-1 0,-1 0-1,1 0 1,0 0 0,0 0 0,0 0 0,1 0 0,3 4 0,-2-4-31,1 0-1,-1 0 1,1-1 0,0 1 0,0-1 0,1-1-1,-1 1 1,1-1 0,-1 1 0,1-1 0,0-1-1,-1 1 1,9 0 0,1 0 11,1 0 1,-1-1-1,0-1 1,0 0-1,1-1 0,-1-1 1,0 0-1,0-1 1,0-1-1,0 0 0,-1-1 1,25-12-1,-23 9 90,0 0 1,0-1-1,0-1 0,-2-1 0,1 0 1,16-16-1,-25 21 81,-1 0 1,1-1-1,-1 1 0,-1-1 1,1 0-1,-1 0 0,0-1 1,-1 1-1,0-1 0,0 1 0,0-1 1,-1 0-1,0 0 0,-1 0 1,1-17-1,-2 22-116,-1 0-1,0-1 0,0 1 1,0 0-1,0 0 1,-1 0-1,1 0 0,-1 0 1,1 0-1,-1 0 1,0 1-1,0-1 1,-1 0-1,1 1 0,0 0 1,-6-4-1,1 0-1,-1 0 1,0 0-1,-1 1 0,-12-6 0,17 9-24,-1 1 0,1 0 0,0 1 0,0-1-1,0 1 1,0-1 0,-1 1 0,-3 1-1,-2-1-119,10 0 116,-1 0 0,1 0 0,-1 0 0,1 0 0,0 0 0,-1 0 0,1 0 0,0 0 0,-1 1 0,1-1-1,0 0 1,-1 0 0,1 0 0,0 0 0,0 1 0,-1-1 0,1 0 0,0 0 0,0 1 0,-1-1 0,1 0-1,0 0 1,0 1 0,0-1 0,-1 0 0,1 1 0,0-1 0,0 0 0,0 1 0,0-1 0,0 0 0,0 1 0,0-1-1,-1 0 1,1 1 0,0-1 0,0 0 0,0 1 0,1-1 0,-1 0 0,0 1 0,0-1 0,0 0 0,0 1-1,0-1 1,0 0 0,0 1 0,1-1 0,-1 0 0,0 1 0,0-1 0,0 0 0,1 0 0,-1 1 0,0-1-1,0 0 1,1 0 0,-1 1 0,0-1 0,0 0 0,1 0 0,-1 0 0,0 0 0,1 1 0,26-3-211,-1 0 0,0-2 0,31-9 0,-31 7 185,0 0 0,1 2 0,33-1 0,-60 5 40,1 0 1,-1 0 0,1 0 0,-1 0-1,1 0 1,0 1 0,-1-1 0,1 0-1,-1 0 1,1 0 0,-1 1-1,1-1 1,-1 0 0,1 0 0,-1 1-1,1-1 1,-1 0 0,1 1 0,-1-1-1,1 1 1,-1-1 0,0 1 0,1-1-1,-1 1 1,0-1 0,1 1 0,-1-1-1,0 1 1,0 0 0,1 22 70,-2-17-49,-1 0 0,1 0-1,-1-1 1,-1 1 0,-3 9 0,-4-1 14,-3 5 91,1 1-1,-10 22 1,20-37-86,0 0 0,0 0 0,0 0 0,1 0 0,0 0 0,0 1 0,0-1-1,0 1 1,1-1 0,0 0 0,0 1 0,0-1 0,1 1 0,2 7 0,-2-11-53,0 1 0,1-1 0,0 1 0,0-1 0,0 1 1,0-1-1,0 0 0,0 0 0,1 0 0,-1 0 0,0 0 1,1 0-1,0-1 0,-1 1 0,1-1 0,0 0 0,0 0 0,0 0 1,0 0-1,0-1 0,0 1 0,4 0 0,3 0-531,1 0 0,-1 0 0,0-1 0,0 0-1,17-3 1,26-15-2815,-25 8 1573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5:5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1736,'14'8'1444,"-8"-2"-737,-6-5-592,1-1 1,-1 1-1,1-1 0,-1 1 0,1-1 0,-1 1 0,1-1 0,-1 1 0,1 0 0,-1-1 0,0 1 0,0 0 0,1-1 0,-1 1 0,0 0 0,0-1 1,0 1-1,0 0 0,1 0 0,-1-1 0,0 1 0,-1 1 0,7 1 1544,-5-3-1521,0 0 0,-1 0 0,1 0 0,0 1 0,-1-1 0,1 0-1,-1 0 1,1 0 0,0 1 0,-1-1 0,1 0 0,-1 1 0,1-1-1,-1 1 1,1-1 0,-1 1 0,1-1 0,-1 0 0,1 1 0,-1 0 0,0-1-1,1 1 1,-1-1 0,0 1 0,0-1 0,1 1 0,-1 0 0,0-1-1,0 1 1,0 1 0,12 158 2000,-2-35-2108,-7-85 50,3 0 0,0 0 0,23 70 0,-29-109-72,0 0 1,0 0 0,0 1 0,1-1-1,-1 0 1,0 0 0,0 0 0,1 0-1,-1 0 1,1 0 0,-1 0-1,1 0 1,-1 0 0,1 0 0,0 0-1,-1-1 1,1 1 0,0 0 0,0 0-1,-1-1 1,1 1 0,0 0-1,0-1 1,0 1 0,0-1 0,0 1-1,0-1 1,0 1 0,0-1 0,0 0-1,0 1 1,0-1 0,0 0-1,0 0 1,1 0 0,-1 0 0,0 0-1,0 0 1,0 0 0,0 0 0,0-1-1,1 1 1,4 0-14,22-2-2,1-1 0,37-9 0,30-3-16,-84 15-1046,-1-2 0,0 1-1,20-7 1,-30-10-5929,-1 11 5300</inkml:trace>
  <inkml:trace contextRef="#ctx0" brushRef="#br0" timeOffset="355.37">554 421 4488,'-8'-28'10120,"8"28"-10044,0-1 0,0 1 0,0-1 0,-1 1 0,1-1 0,0 1 0,0-1 0,-1 1 1,1-1-1,0 1 0,-1 0 0,1-1 0,0 1 0,-1-1 0,1 1 0,-1 0 0,1 0 0,-1-1 0,1 1 0,-1 0 0,1 0 0,-2-1 0,2 1-10,-1 0-1,0-1 0,0 1 1,1-1-1,-1 1 1,0 0-1,1-1 0,-1 1 1,0-1-1,1 0 0,-1 1 1,1-1-1,-1 1 1,1-1-1,-1 0 0,1 0 1,-1 1-1,1-1 0,0 0 1,-1 1-1,1-1 1,0 0-1,0 0 0,0 0 1,-1 0-1,1 0-62,6 13-210,-4 9 238,0 0-1,1-1 1,10 36 0,-7-31-339,7 48 0,-6-42-319,-3-15-1713,-2-2-6388,-2-19 6615</inkml:trace>
  <inkml:trace contextRef="#ctx0" brushRef="#br0" timeOffset="712.01">460 159 3796,'0'0'7218,"0"-15"-14830</inkml:trace>
  <inkml:trace contextRef="#ctx0" brushRef="#br0" timeOffset="1995.26">877 398 3620,'8'0'742,"-4"0"113,0 0 1,0 0-1,0 0 0,0-1 0,0 1 0,0-1 0,0 0 0,4-1 0,-7 1-687,1 0 0,-1 0 0,0 0 0,0 0 0,0 0 0,0 0 1,0-1-1,0 1 0,0 0 0,0 0 0,0-1 0,-1 1 0,1-1 0,0 1 0,-1-1 0,1 1 0,-1-1 0,0 1 0,1-1 0,-1 1 0,0-1 0,0 1 0,0-1 0,0 1 0,-1-3 1,1 3-149,0 0 1,0 0-1,0 0 1,0 1-1,0-1 1,-1 0 0,1 0-1,0 0 1,-1 0-1,1 0 1,-1 0-1,1 1 1,-1-1 0,1 0-1,-1 0 1,1 1-1,-1-1 1,0 0 0,1 1-1,-1-1 1,0 1-1,0-1 1,1 1-1,-3-1 1,0-1-26,0 1 0,0 0 0,0 0 1,0 0-1,-1 1 0,1-1 0,-5 1 0,1 0-21,0 0 1,0 0-1,-1 1 0,1 0 1,0 0-1,-11 4 1,5 0 1,1 1 0,-1 0 0,1 1 1,0 0-1,1 1 0,0 1 1,-19 17-1,25-20-66,1 0 0,-1 0 0,1 0 0,0 1 0,0-1 0,1 1 0,0 0 0,0 1 0,0-1 0,1 0 0,0 1 1,1-1-1,0 1 0,0 0 0,0 12 0,1-17 15,0 1-1,0 0 1,1-1 0,-1 1 0,1-1 0,0 1-1,-1-1 1,2 1 0,-1-1 0,0 1 0,1-1-1,-1 0 1,1 0 0,0 0 0,0 0 0,0 0-1,1 0 1,-1-1 0,5 5 0,-3-4 44,1 0 0,-1-1 0,1 0 0,0 0 0,0 0-1,0 0 1,0-1 0,0 1 0,0-1 0,0-1 0,1 1 0,-1-1 0,6 0 0,-5 0 36,1-1 0,-1 0 0,1 0-1,-1-1 1,0 1 0,1-1 0,-1-1 0,0 1 0,0-1 0,-1 0 0,1-1 0,0 1-1,-1-1 1,7-7 0,2-2 301,-1 0 0,0-1-1,19-30 1,-31 43-284,-1 1-1,1-1 1,-1 0 0,1 0-1,-1 1 1,1-1 0,-1 0-1,0 0 1,1 0 0,-1 0-1,0 1 1,0-1 0,1 0-1,-1 0 1,0 0 0,0 0-1,0 0 1,0 0 0,0 0 0,0 1-1,-1-1 1,1 0 0,0-1-1,-4 3-115,1 13-70,3-7 81,0 0-124,0 1 1,0-1-1,1 1 1,0 0-1,0-1 1,4 13 0,-4-18 60,0 0 0,0 0 0,0 0 0,1 0 1,-1 0-1,1 0 0,-1-1 0,1 1 0,0 0 1,-1-1-1,1 0 0,0 1 0,0-1 0,0 0 0,0 0 1,0 0-1,0 0 0,0 0 0,1-1 0,-1 1 1,0-1-1,0 1 0,1-1 0,-1 0 0,0 0 0,1 0 1,2 0-1,4-1-268,0 0 1,0-1 0,0 0-1,0 0 1,0-1-1,-1 0 1,16-9-1,-3 1 175,-1 0 0,18-15 0,-35 23 405,0 1 0,-1-1-1,1 1 1,-1-1 0,1 0 0,-1 0 0,0 0 0,0 0 0,0 0-1,0-1 1,-1 1 0,1 0 0,-1-1 0,0 0 0,0 1 0,0-1-1,0 0 1,-1 1 0,0-1 0,1 0 0,-2-3 0,-8-5 847,9 12-1013,0 0 1,0 0 0,-1-1-1,1 1 1,0 0 0,0 0 0,-1 0-1,1 0 1,0 0 0,-1 0 0,1 0-1,0 0 1,0 0 0,-1 0 0,1 0-1,0 0 1,-1 0 0,1 0-1,0 0 1,0 0 0,-1 1 0,1-1-1,0 0 1,0 0 0,-1 0 0,1 0-1,0 0 1,0 1 0,-1-1 0,1 0-1,0 0 1,0 0 0,0 1-1,-1-1 1,1 0 0,0 0 0,0 1-1,0-1 1,0 0 0,0 0 0,0 1-1,0-1 1,0 0 0,-1 1 0,1-1-1,0 0 1,0 0 0,0 1-1,0-1 1,0 0 0,0 1 0,0-1-1,1 0 1,-1 0 0,0 1 0,0-1-1,0 0 1,0 0 0,0 1 0,0 2 1,0 5 1,0 0 0,0 0 0,0 0 0,1 0 0,0 0-1,1-1 1,0 1 0,0 0 0,7 14 0,3 18-35,-10-33 146,0 0 0,0-1 0,0 1 0,5 10-1,-7-17-67,0 0 1,0 0-1,0 0 0,0-1 0,0 1 0,0 0 0,0 0 1,0 0-1,0 0 0,0 0 0,0 0 0,0 0 1,0 0-1,0-1 0,0 1 0,0 0 0,1 0 0,-1 0 1,0 0-1,0 0 0,0 0 0,0 0 0,0 0 0,0-1 1,0 1-1,0 0 0,0 0 0,0 0 0,0 0 0,1 0 1,-1 0-1,0 0 0,0 0 0,0 0 0,0 0 0,0 0 1,0 0-1,0 0 0,0 0 0,1 0 0,-1 0 0,0 0 1,0 0-1,0 0 0,0 0 0,0 0 0,0 0 0,0 0 1,1 0-1,-1 0 0,0 0 0,0 0 0,0 0 0,0 0 1,0 0-1,0 0 0,0 0 0,0 0 0,0 0 1,1 0-1,-1 1 0,0-1 0,0 0 0,0 0 0,2-18 547,-1-22-771,-1 2 239,-2 24-66,2 0-1,0 0 1,0 0 0,2 0 0,-1 1-1,2-1 1,7-25 0,-7 33 10,-1 0-36,0 1-1,0 1 0,0-1 1,1 0-1,0 0 0,6-6 0,-8 10 22,0 0-1,0 1 1,0-1-1,0 0 0,0 1 1,0-1-1,0 1 1,0-1-1,0 1 1,0 0-1,0-1 0,0 1 1,1 0-1,-1 0 1,0 0-1,0 0 1,0 0-1,0 0 0,1 0 1,-1 0-1,0 1 1,0-1-1,0 0 1,0 1-1,0-1 0,0 0 1,0 1-1,1 0 1,-1-1-1,-1 1 1,1 0-1,0-1 0,0 1 1,0 0-1,0 0 1,0 0-1,0 0 1,12 13-23,0 1 0,-1-1 1,0 2-1,-1 0 1,-1 0-1,-1 1 1,0 0-1,-1 1 0,-1-1 1,-1 2-1,-1-1 1,4 19-1,-9-35 61,1-1 0,-1 0 0,0 0 0,1 0 0,-1 0 0,0 0 0,0 1 0,0-1 0,0 0 0,0 0 0,0 0 0,-1 0 0,1 0 0,0 1 0,-1-1 0,1 0 0,0 0 0,-2 1 0,2-1-9,-1-1 0,1 0 0,-1 0 0,1 0 1,-1 0-1,1 0 0,-1 0 0,1 0 0,-1 0 1,1-1-1,-1 1 0,1 0 0,-1 0 0,1 0 1,-1 0-1,1-1 0,-1 1 0,1 0 0,-1-1 1,1 1-1,0 0 0,-1-1 0,1 1 0,0 0 1,-1-1-1,1 1 0,-1-1 0,-2-2 25,1 0 0,-1 0-1,1-1 1,-1 1 0,1-1-1,0 0 1,0 1 0,1-1 0,-3-7-1,3 1-52,0 0-1,0 0 1,1 0-1,0 0 1,1-1-1,0 1 1,1 0 0,0 1-1,1-1 1,-1 0-1,2 0 1,0 1-1,0 0 1,0 0-1,1 0 1,1 0-1,-1 1 1,2 0-1,-1 0 1,1 0-1,0 1 1,0 0-1,15-10 1,-16 13-2,0 0 1,1 1-1,0-1 0,-1 1 0,1 1 1,1-1-1,-1 1 0,11-2 1,-13 3 10,-1 1 0,0 0 1,0 0-1,0 0 1,1 0-1,-1 0 1,0 1-1,0 0 1,0 0-1,0 0 1,0 1-1,0-1 0,0 1 1,0 0-1,-1 0 1,6 3-1,1 4 58,1 1-1,-1 0 1,-1 0-1,0 1 0,0 0 1,-1 1-1,0 0 1,-1 0-1,6 14 0,-9-16-41,0-1-1,-1 1 0,0 0 0,0 0 0,-1 0 1,0 0-1,-1 0 0,0 1 0,-1-1 0,0 0 0,0 1 1,-1-1-1,-3 12 0,1-14 28,0 0 1,-1 0-1,0-1 0,0 1 0,-7 8 1,-8 15-1415,18-31 1022,1 0 1,-1 1 0,0-1 0,0 1 0,0-1 0,0 0 0,1 0 0,-1 1 0,0-1-1,0 0 1,0 0 0,0 0 0,0 0 0,1 0 0,-1 0 0,0 0 0,0 0-1,0-1 1,0 1 0,0 0 0,1 0 0,-2-1 0,-3-7-1984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0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81 1848,'0'0'5620,"5"16"-5595,42 18-7,-39-26 1310,-13-3-618,-28-3-451,-7 3-344,14 5 102,-31 14-117,54-22 67,1 0-1,-1-1 1,0 1 0,1 0 0,-1 0-1,1 1 1,0-1 0,0 0 0,0 1-1,0-1 1,0 1 0,0 0 0,1 0 0,-1 0-1,1-1 1,-1 5 0,2-5 23,0 1 1,0-1-1,1 1 1,-1-1-1,1 1 1,-1-1-1,1 1 1,0-1-1,0 0 1,0 1-1,0-1 1,1 0 0,-1 0-1,1 0 1,-1 0-1,1 0 1,0 0-1,-1 0 1,1 0-1,0-1 1,0 1-1,4 1 1,55 36 110,-56-36-106,28 14-55,-23-12 119,1-1-1,-1 2 1,-1-1-1,1 2 1,-1-1-1,0 1 1,-1 0-1,1 1 1,12 16-1,-19-22-7,-1-1-1,-1 1 0,1 0 1,0 0-1,0 0 0,-1 0 0,1 0 1,-1 0-1,1 0 0,-1 0 1,0 0-1,0 0 0,0 0 1,0 0-1,0 0 0,0 0 1,-1 0-1,1 0 0,-1 0 1,0 2-1,-1 0 20,0 1 0,-1-1 0,1 0 0,-1 0 0,0 0 0,0 0 0,0 0 0,-5 3 0,-3 3 4,-2 0 0,1-1 0,-1 0 0,-20 9-1,20-11-60,-1-1-1,-1-1 0,-27 7 1,38-11-270,0 0 0,0 0 0,0 0 1,0-1-1,0 0 0,0 0 0,0 0 1,0 0-1,0 0 0,0-1 0,0 0 1,1 0-1,-1 0 0,0 0 0,0-1 1,0 1-1,1-1 0,-1 0 0,-5-4 1,8 5-24,0 0 1,0-1 0,0 1 0,0 0-1,0-1 1,0 1 0,1-1 0,-1 1-1,0-1 1,1 1 0,-1-4 0,-2-9-1271</inkml:trace>
  <inkml:trace contextRef="#ctx0" brushRef="#br0" timeOffset="568.22">286 284 3620,'0'0'204,"-7"5"5600,70-4-5758,68 10 1,-99-7-417,49 0 1,-71-4-267,0 0 1,-1-1-1,1 0 1,-1-1-1,0 0 1,1 0-1,-1-1 1,0-1-1,14-6 1,-13 3-616</inkml:trace>
  <inkml:trace contextRef="#ctx0" brushRef="#br0" timeOffset="1028.4">992 290 2972,'-33'0'4767,"20"1"-4763,-1 0 1,0 0-1,1 1 0,-1 1 0,-24 9 1,18-5-38,-24 13 36,41-19-3,1 0 1,0 0-1,-1 1 0,1-1 1,0 1-1,0 0 1,0 0-1,0 0 1,0 0-1,0 0 0,1 0 1,-1 0-1,-1 4 1,2-5 3,1 0 0,-1 1 1,1-1-1,-1 1 0,1-1 0,0 1 1,-1-1-1,1 0 0,0 1 1,0-1-1,0 1 0,0-1 1,0 1-1,1-1 0,-1 1 0,0-1 1,1 1-1,-1-1 0,1 0 1,-1 1-1,1-1 0,0 0 1,-1 1-1,1-1 0,0 0 0,0 0 1,0 0-1,0 0 0,0 1 1,0-2-1,0 1 0,0 0 0,1 0 1,-1 0-1,0 0 0,1-1 1,-1 1-1,0-1 0,1 1 1,1 0-1,9 2 156,-1 0 0,1-1 0,-1 0 0,17 0 0,-2 0 103,-19-1-255,113 24 575,-106-20-527,1 0 1,-1 0-1,0 1 1,0 1-1,24 16 1,-37-22-40,0 0 1,0-1 0,1 1 0,-1 0 0,0 0-1,0 0 1,0 0 0,-1 0 0,1 0 0,0 0-1,0 0 1,0 0 0,-1 0 0,1 0 0,-1 0-1,1 1 1,-1-1 0,1 0 0,-1 0 0,0 1-1,1-1 1,-1 0 0,0 1 0,0 1-1,-1-1 17,1-1 0,-1 1 0,0 0-1,0-1 1,1 1 0,-1-1-1,0 1 1,-1-1 0,1 0-1,0 1 1,0-1 0,-1 0-1,1 0 1,0 0 0,-3 2 0,-6 2 35,0 1 0,0-2 0,0 1 0,-16 4 0,11-5-180,0-1-1,-1 0 1,0-1-1,-29 1 1,37-3-415,0 0 0,0-1 0,0 0 0,0-1 1,0 1-1,0-2 0,1 1 0,-1-1 0,1 0 0,-1 0 1,-8-7-1,3 1-1214</inkml:trace>
  <inkml:trace contextRef="#ctx0" brushRef="#br0" timeOffset="1385.57">882 311 2048,'1'1'167,"-1"-1"0,1 1 0,0 0-1,-1 0 1,1-1 0,-1 1 0,1-1 0,0 1-1,0 0 1,-1-1 0,1 1 0,0-1 0,0 0-1,0 1 1,-1-1 0,1 0 0,0 1-1,0-1 1,0 0 0,0 0 0,0 0 0,0 0-1,0 0 1,0 0 0,-1 0 0,3 0 0,36-1 279,-27 1-129,59 2-193,-31-1-1653,67-5 0,-74-3-632,-18 5 1133</inkml:trace>
  <inkml:trace contextRef="#ctx0" brushRef="#br0" timeOffset="1794.7">1564 260 2912,'20'-8'4625,"-36"6"-3664,-33 8-1238,32 2 186,0 1 0,1 1 0,1 1 0,0 0 0,0 1 0,-20 21 0,32-29 82,0 0 0,1 0 1,-1 0-1,1 0 0,0 0 0,0 1 0,1-1 0,-1 0 1,1 1-1,0 0 0,0-1 0,-1 8 0,3-11 36,0 0 0,0-1 1,0 1-1,-1-1 0,1 1 0,0-1 0,0 0 0,0 1 0,0-1 0,0 0 0,0 0 0,0 0 0,0 0 0,0 0 0,0 0 0,0 0 0,0 0 0,0 0 1,0 0-1,0 0 0,0 0 0,0-1 0,0 0 0,27-4 691,-14 2-605,1 0 0,24-2 0,-33 5-114,-1 0 0,1 0 0,-1 0-1,0 1 1,1 0 0,-1 0 0,0 0 0,1 1 0,-1 0 0,8 3 0,-2 1-3,0 1 0,-1 0 0,0 0 0,16 15 1,-23-19 44,0 1 0,0-1 0,0 1 0,-1 0 0,0 0 0,1 0 0,-1 0 1,-1 0-1,1 0 0,0 0 0,-1 1 0,0-1 0,0 1 0,-1-1 0,1 1 0,-1 4 1,0-7-32,-1 0 0,0 0 0,0 0 0,1 0 0,-1-1 0,-1 1 0,1 0 1,0-1-1,0 1 0,-1-1 0,1 1 0,-1-1 0,1 1 0,-1-1 0,1 0 1,-1 0-1,0 0 0,0 0 0,1 0 0,-1 0 0,-3 0 0,-43 16 102,32-13-561,-1 0 0,0-1-1,0-1 1,0-1 0,0-1 0,0 0 0,-25-3 0,13-11-2434,18 5 1341</inkml:trace>
  <inkml:trace contextRef="#ctx0" brushRef="#br0" timeOffset="2230.93">1431 290 2564,'98'16'3387,"73"-15"-2481,-88-2-3568,-69 1 1620,-4-4-95</inkml:trace>
  <inkml:trace contextRef="#ctx0" brushRef="#br0" timeOffset="2607.38">1888 26 1652,'34'46'869,"-17"-23"120,16 29 0,22 35 1541,-33-53-1709,27 52-1,-43-74-700,-1 1 1,0 0 0,-1 0-1,-1 1 1,0-1 0,0 1-1,-1 0 1,-1 16 0,0-20-113,-1 1 1,0 0 0,-1 0-1,0 0 1,-1-1 0,0 1 0,-1 0-1,0-1 1,0 0 0,-6 12 0,3-12-52,0 1 0,0-1 0,-1 0 0,0-1 0,-1 0 0,0 0 0,-1-1 0,0 0-1,0 0 1,0-1 0,-20 12 0,17-13-569,0-1 0,0 0 0,-1 0 0,0-1-1,1-1 1,-20 3 0,-2-3-1214</inkml:trace>
  <inkml:trace contextRef="#ctx0" brushRef="#br0" timeOffset="3123.91">366 0 1596,'-15'10'507,"-1"-1"0,-30 11 0,32-15-264,-1 1 0,1 1 0,0 1 0,-19 13 0,16-6-36,1 0 1,0 1-1,1 1 1,1 0 0,1 1-1,0 1 1,2 0-1,0 0 1,-11 27 0,12-20-104,1 0 1,1 1 0,1 0-1,1 0 1,2 0 0,0 1 0,1 29-1,4-46-131,0 1 0,0-1 0,1 0 0,1 0 0,0 0-1,0 0 1,1 0 0,0-1 0,1 0 0,0 0 0,1 0-1,0 0 1,10 11 0,-9-12-421,1-1 0,0 0 0,0 0 0,1-1 0,0 1 0,1-2 0,19 12 0,1-5-917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1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45 3292,'0'0'1160,"6"-10"2499,-6 9-3622,-1-1 1,0 1-1,0-1 0,0 1 0,0-1 0,0 1 0,0 0 0,0-1 0,-1 1 0,1 0 0,0 0 0,-1 0 0,1 0 0,-1 0 0,1 0 1,-1 1-1,1-1 0,-1 0 0,0 1 0,-2-1 0,-37-9-204,32 9 166,-1 1 0,0 0-1,1 0 1,-1 1 0,1 1 0,-1-1 0,1 2 0,-1-1 0,1 1 0,0 1 0,0-1-1,1 2 1,-1-1 0,-9 7 0,7-4 1,1 1-1,-1 0 1,-12 13 0,20-18-35,0 0 0,1 0 0,-1 0 0,1 0 0,0 0 0,0 1-1,0-1 1,0 1 0,1 0 0,-1-1 0,1 1 0,0 0 0,0 0 0,0 0 0,0 6 0,2-9 18,0 1 0,-1-1 0,1 0 1,0 1-1,0-1 0,0 0 0,0 1 0,0-1 0,0 0 0,0 0 0,0 0 0,1 0 1,-1 0-1,0 0 0,1 0 0,-1 0 0,1-1 0,-1 1 0,1 0 0,-1-1 1,3 1-1,40 13-209,-38-12 182,5 1 31,0 0-1,0-1 0,0-1 1,0 1-1,1-2 0,-1 1 1,0-2-1,0 0 0,22-4 1,-27 4 219,0-1-1,0 0 1,0-1 0,-1 1 0,1-1 0,-1 0 0,0-1 0,0 1 0,0-1 0,0 0-1,0 0 1,-1-1 0,0 1 0,0-1 0,0 0 0,0 0 0,-1 0 0,0-1-1,3-7 1,-5 13-159,-1-1-1,0 1 0,1-1 0,-1 0 1,0 1-1,0-1 0,1 1 0,-1-1 1,0 0-1,0 1 0,0-1 0,0 0 1,0 1-1,0-1 0,0 0 0,0 1 1,0-1-1,0 1 0,0-1 0,0 0 1,0 1-1,-1-2 0,1 3-42,-1-1-1,1 1 1,0-1 0,-1 1-1,1-1 1,0 1 0,-1 0 0,1-1-1,0 1 1,-1-1 0,1 1-1,0 0 1,0-1 0,0 1-1,0-1 1,0 1 0,0 0-1,0-1 1,0 1 0,0 0-1,0-1 1,0 1 0,0 0-1,-2 52-3,1-38 39,0 1-1,1 0 1,1-1 0,0 1-1,7 29 1,-1-21-432,1 0 0,1-1 0,1 0 1,16 27-1</inkml:trace>
  <inkml:trace contextRef="#ctx0" brushRef="#br0" timeOffset="358.48">512 18 4640,'4'-1'1382,"-4"1"-1309,1-1 0,-1 1 0,0 0 0,0 0 0,0-1 0,1 1 0,-1 0 0,0 0 1,0-1-1,1 1 0,-1 0 0,0 0 0,0 0 0,1 0 0,-1-1 0,0 1 0,1 0 0,-1 0 0,0 0 0,1 0 0,-1 0 0,0 0 0,1 0 0,-1 0 1,0 0-1,1 0 0,-1 0 0,0 0 0,1 0 0,-1 0 0,0 0 0,1 0 0,-1 0 0,0 0 0,0 1 0,1-1 0,-1 0 0,0 0 0,1 0 0,-1 1 1,0-1-1,0 0 0,1 0 0,-1 1 0,0-1 0,0 0 0,0 0 0,1 1 0,-1-1 0,0 0 0,0 0 0,0 1 0,1 4 33,0 0 0,1 0 0,-1 0 0,1-1 0,0 1 0,0-1 0,0 1 0,4 4-1,8 18 114,-4 4-107,-1 1-1,5 39 0,-6-33 68,12 41 0,-18-54-3110,-2-18-1589</inkml:trace>
  <inkml:trace contextRef="#ctx0" brushRef="#br0" timeOffset="1044.85">725 48 3620,'0'-2'230,"1"1"-1,-1 0 1,0 0-1,1 0 0,-1-1 1,0 1-1,1 0 1,-1 0-1,1 0 1,0 0-1,-1 0 0,1 0 1,1-2-1,4-8 1829,-6 10-1959,0 28 253,2-14-308,0 0 0,0 0-1,1 0 1,9 22 0,2 10 40,-12-36-76,0 1 0,1-1-1,1 0 1,0 0 0,0 0 0,0 0-1,11 13 1,-13-18-19,1-1 0,0 0 0,0 0 0,1 0 0,-1 0 0,0 0 0,1-1 0,0 0 0,0 0 0,-1 0 0,1 0 0,1 0 0,-1-1 0,0 0 0,0 0 0,0 0 0,1 0 0,-1 0 0,8-1 0,-3 0 42,0-1 0,0 0 0,0 0 0,0-1 1,0 0-1,0-1 0,0 0 0,-1 0 0,1-1 1,-1 0-1,0 0 0,0-1 0,0 0 1,-1 0-1,0-1 0,13-13 0,-18 17 139,0-1 0,0 0 0,-1 0-1,1 0 1,-1 0 0,1 0 0,-1 0-1,0 0 1,0 0 0,-1-1 0,1-3 0,0 6-93,-1 0 0,0-1 0,0 1 1,0 0-1,0 0 0,0 0 1,-1 0-1,1 0 0,0-1 1,0 1-1,-1 0 0,1 0 1,-1 0-1,1 0 0,-1 0 1,1 0-1,-1 0 0,0 0 1,1 0-1,-1 0 0,0 0 1,0 1-1,0-1 0,0 0 1,0 0-1,0 1 0,0-1 1,0 1-1,0-1 0,0 1 1,0-1-1,-1 1 0,-19-12 1670,18 10-1307,2 14-436,1-2-101,1 10 138,0 0-1,1 0 1,8 30 0,0-7-68,3-1 1,22 55 0,-33-94-737,2 6 883</inkml:trace>
  <inkml:trace contextRef="#ctx0" brushRef="#br0" timeOffset="3312.18">1372 192 1176,'0'0'152,"0"1"1,0 0-1,-1-1 1,1 1-1,0 0 0,-1-1 1,1 1-1,0 0 1,-1-1-1,1 1 0,-1-1 1,1 1-1,-1-1 0,1 1 1,-1-1-1,1 1 1,-1-1-1,0 1 0,1-1 1,-1 0-1,0 1 0,1-1 1,-1 0-1,0 0 1,0 0-1,0 1 0,-25 2 1747,62-3-784,94 0-733,-74 0-5203,-57 0 3446,-8-4 141</inkml:trace>
  <inkml:trace contextRef="#ctx0" brushRef="#br0" timeOffset="3842.23">1772 50 3500,'0'0'4941,"-24"5"-4729,-16 22 89,20-13-195,0 0 0,-22 21 0,36-29-66,0 0 1,1 0-1,0 1 0,0 0 0,0 0 0,1 0 0,0 0 1,1 1-1,-1-1 0,-2 13 0,4-13-25,0 1-1,1-1 1,0 0 0,0 0-1,0 0 1,1 1 0,0-1-1,1 0 1,0 0-1,0 1 1,0-1 0,1 0-1,0 0 1,1 0 0,-1-1-1,5 8 1,-4-9-11,0-1-1,1 1 1,-1-1 0,1 0 0,0 0 0,0 0-1,0-1 1,1 1 0,-1-1 0,1 0 0,0 0-1,0-1 1,0 0 0,0 1 0,0-2 0,0 1-1,1 0 1,-1-1 0,1 0 0,-1-1-1,11 1 1,-7-1 40,0 0-1,1 0 0,-1-1 1,0-1-1,0 1 0,0-1 1,10-4-1,-16 5 19,0 0-1,-1 0 0,1 0 1,0-1-1,-1 1 1,0-1-1,1 1 1,-1-1-1,0 0 1,0 0-1,0 0 1,0 0-1,0 0 0,0 0 1,-1-1-1,1 1 1,-1-1-1,1 1 1,-1-1-1,0 1 1,0-1-1,0 0 1,-1 0-1,1 1 0,0-1 1,-1 0-1,0-3 1,0 5-61,-1 0 0,1-1 1,-1 1-1,1 0 0,-1 0 1,0 0-1,1 0 0,-1 0 0,0 0 1,0 0-1,0 0 0,0 0 1,0 0-1,0 0 0,0 0 1,0 0-1,0 1 0,0-1 0,-1 1 1,1-1-1,0 1 0,0-1 1,-1 1-1,1-1 0,-2 1 1,-35-7-34,-65 5-3083,61 3-2580,35-1 4101</inkml:trace>
  <inkml:trace contextRef="#ctx0" brushRef="#br0" timeOffset="5873.29">2163 94 1512,'8'1'6711,"-23"2"-5805,-20 5-1505,9 9 602,1-1-15,-40 32 1,60-43 20,-1 0-1,1 0 1,0 1-1,0 0 1,0 0 0,1 0-1,0 0 1,0 1 0,1 0-1,0-1 1,0 1-1,-2 8 1,4-11-1,0 1 0,0 0-1,0 0 1,0 0 0,1 0 0,0 0-1,0 0 1,0 0 0,1 0 0,0 0-1,0 0 1,0 0 0,0 0-1,1-1 1,0 1 0,0 0 0,0-1-1,0 1 1,1-1 0,0 0 0,0 0-1,0 0 1,0 0 0,5 4 0,-1-3 10,0 0 0,1-1 1,-1 1-1,1-2 1,0 1-1,0-1 1,0 0-1,0 0 0,1-1 1,-1-1-1,1 1 1,0-1-1,9 0 0,-18-1-21,7 0 104,0 0 1,0 0 0,-1 0 0,12-3 0,-16 3-88,-1 0-1,0-1 1,0 1 0,0-1 0,1 1-1,-1-1 1,0 1 0,0-1 0,0 0-1,0 1 1,0-1 0,0 0-1,0 0 1,0 0 0,0 0 0,0 0-1,0 0 1,-1 0 0,1 0 0,0 0-1,-1 0 1,1 0 0,-1 0-1,1-1 1,-1 1 0,0 0 0,1 0-1,-1-1 1,0 1 0,0 0 0,0-2-1,0 2-13,-1 0-1,0 0 1,0 0 0,0 0-1,1 0 1,-1 0 0,0 0-1,0 0 1,0 0-1,0 1 1,-1-1 0,1 0-1,0 1 1,0-1 0,0 1-1,0-1 1,-1 1-1,-1-1 1,-26-8-34,-7 2-463,-69-6 0,87 11-709,10-2-2600,7 2 2283</inkml:trace>
  <inkml:trace contextRef="#ctx0" brushRef="#br0" timeOffset="6417.48">2319 216 4216,'0'0'43,"-1"0"0,0 0 0,1 0 1,-1 0-1,1 0 0,-1 0 0,0 0 0,1 0 0,-1-1 0,1 1 0,-1 0 0,1 0 0,-1-1 0,1 1 0,-1 0 0,1-1 0,-1 1 0,1-1 0,-1 1 0,1 0 0,0-1 0,-1 1 0,1-1 0,0 1 0,-1-1 0,1 1 0,0-1 0,0 0 0,-1 1 0,1-1 0,0 1 0,0-1 1,0 1-1,0-1 0,0 0 0,0 1 0,0-1 0,0 1 0,0-1 0,0 0 0,0 1 0,0-1 0,1 0 0,-1 0 44,1 0-1,0 0 1,0 0 0,0 0 0,-1 0-1,1 0 1,0 0 0,0 1 0,0-1-1,0 0 1,0 1 0,1-1-1,-1 0 1,0 1 0,0 0 0,0-1-1,0 1 1,1 0 0,-1-1 0,2 1-1,13-1-72,0 2-1,-1 0 1,1 0-1,0 1 1,22 7-1,-27-6-3,-1 0 0,1 1 0,-1 0-1,0 1 1,0 0 0,-1 0 0,0 1-1,15 12 1,-22-17-7,-1 0-1,0 1 1,0-1 0,0 0-1,0 0 1,0 0-1,0 1 1,0-1 0,0 1-1,0-1 1,0 1 0,-1-1-1,1 1 1,-1-1-1,1 1 1,-1-1 0,0 1-1,1 0 1,-1-1 0,0 1-1,0 0 1,0-1-1,0 1 1,-1-1 0,1 1-1,0 0 1,-1-1 0,1 1-1,-1-1 1,1 1 0,-1-1-1,0 1 1,0-1-1,1 1 1,-1-1 0,0 0-1,0 1 1,-1-1 0,1 0-1,0 0 1,0 0-1,0 0 1,-3 2 0,-7 5 6,0-1 0,-1 0 0,0 0 0,-16 6 0,12-5 1,3-1 35,0-1 0,0 0 0,-1-1 0,0 0 0,0-1 0,0-1 0,-29 4 311,45-9-348,1 0 0,-1 1 0,1 0 0,-1 0 0,1 0 0,-1 0 0,1 0 0,0 0 0,-1 1 0,1-1 0,3 1 0,-3-1-7,16-3 5,1 0 1,0 1-1,0 2 0,0 0 1,0 1-1,26 3 0,4 12 153,-7-2-992,-12-9-2587,-27-5 2188,0-4-197</inkml:trace>
  <inkml:trace contextRef="#ctx0" brushRef="#br0" timeOffset="6908.34">2798 145 3648,'-1'0'210,"-1"0"0,1 1 0,0-1 0,-1 0 0,1 1 0,0-1-1,-1 0 1,1 1 0,0 0 0,-1-1 0,1 1 0,0 0 0,0-1 0,0 1 0,0 0-1,0 0 1,0 0 0,0 0 0,0 0 0,-1 2 0,0 0 93,0 0 0,0 1 0,0 0 0,1-1 0,-1 1 0,1 0 0,-1 5 0,0-1-110,1 0 1,0 0-1,0 0 1,1 0-1,0 0 0,0 0 1,2 9-1,37 90-478,-36-95-318,-2-6-235,0 0 1,1 0-1,0 0 1,0 0-1,0-1 1,1 1 0,-1 0-1,7 7 1,-4-10-749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3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0 668 1372,'0'-1'3260,"0"8"-3236,3 19 1394,-3-25-1324,1 0-1,-1-1 0,1 1 1,-1 0-1,1-1 0,-1 1 0,1 0 1,-1-1-1,1 1 0,0 0 1,-1-1-1,1 1 0,0-1 1,0 1-1,-1-1 0,1 0 0,0 1 1,0-1-1,0 0 0,-1 1 1,1-1-1,0 0 0,0 0 1,0 0-1,0 0 0,0 0 1,0 0-1,0 0 0,5-3 30,-1-1 1,0 0-1,0-1 0,0 1 0,5-7 0,-6 6-73,4-4-36,-1-1 1,0 0 0,0 0-1,-1 0 1,-1-1-1,0 1 1,0-1-1,-1-1 1,0 1 0,-1 0-1,0-1 1,-1 0-1,-1 0 1,0 0-1,0 0 1,-1 1 0,0-1-1,-1 0 1,-4-15-1,-2-14 433,-17-53 0,24 92-458,-1 0 0,1 0 0,-1 0 0,1 0 0,-1 0 0,1 0 0,-1 0 0,0 0 0,0 1 0,0-1 0,0 0 0,0 1 0,0-1 1,-1 0-1,1 1 0,-1 0 0,1-1 0,-1 1 0,1 0 0,-1-1 0,0 1 0,1 0 0,-1 0 0,0 1 0,0-1 0,-3-1 0,-2 32 51,-7 19-14,8-31-2,1 0 0,-4 33 1,8-44-12,1-1 0,0 1-1,0 0 1,1-1 0,0 1 0,0-1 0,0 1 0,1-1 0,0 1 0,0-1 0,6 10 0,-4-8-11,0 0-1,1 0 1,0 0 0,1-1 0,0 0 0,0 0 0,0-1 0,1 0 0,0 0 0,0 0-1,0-1 1,1 0 0,0 0 0,0-1 0,0 0 0,0 0 0,1-1 0,-1 0 0,1-1-1,0 0 1,0 0 0,0-1 0,9 0 0,-12-1-2,0 0-1,0-1 1,0 0 0,0 0-1,0 0 1,-1-1-1,1 0 1,-1 0 0,1-1-1,-1 1 1,0-1 0,0 0-1,0-1 1,0 1-1,0-1 1,-1 0 0,0 0-1,6-7 1,-5 5 90,0-1 1,-1 1-1,0-1 1,-1 0-1,1 0 0,-1 0 1,0 0-1,-1-1 1,0 1-1,0-1 1,-1 1-1,0-1 0,0-12 1,-1 44-141,-1-4 67,1 1 0,0-1 0,5 26 0,-4-41-26,0 0 1,0 1-1,0-2 0,1 1 0,0 0 1,0 0-1,0 0 0,0-1 0,1 1 1,0-1-1,0 0 0,0 0 0,0 0 1,1 0-1,-1 0 0,1-1 0,0 0 1,0 1-1,7 2 0,-9-5-232,1 0 0,-1 0 0,1 0 0,-1-1 0,1 1 0,-1-1-1,1 0 1,-1 0 0,1 0 0,-1 0 0,1 0 0,0 0 0,-1-1 0,1 1 0,-1-1 0,1 0 0,-1 0-1,0 0 1,1 0 0,-1 0 0,0 0 0,0-1 0,1 1 0,-1-1 0,0 0 0,-1 1 0,1-1 0,0 0 0,0 0-1,-1 0 1,1 0 0,-1 0 0,0-1 0,2-2 0,4-6-1308</inkml:trace>
  <inkml:trace contextRef="#ctx0" brushRef="#br0" timeOffset="359.68">295 270 3736,'-2'0'164,"-2"0"1981,10 0-2049,2 0-40,-4 0-40,2 0 8,-4 0-192,2 0-220,-2 0-393,0 0-359,0 0-276</inkml:trace>
  <inkml:trace contextRef="#ctx0" brushRef="#br0" timeOffset="1507.12">769 464 4520,'9'-12'2585,"-8"11"-2382,0 1-1,0-1 0,0 0 1,-1 0-1,1 0 0,0 0 0,-1 0 1,1 0-1,-1-1 0,1 1 0,-1 0 1,1 0-1,-1 0 0,0 0 0,0-1 1,0 1-1,1 0 0,-1 0 1,0-1-1,-1 0 0,-1 1-174,0 0 1,0 0-1,-1 1 1,1-1-1,-1 1 1,1-1-1,0 1 1,-1 0-1,1 0 0,-1 0 1,-3 1-1,2-1-39,-4 0 11,-1 0 1,1 1-1,-1 0 0,1 1 0,0-1 0,0 2 1,0-1-1,0 1 0,0 0 0,0 1 1,-10 6-1,14-8-17,0 1-1,0 1 1,1-1 0,-1 0 0,1 1-1,0 0 1,0-1 0,0 1 0,1 1-1,-1-1 1,1 0 0,0 0 0,0 1-1,0 0 1,1-1 0,0 1 0,0 0-1,0-1 1,0 1 0,1 0 0,-1 6-1,1-4-109,1-1 0,-1 0-1,1 0 1,0 0 0,0 0-1,1 0 1,0 0-1,0 0 1,0 0 0,5 8-1,-5-11 95,0 0-1,0-1 1,0 1 0,0-1-1,0 0 1,1 0-1,-1 0 1,1 0-1,-1 0 1,1 0-1,0-1 1,0 1 0,-1-1-1,1 0 1,0 1-1,0-1 1,1-1-1,-1 1 1,0 0-1,0-1 1,0 0 0,4 0-1,0 0 51,0-2-1,-1 1 1,1-1 0,-1 0-1,0 0 1,1 0-1,-1-1 1,0 0 0,-1-1-1,1 1 1,0-1-1,-1 0 1,0 0 0,0-1-1,0 1 1,5-8-1,-1 2 261,-1 0 0,0 0-1,-1-1 1,0 0 0,-1 0-1,0-1 1,7-18 0,-2 13 72,-8 18-350,-7 9-33,3-8-6,-1 1-1,0 0 0,1 0 0,0 0 0,-1 0 0,1 0 1,0 0-1,1 0 0,-1 0 0,1 0 0,-1 1 0,1-1 0,0 0 1,0 0-1,0 0 0,1 1 0,-1-1 0,1 0 0,-1 0 1,1 0-1,0 0 0,0 0 0,1 0 0,-1 0 0,1 0 0,-1 0 1,1-1-1,0 1 0,0 0 0,0-1 0,0 0 0,1 1 0,-1-1 1,1 0-1,-1 0 0,1-1 0,4 3 0,-2-1-41,0-1-1,0 0 0,0 0 1,1-1-1,-1 1 0,0-1 1,1 0-1,-1-1 0,1 1 1,-1-1-1,1 0 0,-1-1 1,1 1-1,-1-1 0,1 0 0,-1 0 1,0-1-1,1 0 0,-1 0 1,0 0-1,8-5 0,1-1 14,-1-2-1,0 1 0,19-19 0,-29 24 126,1 0 1,-1 0 0,0 0 0,-1 0-1,1 0 1,-1 0 0,0-1-1,0 1 1,0-1 0,-1 0-1,1 0 1,-1 1 0,0-1-1,0 0 1,-1-9 0,0 13-91,0 32 21,2-20 41,0 0 0,1-1 0,0 1 1,1-1-1,0 0 0,11 19 1,-4-5 319,7 9 1460,-18-33-1771,1 0 1,-1 0-1,0 0 0,0 0 0,0 1 1,0-1-1,0 0 0,0 0 1,0 0-1,1 0 0,-1 0 0,0 0 1,0 0-1,0 0 0,0 0 1,0 0-1,0 0 0,1 0 0,-1 0 1,0 0-1,0 0 0,0 0 0,0 0 1,0 0-1,1 0 0,-1 0 1,0 0-1,0 0 0,0 0 0,0 0 1,0 0-1,1 0 0,-1 0 0,0 0 1,0 0-1,0 0 0,0-1 1,0 1-1,0 0 0,0 0 0,0 0 1,1 0-1,-1 0 0,0 0 1,0 0-1,0-1 0,0 1 0,0 0 1,0 0-1,0 0 0,0 0 0,0 0 1,0-1-1,0 1 0,2-22 406,-2 11-417,-1 1-37,1-1 1,0 1-1,1-1 1,0 1 0,0-1-1,1 1 1,0-1-1,1 1 1,0 0 0,1 0-1,8-16 1,-9 21-7,0 1-1,0 0 1,0 0 0,0 0 0,1 0-1,-1 0 1,1 1 0,0-1 0,0 1 0,1 0-1,-1 1 1,6-4 0,-3 4 4,0 0-1,0 0 1,0 0 0,0 1 0,1 0 0,-1 0 0,13 1 0,-17 0 9,0 1 0,-1-1 1,1 1-1,-1 0 1,1 0-1,-1 0 1,0 0-1,1 0 0,-1 1 1,0-1-1,0 1 1,0 0-1,0-1 1,0 1-1,3 4 1,26 34-51,-26-33 45,-3-4 44,3 3 62,-1 0 0,0 0 0,0 0 0,0 0-1,-1 0 1,0 1 0,0 0 0,-1-1 0,0 1 0,0 0 0,1 14 754,-8-43-407,4 17-459,0-1 0,0 0 0,1 1-1,-1-1 1,1 0 0,1 0 0,-1 1 0,1-1 0,0 0 0,0 1 0,1-1 0,-1 1 0,1-1 0,0 1-1,1 0 1,-1 0 0,1 0 0,5-7 0,1 2-3,0 1 0,1 0 0,-1 0 0,2 1 0,-1 1-1,1-1 1,0 2 0,1-1 0,0 2 0,0 0 0,18-6 0,-28 10 18,0 1 0,0-1 0,0 1 0,-1 0 0,1 0 1,0 0-1,0-1 0,0 2 0,0-1 0,0 0 0,0 0 1,-1 1-1,1-1 0,0 0 0,0 1 0,0 0 0,-1 0 0,1-1 1,0 1-1,1 2 0,-1-1-2,1 0 0,-1 0 0,0 0 0,0 1 0,-1-1 0,1 1 0,0 0 0,-1-1 0,0 1 0,1 0 0,0 4 0,2 9-5,-1 0 1,0 1 0,0 30-1,-2-28 26,0 98 91,-2-61-7078,-7-56 2315</inkml:trace>
  <inkml:trace contextRef="#ctx0" brushRef="#br0" timeOffset="3386.11">1961 761 2476,'0'0'706,"16"-2"3517,-16 1-4260,1-1-492,3 18 282,2-13 412,3-11 207,-6 5-237,-1 1 1,0-1 0,0 0-1,-1 0 1,1-1 0,0 1-1,-1 0 1,0 0 0,0-1-1,0 1 1,0-1 0,-1 1-1,1-5 1,-1 7-130,0 0-1,-1 1 0,1-1 1,0 1-1,-1-1 1,1 1-1,-1-1 1,1 1-1,-1 0 0,1-1 1,-1 1-1,1-1 1,-1 1-1,1 0 1,-1 0-1,0-1 0,1 1 1,-1 0-1,1 0 1,-1 0-1,0-1 1,1 1-1,-1 0 0,0 0 1,0 0-1,-24-2-160,19 2 156,-58-2-362,43 2-2630,17-1 1550,0-3-113</inkml:trace>
  <inkml:trace contextRef="#ctx0" brushRef="#br0" timeOffset="4804.79">2379 543 4004,'2'-2'346,"0"-1"1,0 0-1,0 0 0,-1 0 0,1-1 0,-1 1 0,0 0 0,0-1 0,0 1 1,0 0-1,-1-1 0,1 1 0,-1-1 0,0-6 0,0 9-326,-1-1-1,1 1 1,-1-1-1,1 1 1,-1-1 0,0 1-1,0-1 1,0 1-1,1 0 1,-1-1 0,0 1-1,-1 0 1,1 0-1,0 0 1,0 0 0,0 0-1,-1 0 1,1 0-1,-1 0 1,1 0 0,0 1-1,-1-1 1,1 0-1,-1 1 1,0-1-1,1 1 1,-1 0 0,1 0-1,-1-1 1,0 1-1,1 0 1,-1 0 0,-2 1-1,-1 0-15,1 0-1,-1 0 1,0 0-1,1 1 1,-1 0-1,1 0 0,0 0 1,-1 0-1,1 1 1,0 0-1,0-1 1,1 2-1,-1-1 1,1 0-1,-4 5 1,-7 8-4,0 0 1,-11 20 0,22-33 2,0 1 0,1 0-1,0-1 1,0 1 0,0 0-1,0 1 1,1-1 0,-1 0-1,1 0 1,0 1 0,0-1 0,1 1-1,-1-1 1,1 6 0,1-8-59,0 1 0,0-1 1,-1 1-1,2-1 1,-1 0-1,0 0 0,0 0 1,1 0-1,-1 0 1,1 0-1,0 0 0,0 0 1,-1 0-1,1-1 1,0 1-1,0-1 0,1 0 1,-1 1-1,0-1 1,0 0-1,1 0 0,-1 0 1,0-1-1,1 1 1,-1 0-1,4-1 0,8 3-501,0 0-1,1-1 0,-1-1 1,1-1-1,-1 0 0,1 0 0,-1-2 1,1 0-1,15-4 0,16-7-198,63-26-1,-63 21 914,-30 12 166,-1-1-1,1 0 1,16-12 0,-27 16 19,0-1 0,0 0 1,0 0-1,0 0 0,-1-1 0,1 1 1,-1-1-1,0 0 0,-1 0 0,1 0 1,4-11-1,-7 15-232,-1-1 1,1 0-1,-1 0 1,1 1-1,-1-1 1,0 0-1,0 0 1,0 0-1,0 0 1,0 1-1,0-1 1,0 0-1,-1 0 1,1 0-1,-1 1 1,1-1-1,-1 0 1,0 1-1,1-1 1,-1 0-1,-1-1 1,-1 0-54,1 0-1,-1 1 1,1-1 0,-1 1 0,0-1-1,0 1 1,0 0 0,0 0 0,0 0 0,-5-1-1,2 0-63,0 1 0,1 0-1,-1 0 1,0 1 0,0 0 0,0 0-1,0 0 1,0 1 0,0 0 0,-1 0-1,1 0 1,0 1 0,-8 2 0,11-2 2,0 1 0,0 0 0,0 0 0,0 0 0,0 0 0,0 0 1,1 1-1,-1 0 0,1-1 0,0 1 0,0 0 0,0 0 0,0 0 0,0 0 1,1 0-1,-1 0 0,1 1 0,0-1 0,0 1 0,0-1 0,0 5 1,0-4-85,0 0 1,0 0-1,1 0 1,0 0-1,0 0 1,0 0 0,0 0-1,1 0 1,0-1-1,0 1 1,0 0 0,0 0-1,0 0 1,1-1-1,-1 1 1,1-1 0,0 1-1,5 5 1,-1-3-90,0 0 0,0-1 0,1 0 0,0-1 0,0 1 0,0-1 0,1-1 0,0 1 1,-1-1-1,1-1 0,0 1 0,0-1 0,0-1 0,1 1 0,-1-1 0,0-1 0,1 0 0,9-1 0,-12-3 349,-1-1-1,0 1 0,0-1 0,-1-1 0,1 1 1,-1 0-1,6-11 0,-1-1 570,-9 17-730,0 0-1,0 0 0,0 0 1,0-1-1,1 1 0,-1 0 0,0 0 1,0-1-1,0 1 0,0 0 0,0 0 1,0-1-1,0 1 0,1 0 0,-1 0 1,0-1-1,0 1 0,0 0 0,0 0 1,0-1-1,0 1 0,0 0 0,-1 0 1,1-1-1,0 1 0,0 0 0,0 0 1,0-1-1,0 1 0,0 0 0,0 0 1,0-1-1,-1 1 0,1 0 1,0 0-1,0 0 0,0-1 0,-1 1 1,1 0-1,0 0 0,0 0 0,0 0 1,-1-1-1,1 1 0,0 0 0,0 0 1,-1 0-1,1 0 0,0 0 0,-1 0 1,0 33 62,2-30-69,-1 0 0,1 0 0,-1-1-1,1 1 1,0-1 0,0 1 0,0-1-1,0 1 1,0-1 0,1 0 0,-1 1-1,1-1 1,0 0 0,-1 0 0,1 0-1,0 0 1,0 0 0,0-1 0,1 1-1,-1-1 1,0 1 0,1-1 0,-1 0-1,0 0 1,1 0 0,0 0 0,-1 0-1,1 0 1,-1-1 0,7 1-1,-4 0-16,1 0-1,0 0 0,0-1 1,0 0-1,0 0 0,0 0 1,0-1-1,0 0 0,0 0 0,0-1 1,0 1-1,0-1 0,6-4 1,-10 5 11,10-6-41,1-1-1,-1-1 0,17-16 0,-26 23 57,-1 1 0,0-1 1,0-1-1,0 1 0,-1 0 0,1 0 1,0-1-1,-1 1 0,0-1 0,1 1 1,-1-1-1,0 0 0,0 1 0,-1-1 1,1 0-1,0 0 0,-1 0 0,0 0 0,0 1 1,0-1-1,0 0 0,0 0 0,0 0 1,-1 0-1,1 0 0,-2-3 0,0 2 25,-1 0-1,0 0 1,0 1-1,0-1 0,0 0 1,-1 1-1,1 0 1,-1 0-1,0 0 0,-4-2 1,-43-23 332,43 24-376,0 2 0,0-1 0,0 1 0,0 0 0,0 1 0,-16-1-1,24 2 5,0 0 0,0 0 0,0 0-1,-1 0 1,1 0 0,0 0-1,0 0 1,0 0 0,0 0 0,0 0-1,-1 0 1,1 0 0,0 1 0,0-1-1,0 0 1,0 0 0,0 0-1,0 0 1,0 0 0,-1 1 0,1-1-1,0 0 1,0 0 0,0 0-1,0 0 1,0 1 0,0-1 0,0 0-1,0 0 1,0 0 0,0 0 0,0 1-1,0-1 1,0 0 0,0 0-1,0 0 1,0 0 0,0 1 0,0-1-1,0 0 1,0 0 0,0 0-1,1 0 1,-1 0 0,0 1 0,0-1-1,0 0 1,0 0 0,0 0 0,0 0-1,0 0 1,1 1 0,4 6-170,10-2-14,0-1 1,1 0 0,-1-2 0,1 1-1,-1-2 1,1 0 0,0-1-1,21-3 1,9 2 246,-31 0-53,-1-1 0,1-1 1,0 0-1,-1-1 0,28-11 1,-23 8 26,1 1 0,25-6 1,-45 12-33,1 0 0,-1 0 0,0 0 0,1 0 1,-1 0-1,0 0 0,1 0 0,-1 0 0,1 0 1,-1 0-1,0 0 0,1 0 0,-1 0 1,0 0-1,1 0 0,-1 0 0,0 1 0,1-1 1,-1 0-1,0 0 0,1 0 0,-1 0 0,0 1 1,1-1-1,-1 0 0,0 0 0,0 1 0,1-1 1,-1 0-1,0 1 0,0-1 0,0 0 1,1 1-1,-1-1 0,-1 16 21,-13 15-2,8-22-17,0 1 0,1 1 0,1-1-1,-1 1 1,2-1 0,-1 1 0,2 0 0,-1 0 0,2 1 0,-2 14 0,4-24-12,-1-1 0,1 0 0,-1 1 1,1-1-1,-1 0 0,1 1 0,0-1 1,0 0-1,0 0 0,0 0 0,0 0 1,0 0-1,0 0 0,0 0 0,0 0 1,0 0-1,0 0 0,0-1 0,1 1 1,-1 0-1,0-1 0,1 1 0,-1-1 1,0 0-1,1 1 0,-1-1 0,1 0 1,-1 0-1,1 0 0,-1 0 0,0 0 0,3 0 1,0 0 13,0 0 1,0 0-1,0 0 1,0 0-1,0-1 1,0 0-1,0 0 1,0 0 0,0 0-1,6-3 1,-4 0-5,-1 0 1,0 0-1,-1 0 1,1-1-1,-1 1 1,0-1-1,0-1 1,0 1-1,4-9 1,-1-1 169,-1-1 1,6-24 0,-11 38-153,8-45 563,-1 1 1,-2-1 0,-2-1-1,-4-58 1,-5 81-555,5 24-38,-1 0 0,1 0 0,0 0-1,0 0 1,-1 0 0,1 0 0,-1 0-1,1 0 1,-1 0 0,1 1 0,-1-1-1,1 0 1,-1 0 0,0 1-1,1-1 1,-1 0 0,0 1 0,0-1-1,0 1 1,0-1 0,-1 3 9,1 1 0,0 0 0,0-1 0,0 1 0,0 0 0,1 0 0,-1 0 0,1 0 0,0 5 0,-1-4 0,-3 31 28,2-1 0,1 1-1,5 44 1,0-56-401,1 0 1,2 0-1,0 0 0,1-1 0,18 35 0,7-2-3301,-20-41 2165</inkml:trace>
  <inkml:trace contextRef="#ctx0" brushRef="#br0" timeOffset="5789.58">3392 449 1792,'9'-1'214,"0"-1"0,0 1-1,0-1 1,0-1 0,0 0-1,8-4 1,37-10 97,4 9 621,64 1-1,8-2 57,-175 68-479,42-56-496,1 1-1,-1 0 1,1 0-1,0 0 1,1 0-1,-1 1 0,1-1 1,-1 0-1,1 1 1,0-1-1,1 1 1,-1-1-1,1 1 1,0-1-1,0 1 0,2 7 1,-2-9-18,1-1 1,0 1-1,0-1 1,0 1-1,0-1 1,0 0-1,0 1 1,1-1-1,0 0 1,-1 0-1,1 0 1,0 0-1,0 0 1,0-1-1,0 1 0,0 0 1,0-1-1,0 1 1,0-1-1,1 0 1,-1 0-1,1 0 1,-1 0-1,1 0 1,-1-1-1,1 1 1,0-1-1,-1 1 1,1-1-1,3 0 1,5 0-37,0 0 0,-1-1 0,1-1 1,0 1-1,19-7 0,-25 7 69,0-1 0,0 0 0,0 0 1,-1 0-1,1 0 0,-1-1 0,0 0 0,1 0 0,-1 0 0,-1 0 0,1-1 0,0 1 0,-1-1 0,6-8 0,-8 10-13,0 1-1,0-1 0,0 0 0,-1 0 1,1 0-1,0 0 0,-1 0 0,1 0 1,-1 1-1,0-1 0,0 0 1,0 0-1,0 0 0,0 0 0,0 0 1,0 0-1,-1 0 0,1 0 0,-1 0 1,1 0-1,-2-3 0,0 2 34,0 0-1,0 0 1,0 0-1,-1 1 1,1-1 0,-1 1-1,0-1 1,1 1-1,-1 0 1,0 0-1,-5-2 1,0 0 40,-1 0 0,0 0 0,0 1 0,0 0 0,-1 1 1,1 0-1,-1 1 0,-10-1 0,14 1-86,0 1 1,0 1 0,0-1-1,0 1 1,0 0-1,0 0 1,0 0 0,1 1-1,-1 0 1,1 0 0,-1 1-1,1 0 1,0-1-1,0 2 1,0-1 0,0 1-1,0-1 1,1 1-1,0 0 1,0 1 0,0-1-1,0 1 1,1 0 0,-4 6-1,4-7 3,1-1 0,1 1-1,-1 0 1,1-1 0,-1 1 0,1 0-1,0 0 1,0 0 0,1 0 0,-1 0-1,1 0 1,0 0 0,0 0 0,0 0-1,0 0 1,1 0 0,0 0 0,0 0-1,0 0 1,0 0 0,1-1 0,-1 1-1,1 0 1,0-1 0,0 1 0,0-1-1,0 0 1,5 5 0,-2-3-69,1 0-1,0 0 1,0-1-1,0 0 1,0 0 0,1-1-1,-1 0 1,1 0-1,0 0 1,0-1-1,0 0 1,0 0 0,0-1-1,1 0 1,7 1-1,4-2 13,-1 0-1,0-1 1,0-1-1,0-1 0,0-1 1,0 0-1,0-1 1,-1-1-1,0 0 1,0-2-1,-1 0 0,0 0 1,0-2-1,27-21 1,-41 29 72,1 1 0,-1-1 0,0 0 0,0 0 1,0 0-1,-1 0 0,1 0 0,0 0 0,-1-1 0,0 1 1,1 0-1,-1-1 0,0 1 0,0-1 0,0 0 1,-1 1-1,1-1 0,-1 0 0,1 1 0,-1-1 0,0 0 1,0 1-1,0-1 0,0 0 0,-2-4 0,1 3 18,-1 1 0,1-1-1,-1 1 1,0 0 0,-1 0 0,1 0-1,0 0 1,-1 1 0,0-1-1,0 0 1,1 1 0,-1 0 0,-1 0-1,1 0 1,0 0 0,0 0-1,-8-2 1,-90-39 1322,101 43-1360,0 0 1,0-1-1,0 1 0,0 0 0,0 0 0,0 0 1,0 0-1,0 0 0,0 0 0,0 0 0,1 0 1,-1 0-1,0 0 0,0 0 0,0 0 0,0-1 0,0 1 1,0 0-1,0 0 0,0 0 0,0 0 0,0 0 1,0 0-1,0 0 0,0 0 0,0-1 0,0 1 1,0 0-1,0 0 0,0 0 0,0 0 0,0 0 1,0 0-1,0 0 0,0 0 0,0 0 0,0-1 0,0 1 1,0 0-1,0 0 0,0 0 0,-1 0 0,1 0 1,0 0-1,0 0 0,0 0 0,0 0 0,0 0 1,0 0-1,0-1 0,0 1 0,0 0 0,0 0 1,-1 0-1,1 0 0,0 0 0,0 0 0,0 0 0,0 0 1,0 0-1,0 0 0,-1 0 0,16-2 11,17 0-12,-4 2-1,0-1-1,0-2 0,0-1 1,46-13-1,-60 13-4,1 1 0,-1 0 0,1 1 0,20-1 0,-34 4 7,0 0 0,-1-1 0,1 1 1,0 0-1,0 0 0,0 0 0,0 1 1,-1-1-1,1 0 0,0 0 0,-1 0 1,1 0-1,-1 1 0,0-1 0,1 0 1,-1 0-1,0 1 0,0-1 0,0 0 1,0 1-1,0-1 0,0 0 0,0 1 1,0 0-1,-3 39-27,-7-11 95,7-25-70,1 1 1,0-1-1,1 0 0,-1 1 1,1-1-1,0 1 0,0 9 1,2-12-9,-1 1 1,1-1 0,-1 0-1,1 1 1,0-1 0,1 0 0,-1 0-1,0 1 1,1-1 0,0 0-1,0-1 1,0 1 0,0 0 0,0 0-1,0-1 1,1 1 0,-1-1-1,1 0 1,0 0 0,0 0 0,0 0-1,0 0 1,0-1 0,0 1-1,0-1 1,5 2 0,0-1-571,0 1 0,1-1 0,-1 0-1,0-1 1,0 0 0,1 0 0,-1-1 0,1 0 0,-1-1 0,12-1 0,-2-5-936</inkml:trace>
  <inkml:trace contextRef="#ctx0" brushRef="#br0" timeOffset="8490.52">5171 91 2304,'1'-3'111,"-1"-1"0,0 1 0,0-1 0,-1 1 0,1-1 0,0 1 0,-1-1 0,0 1 0,0-1 0,0 1 0,0 0 0,-1 0 0,1-1 0,-1 1 0,0 0 0,0 0 0,0 1 0,0-1 0,-1 0 0,1 1 0,-1-1 0,1 1 0,-1 0 0,0 0 0,0 0 0,0 0 0,0 0 0,0 1 1,0-1-1,-1 1 0,-5-2 0,4 3-104,0-1 0,0 1 0,0 0 1,-1 0-1,1 1 0,0-1 0,0 1 1,0 0-1,0 0 0,0 1 1,0 0-1,0 0 0,-6 3 0,3 0-5,0 0-1,0 1 0,1 0 0,-1 0 1,1 0-1,-10 14 0,3-2 8,2 0 1,0 1-1,1 0 0,1 1 0,-12 32 1,17-39-3,1-1 1,1 1-1,1 0 0,0-1 1,0 1-1,1 0 1,1 0-1,0 0 1,1 0-1,0 0 1,1 0-1,7 25 1,-7-30-12,1-1 0,0 1 0,1-1 0,0 0 0,0 0 0,0 0 0,1 0 1,0-1-1,0 0 0,1 0 0,0 0 0,0-1 0,0 0 0,1 0 0,0 0 0,-1-1 0,2 0 1,-1 0-1,0-1 0,1 0 0,14 4 0,-14-5 11,0-1 1,0 1-1,0-1 1,0-1-1,1 0 1,-1 0-1,0 0 0,0-1 1,0-1-1,0 1 1,15-6-1,-20 6 4,1-1-1,-1 1 0,1-1 1,-1 0-1,0 0 0,0-1 1,0 1-1,0 0 0,0-1 1,0 0-1,-1 0 0,1 0 1,-1 0-1,0 0 0,0 0 1,0-1-1,0 1 0,-1-1 1,1 1-1,-1-1 0,0 0 1,0 1-1,0-1 0,-1 0 1,1 0-1,-1 0 0,0-4 1,-1 2 61,0 0 0,0-1 1,0 1-1,-1 0 0,0 0 0,-1 0 1,1 1-1,-1-1 0,0 1 1,0-1-1,-1 1 0,0 0 1,-4-5-1,-2-1-2,0 0 1,-1 1-1,0 0 1,-21-14-1,26 21-71,0-1-1,0 1 1,-1 0-1,1 1 1,-1 0-1,1 0 0,-1 0 1,0 1-1,0 0 1,0 0-1,0 1 1,0-1-1,0 2 0,-11 1 1,13-2-1,-1 2 1,1-1-1,0 0 0,0 1 1,0 0-1,0 0 1,0 1-1,1-1 1,-1 1-1,1 0 0,-1 0 1,1 1-1,0-1 1,0 1-1,1 0 0,-1 0 1,1 0-1,0 1 1,-3 5-1,5-9 1,1-1-1,-1 1 1,1 0-1,-1 0 1,1-1-1,0 1 1,-1 0-1,1 0 1,0 0-1,0 0 1,0-1-1,0 1 1,0 0-1,0 0 1,0 0-1,0 0 1,0 0-1,0-1 1,0 1-1,0 0 1,1 0-1,-1 0 1,0 0-1,1-1 1,-1 1-1,0 0 1,1 0-1,-1-1 1,2 2-1,0 0-9,0-1 0,0 1-1,0-1 1,0 0-1,1 0 1,-1 0-1,0 0 1,1 0-1,-1 0 1,4 0-1,9 1-192,0 0-1,26-1 1,-36-1 73,8 0-21,57-4-216,-65 4 379,0-1 0,-1 0 0,1-1-1,0 1 1,0-1 0,-1 0 0,1 0-1,-1 0 1,0-1 0,0 1 0,7-7 0,-11 9-12,0 0 0,0 0 0,0 0 1,1 0-1,-1 0 0,0 0 1,0 0-1,0 0 0,0 0 0,1 0 1,-1-1-1,0 1 0,0 0 0,0 0 1,0 0-1,0 0 0,0 0 1,0 0-1,1-1 0,-1 1 0,0 0 1,0 0-1,0 0 0,0 0 0,0-1 1,0 1-1,0 0 0,0 0 1,0 0-1,0 0 0,0-1 0,0 1 1,0 0-1,0 0 0,0 0 1,0 0-1,0-1 0,0 1 0,0 0 1,0 0-1,0 0 0,-1 0 0,1-1 1,0 1-1,0 0 0,0 0 1,0 0-1,0 0 0,0 0 0,0-1 1,-1 1-1,1 0 0,0 0 1,0 0-1,0 0 0,0 0 0,0 0 1,-1 0-1,1 0 0,0 0 0,0 0 1,0 0-1,0 0 0,-1 0 1,1 0-1,-13 4-66,9 1 73,1 0 1,-1 0-1,1 0 1,0 1-1,1 0 1,-1-1-1,1 1 1,1 0 0,-1 0-1,1 0 1,0 0-1,0 0 1,0 0-1,1 1 1,0-1-1,1 7 1,0-11-12,-1 0 0,1 0 0,-1-1 1,1 1-1,0 0 0,0-1 0,-1 1 0,1 0 1,1-1-1,-1 1 0,0-1 0,0 0 1,0 1-1,1-1 0,-1 0 0,1 0 0,-1 0 1,1 0-1,-1 0 0,1 0 0,3 1 1,0 1-72,-1-1 0,1 0-1,0-1 1,0 1 0,0-1 0,10 1 0,-6-1-112,-5-1-25,0 1-1,0-1 1,0 0 0,0 0-1,0 0 1,0-1-1,0 1 1,0-1 0,0 0-1,0 0 1,0 0-1,5-3 1,3-5-816</inkml:trace>
  <inkml:trace contextRef="#ctx0" brushRef="#br0" timeOffset="10128.16">5715 331 2276,'0'0'104,"0"0"-1,0 1 0,1-1 1,-1 1-1,0-1 1,0 0-1,0 1 1,0-1-1,1 0 0,-1 0 1,0 1-1,0-1 1,1 0-1,-1 1 0,0-1 1,0 0-1,1 0 1,-1 0-1,0 1 1,1-1-1,-1 0 0,0 0 1,1 0-1,-1 0 1,0 0-1,1 0 0,-1 1 1,1-1-1,-1 0 1,0 0-1,1 0 1,-1 0-1,0 0 0,1-1 1,7-11 2227,-2-19 40,-6 31-2356,15 11-2889,-19-11 2883,1 0 0,-1 0-1,0 1 1,0 0 0,0-1 0,1 1 0,-1 1 0,1-1 0,-1 0 0,1 1 0,-1 0 0,1 0 0,0 0 0,0 0-1,0 0 1,0 1 0,0-1 0,0 1 0,1 0 0,-1 0 0,1 0 0,0 0 0,0 0 0,0 0 0,0 1-1,-1 3 1,-1-1 10,1 0 0,1 0 0,-1 1-1,1-1 1,0 1 0,-2 10 0,4-15 1,-1 0 1,1 0-1,0 0 1,0 1 0,0-1-1,0 0 1,1 0-1,-1 0 1,1 0 0,-1 0-1,1 1 1,0-1 0,-1 0-1,1 0 1,0 0-1,1-1 1,-1 1 0,0 0-1,0 0 1,1-1 0,-1 1-1,1 0 1,1 0-1,-1 0 40,1 0 0,-1 0 0,1-1-1,0 0 1,-1 1 0,1-1-1,0 0 1,0 0 0,-1 0-1,1-1 1,0 1 0,0-1 0,0 1-1,0-1 1,0 0 0,0 0-1,5-1 1,-3-1-36,0 1 1,0-1-1,0 0 0,0 0 1,0 0-1,0-1 0,-1 1 1,1-1-1,5-5 0,0-1-25,0 0 0,0-1-1,-1-1 1,-1 0-1,1 0 1,12-24 0,-18 28 5,1-1 1,-1 0 0,-1 1-1,0-2 1,0 1 0,0 0-1,-1 0 1,0 0 0,-1-12-1,0 18-8,-1 0 1,1 0-1,-1 0 0,0 0 0,0 1 0,0-1 1,0 0-1,0 1 0,0-1 0,0 1 0,-1-1 1,1 1-1,0-1 0,-1 1 0,1 0 0,-1 0 1,1 0-1,-1 0 0,0 0 0,0 0 0,1 0 1,-1 0-1,0 1 0,0-1 0,-3 0 0,-5-2 5,0 1-1,0 0 1,-17-1 0,17 2 1,0 1-1,0 0 1,0 1 0,0 0 0,1 1 0,-1 0 0,0 1 0,1-1 0,0 2 0,-1-1 0,1 1 0,1 1 0,-1 0 0,0 0 0,1 1 0,0 0 0,1 0 0,-1 1 0,1-1 0,1 2-1,-1-1 1,1 1 0,0 0 0,-6 12 0,9-15-5,1-1 0,0 0 0,0 1 0,0 0 0,1-1-1,0 1 1,0 0 0,0 0 0,0-1 0,1 1 0,-1 0 0,1 0-1,1 0 1,-1 0 0,1 0 0,-1-1 0,4 9 0,-2-7-71,1-1 1,0 0-1,0 0 0,0 0 1,1 0-1,-1 0 1,1-1-1,1 1 0,-1-1 1,0 0-1,1 0 1,8 5-1,1-1-71,1-1-1,0 0 1,0-1 0,0 0-1,0-1 1,1-1-1,0-1 1,0 0 0,27 1-1,-30-4 126,0 0 0,0 0 0,0-1 0,-1-1 0,1 0 0,0-1 0,-1-1 0,16-5 0,-23 6 51,0 1 0,0-1 0,0-1 0,0 1 0,0-1 0,-1 1 0,1-1 0,-1-1 0,0 1 0,-1-1 0,1 1 0,-1-1 0,1 0 0,-2 0 0,1 0 0,0-1 0,-1 1-1,0-1 1,0 1 0,1-9 0,2-27 463,-5 34-467,1 0 0,-1 0-1,1 0 1,1 0 0,-1 0-1,1 0 1,0 0 0,1 0-1,-1 1 1,1-1 0,1 1-1,-1 0 1,6-8 0,-6 12-35,-1 0 1,1 0-1,0 0 1,-1 1-1,1-1 1,0 1-1,0-1 0,0 1 1,0 0-1,0 0 1,0 1-1,1-1 1,-1 1-1,0-1 1,0 1-1,0 0 1,1 0-1,-1 0 0,0 1 1,0-1-1,0 1 1,0 0-1,0-1 1,1 2-1,-2-1 1,6 3-1,3 1 1,-1 1 0,0 0 1,0 1-1,-1 0 0,17 16 0,-21-19 5,-1 1-1,0 0 1,0 0-1,0 0 1,-1 0-1,0 0 1,0 1-1,0 0 1,0-1-1,-1 1 1,0 0-1,0 0 1,-1 1-1,0-1 1,0 0-1,0 0 1,-1 12-1,-1-15-28,0 0-1,0 0 0,0 0 0,0 0 1,-1 0-1,1-1 0,-1 1 1,1 0-1,-1-1 0,0 1 0,0-1 1,-1 0-1,1 0 0,0 0 0,-1 0 1,-3 2-1,-2 2-263,0-1 0,0 0 0,0 0 0,-13 5 0,17-9 217,-27 7-1441,30-8 1437,0 1 0,1-1 0,-1 0 0,0 0 1,0 0-1,1 0 0,-1 0 0,0 0 0,0 0 1,1 0-1,-1 0 0,0 0 0,0-1 0,1 1 1,-1 0-1,0 0 0,1-1 0,-1 1 0,0-1 1,1 1-1,-1 0 0,0-1 0,1 1 0,-1-1 1,1 1-1,-1-1 0,1 0 0,-1 1 0,1-1 0,0 1 1,-1-1-1,1 0 0,0 1 0,-1-1 0,1 0 1,-1-1-1,1-5-665</inkml:trace>
  <inkml:trace contextRef="#ctx0" brushRef="#br0" timeOffset="12057.68">6369 315 2680,'22'-12'1376,"0"-1"-1,-2-1 0,24-20 0,-44 34-1341,1 0 0,-1 0-1,0 0 1,1-1 0,-1 1-1,0 0 1,1 0-1,-1-1 1,0 1 0,0 0-1,1 0 1,-1-1 0,0 1-1,0 0 1,1-1-1,-1 1 1,0 0 0,0-1-1,0 1 1,0-1 0,1 1-1,-1 0 1,0-1-1,0 1 1,0 0 0,0-1-1,0 1 1,0-1 0,0 1-1,0 0 1,0-1-1,0 1 1,-1-1 0,-12-2 194,-19 9-279,13 5 3,1-2 82,1 1-1,0 1 1,0 1-1,-16 14 1,30-23-59,0 0 1,0 0-1,0 0 1,0 1-1,0-1 1,0 1-1,1 0 1,0 0-1,0 0 1,0 0-1,0 0 1,1 0-1,-1 1 1,1-1-1,0 0 1,1 1-1,-1-1 1,1 1-1,0-1 1,0 1-1,0-1 1,0 1-1,1-1 1,1 6-1,-1-8-58,0 1 0,0-1 0,0 0 0,1 0 0,-1 0 0,1 0 0,-1 0 0,1 0-1,0 0 1,0 0 0,-1-1 0,1 1 0,0-1 0,1 1 0,-1-1 0,0 0 0,0 0-1,0 0 1,1 0 0,-1 0 0,1-1 0,-1 1 0,5 0 0,6 1-376,1-1 0,-1 0 0,16-1 0,-18 0 224,3-1 60,0 0-1,0-1 1,0-1-1,-1 0 1,1 0-1,-1-2 1,0 0-1,13-7 1,-1-1 208,0-1 1,44-34 0,-60 42 199,-1 0 0,1-1 1,-1 0-1,0-1 0,-1 0 1,0 0-1,0-1 0,-1 1 1,0-1-1,-1-1 1,7-13-1,-7 13-62,-2 5 453,-13 3 1426,-24 1-1474,31 1-577,1-1 1,0 0-1,-1 1 1,1 0-1,0-1 1,-1 1-1,1 0 1,-1 0-1,1 0 1,0 1-1,-1-1 1,1 0-1,0 1 1,-1 0-1,1-1 1,0 1-1,0 0 1,-1 0-1,1 1 1,0-1-1,0 0 1,0 1-1,0-1 1,1 1-1,-1-1 1,0 1-1,-2 4 1,-1-1 5,1-1 1,-1 2-1,1-1 1,0 0 0,1 1-1,0 0 1,0 0-1,-5 12 1,7-15-8,0 0 1,1 0 0,-1 0-1,1 0 1,-1 0 0,1 0-1,0 0 1,0 1-1,0-1 1,1 0 0,-1 0-1,1 0 1,0 0 0,0 0-1,0 0 1,0 0 0,0 0-1,0 0 1,1-1 0,2 5-1,0-2-42,-1 0 1,1-1-1,0 1 0,0-1 0,1 0 1,-1 0-1,1 0 0,0-1 0,0 0 1,0 0-1,0 0 0,1 0 0,-1-1 1,1 0-1,0 0 0,-1 0 0,1-1 1,10 1-1,-14-2 25,0 1 0,0-1 1,0 1-1,0-1 0,0 1 1,0-1-1,-1 1 0,1 0 1,0 0-1,0 0 0,0 0 1,-1 1-1,1-1 0,-1 0 1,1 1-1,1 1 0,8 7-63,-9-9 82,0 0-1,0 0 0,0 0 1,0 0-1,0-1 0,1 1 0,-1-1 1,0 1-1,0-1 0,1 0 1,-1 0-1,0 0 0,1 0 0,-1-1 1,0 1-1,3-1 0,36-12-89,-23 6 88,-12 5 12,0 0 0,-1 0 0,1-1 1,0 0-1,-1 0 0,8-7 0,-11 8 35,0-1 0,0 1 0,0 0 0,0-1 1,-1 0-1,0 1 0,1-1 0,-1 0 0,0 1 0,0-1 0,-1 0 0,1 0 0,0 0 0,-1 0 0,0 0 0,0 0 0,0-5 1,0 5-31,-1-1 1,1 0 0,-1 1 0,0-1 0,0 0 0,-1 1 0,1 0 0,-1-1 0,1 1 0,-1 0 0,0-1 0,0 1-1,-1 0 1,1 1 0,-1-1 0,1 0 0,-1 1 0,0-1 0,0 1 0,0 0 0,0 0 0,0 0 0,-1 0 0,-5-1 0,1-1-29,0 1 1,0 0-1,0 0 0,-1 1 1,1 0-1,-1 0 1,1 1-1,-1 0 1,0 1-1,0 0 1,1 0-1,-16 3 1,20-2 11,1 0 1,-1 1-1,0-1 1,0 1 0,1 0-1,-1 0 1,1 0-1,-1 0 1,1 1-1,0-1 1,0 1-1,0 0 1,0 0-1,-3 4 1,4-2 8,-1-1 0,2 1 0,-1 0 0,0-1 1,1 1-1,0 0 0,0 0 0,0 0 0,1 0 0,0 0 0,0 6 1,0-10-7,0 1-1,-1 0 1,1 0 0,0 0 0,1 0 0,-1-1 0,0 1 0,0 0 0,1 0 0,-1 0 0,1-1 0,0 1 0,-1 0 0,1-1 0,0 1 0,0 0 0,2 2 0,23 36 156,-23-32-144,1-1 1,1 0-1,-1 0 1,11 12-1,-12-16-12,1-1-1,-1 1 1,1-1 0,0 0 0,-1 0 0,1-1-1,0 1 1,0-1 0,1 0 0,-1 0 0,0 0-1,0 0 1,0-1 0,1 1 0,-1-1-1,0 0 1,1-1 0,-1 1 0,0-1 0,0 0-1,1 0 1,-1 0 0,5-2 0,1-1 6,0 0 0,-1 0-1,1-1 1,-1 0 0,0 0 0,0-1 0,-1 0 0,13-12 0,-18 14 68,-1 1 0,0-1 0,-1 0 0,1 1 0,-1-1 0,1 0 0,-1 0 0,0 0 0,-1 0 0,1 0 0,-1 0 0,1 0-1,-1-1 1,-1 1 0,0-6 0,1-3 130,0 12-208,0 1 0,0-1 0,-1 0 0,1 0 1,0 0-1,-1 0 0,1 0 0,0 0 0,-1 1 0,1-1 1,-1 0-1,1 0 0,-1 1 0,0-1 0,1 0 0,-1 1 1,0-1-1,1 0 0,-1 1 0,0-1 0,0 1 0,0-1 1,1 1-1,-1 0 0,0-1 0,0 1 0,0 0 0,0 0 1,0-1-1,0 1 0,0 0 0,0 0 0,1 0 1,-3 0-1,-7 34-12,7-18 21,1 1-1,1 0 0,1 16 0,0-26-12,0-5-22,1 0 1,0 0-1,-1 0 0,1 0 1,0 0-1,0 0 0,0-1 1,0 1-1,0 0 0,0 0 1,1-1-1,-1 1 0,0-1 1,1 1-1,0-1 0,-1 1 1,1-1-1,0 0 0,-1 0 1,1 0-1,0 0 0,0 0 1,0 0-1,0-1 1,3 1-1,3 2-91,-1-1-1,1 0 1,0 0 0,0-1 0,11 0-1,-13 0 51,1-2-1,-1 1 0,0-1 1,1 0-1,-1-1 0,0 1 1,1-1-1,-1 0 0,0-1 1,-1 0-1,1 0 0,0 0 1,10-8-1,-13 8 97,1-1-1,-1 1 1,1-1 0,-1 0-1,0 0 1,-1 0-1,1 0 1,-1-1 0,1 1-1,-1-1 1,-1 1 0,1-1-1,-1 0 1,1 0-1,-2 0 1,1 0 0,0 0-1,-1-7 1,0-49 325,0 61-396,0 36-59,1-22 113,2 0 0,-1 0-1,1 0 1,1 0 0,1-1 0,0 0-1,0 0 1,1 0 0,12 18 0,-11-22 154,-3-10 289,-3-18 440,-1 3-1038,1 0 57,0 1-1,2-1 1,0 1 0,0 0 0,2 0-1,8-20 1,-11 30 64,0 1 0,0 0 0,1 0 0,0 0 0,0 0 0,0 0 0,0 1 0,0 0 1,0-1-1,1 1 0,0 0 0,0 1 0,0-1 0,0 1 0,0-1 0,0 1 0,0 0 0,1 1 0,-1-1 0,1 1 0,0 0 0,-1 0 0,1 0 0,0 1 0,6 0 0,-8 0 18,1 0 0,-1 0 0,1 1 0,-1 0 0,0-1-1,1 1 1,-1 1 0,0-1 0,0 0 0,0 1 0,0-1 0,0 1 0,0 0-1,0 0 1,0 0 0,-1 1 0,1-1 0,-1 1 0,1-1 0,-1 1 0,0 0-1,0 0 1,-1 0 0,1 0 0,0 0 0,-1 0 0,0 0 0,0 1 0,2 4-1,0 8 65,1 1 0,-2 0 0,0-1 0,-1 31 164,-1-76 187,0 21-423,0-1 1,1 1-1,0 0 0,1 0 0,-1-1 1,2 1-1,-1 0 0,1 0 1,0 1-1,1-1 0,-1 1 0,2-1 1,-1 1-1,1 1 0,8-11 1,-8 11-7,0-1 0,1 1 0,0 0 0,0 1 0,0-1 0,0 1 0,1 0 0,0 1 0,0 0 0,0 0 0,0 0 0,1 1 0,-1 0 0,1 1 0,0-1 0,0 2 0,0-1 0,0 1 0,10 0 0,-16 1 20,0 0 0,0 1 0,0-1 1,0 1-1,0 0 0,-1 0 1,1 0-1,0 0 0,0 0 0,-1 0 1,1 0-1,0 1 0,-1-1 1,1 0-1,-1 1 0,0-1 0,1 1 1,-1 0-1,0 0 0,0-1 1,0 1-1,0 0 0,0 0 0,-1 0 1,1 0-1,0 0 0,-1 0 0,1 2 1,1 6-4,0 0 1,0 0-1,-1 0 1,0 13 0,-1-17-147,0 1 0,-1-1 0,0 0 1,0 0-1,0 0 0,-1 0 0,0 0 1,0-1-1,-4 8 0,-9 30-5439,14-39 4364</inkml:trace>
  <inkml:trace contextRef="#ctx0" brushRef="#br0" timeOffset="12577.37">7802 396 2884,'0'32'2059,"0"352"6316,0-759-7666,0 369-716,1 0 1,0 1 0,0-1 0,0 0 0,1 1-1,-1-1 1,1 1 0,1 0 0,-1 0 0,1 0 0,0 0-1,0 0 1,0 0 0,1 1 0,-1-1 0,1 1-1,0 0 1,1 0 0,-1 0 0,1 1 0,-1 0-1,1 0 1,0 0 0,0 0 0,1 1 0,-1 0 0,0 0-1,1 0 1,-1 1 0,1-1 0,11 0 0,-11 3-51,1 0 1,-1 0 0,0 0-1,1 0 1,-1 1 0,0 0-1,0 1 1,0-1 0,0 1-1,-1 0 1,1 1 0,-1-1 0,7 6-1,-4-1-22,0-1 1,0 1-1,-1 0 0,1 1 1,-2-1-1,1 1 0,4 11 0,-9-17 75,0 0-1,-1 0 0,0 0 0,0 0 1,0 0-1,0 1 0,0-1 0,0 0 1,-1 0-1,0 1 0,0-1 0,0 1 1,0-1-1,0 0 0,0 1 0,-1-1 0,0 0 1,-1 5-1,0-4 6,0 0 1,-1 1-1,1-1 1,-1 0-1,0 0 0,0 0 1,-1 0-1,1-1 1,-1 0-1,0 1 1,-5 2-1,-3 2-17,-1 0 1,-1-1 0,1-1-1,-1 0 1,0-1-1,-1-1 1,-18 4-1,25-6-308,-1-1 0,1 0 0,0-1-1,-1 0 1,1 0 0,-12-2 0,17 2 50,0-1 0,0 0 0,1 1 1,-1-1-1,0 0 0,0-1 0,0 1 0,1 0 1,-1-1-1,1 0 0,-1 1 0,1-1 0,0 0 1,0 0-1,-1-1 0,2 1 0,-1 0 1,0-1-1,0 1 0,1-1 0,-2-2 0,-4-15-1530</inkml:trace>
  <inkml:trace contextRef="#ctx0" brushRef="#br0" timeOffset="13199.04">8153 15 3796,'0'7'484,"1"0"0,0 0 0,0 0 0,1 0-1,3 8 1,4 25 919,-6 0-1170,-2 0 0,-7 70 1,-1 9-1979,7-116 1674,0 1 1,0-1 0,0 1-1,1-1 1,-1 1 0,1-1-1,0 1 1,0-1 0,1 0 0,-1 1-1,0-1 1,1 0 0,0 0-1,0 0 1,0 0 0,0 0-1,0-1 1,1 1 0,-1-1-1,1 1 1,0-1 0,-1 0-1,1 0 1,0 0 0,0 0 0,0-1-1,1 1 1,-1-1 0,0 1-1,1-1 1,-1-1 0,1 1-1,-1 0 1,6 0 0,-8-2 115,1 0 0,0 0 0,-1 0 0,1-1 1,0 1-1,-1 0 0,0-1 0,1 1 0,-1-1 0,0 1 1,0-1-1,0 1 0,0-1 0,0 0 0,0 0 0,1-2 1,12-32 1108,-10 19-506,3-34 1995,-13 66-2595,6-10-49,-1 0 0,1 0-1,0 1 1,1-1 0,0 0 0,-1 0 0,1 0 0,1 0-1,-1 0 1,1 0 0,0 0 0,0-1 0,1 1 0,-1 0 0,1-1-1,0 0 1,0 0 0,6 6 0,-8-9 2,0 0 0,1-1 0,-1 1 0,1 0 0,-1-1 0,1 1 0,0-1 0,-1 0 0,1 1 0,-1-1 0,1 0 0,0 0 0,-1 0 0,1 0 0,0-1 0,-1 1 0,1 0 0,-1 0 0,1-1 0,-1 1-1,1-1 1,-1 0 0,1 1 0,-1-1 0,1 0 0,-1 0 0,0 0 0,1 0 0,-1 0 0,0 0 0,0 0 0,2-3 0,5-4-6,-1 0 0,0-1 0,8-13 1,-14 21 5,5-10 86,0 1 1,-1-1-1,0 0 0,-1 0 1,0 0-1,-1 0 0,0-1 1,0 0-1,-2 1 0,1-1 1,-2 0-1,0-20 0,0 30-93,0 0 0,0 1 1,-1-1-1,1 0 0,0 0 0,-1 1 0,1-1 0,-1 0 0,0 1 0,0-1 0,1 1 0,-1-1 0,0 1 0,0-1 0,0 1 0,-1 0 0,1-1 1,0 1-1,0 0 0,-1 0 0,1 0 0,-1 0 0,1 0 0,-1 0 0,1 0 0,-1 1 0,1-1 0,-1 1 0,0-1 0,0 1 0,1-1 0,-1 1 1,0 0-1,1 0 0,-1 0 0,0 0 0,0 0 0,1 0 0,-1 0 0,0 1 0,0-1 0,1 1 0,-1-1 0,0 1 0,1-1 0,-1 1 0,1 0 1,-1 0-1,-2 2 0,-6 9 119,-1 1 1,2 0 0,0 0 0,0 1 0,1 1 0,1-1 0,1 1-1,0 0 1,0 1 0,2-1 0,0 1 0,1 0 0,0 0-1,1 1 1,1 16 0,1-30-135,0-1 1,0 1-1,1 0 0,-1 0 0,1-1 0,0 1 1,-1-1-1,1 1 0,0 0 0,0-1 0,1 1 1,-1-1-1,1 0 0,-1 0 0,1 1 0,0-1 1,-1 0-1,1 0 0,0 0 0,1-1 0,-1 1 1,0 0-1,0-1 0,1 0 0,-1 1 0,1-1 1,-1 0-1,1 0 0,-1 0 0,1-1 0,0 1 1,3 0-1,0 0-507,0 0-1,1-1 1,-1 0 0,0 0 0,0 0 0,0-1 0,0 0 0,0 0 0,0-1 0,0 1-1,0-1 1,0-1 0,8-3 0,2-3-1265</inkml:trace>
  <inkml:trace contextRef="#ctx0" brushRef="#br0" timeOffset="13586.12">8851 511 2648,'-6'-1'197,"0"0"95,-1 1 1,0-1-1,1 1 1,-13 1-1,17-1-260,1 1 0,0-1 1,0 0-1,0 0 0,0 1 0,0-1 1,0 1-1,-1-1 0,1 1 0,0-1 0,0 1 1,1 0-1,-1 0 0,0-1 0,0 1 1,0 0-1,0 0 0,1 0 0,-1 0 0,0 0 1,1 0-1,-1 0 0,0 0 0,1 0 1,0 0-1,-1 0 0,1 0 0,0 1 0,-1-1 1,1 0-1,0 0 0,0 0 0,0 2 0,0 0-15,1 1-1,-1-1 1,1 0-1,0 0 0,0 0 1,0 0-1,0 0 1,1 0-1,-1 0 0,1 0 1,-1 0-1,1 0 0,0-1 1,0 1-1,1-1 1,-1 0-1,0 0 0,6 4 1,-7-5-5,1 0 0,-1 0 1,1 0-1,-1 0 0,1 0 0,-1 0 1,1-1-1,0 1 0,0-1 0,-1 1 1,1-1-1,0 0 0,0 1 0,-1-1 1,1 0-1,0 0 0,0 0 1,0-1-1,-1 1 0,1 0 0,0-1 1,0 1-1,-1-1 0,1 1 0,0-1 1,-1 0-1,1 0 0,-1 0 0,1 0 1,-1 0-1,1 0 0,-1 0 0,0 0 1,1-1-1,0-1 0,1 0 60,0-1 1,-1 0-1,1 0 0,-1 0 0,0 0 0,0 0 0,3-9 0,-5 11-201,1 0 0,-1 1-1,0-1 1,0 0-1,0 1 1,0-1 0,0 0-1,0 1 1,0-1-1,0 0 1,-1 1 0,1-1-1,0 0 1,-1 1 0,0-1-1,1 0 1,-1 1-1,0-1 1,0 1 0,0 0-1,0-1 1,0 1-1,0 0 1,-2-2 0,-1-2-1153</inkml:trace>
  <inkml:trace contextRef="#ctx0" brushRef="#br0" timeOffset="14679.34">9073 446 1908,'0'0'230,"7"15"1086,1 4-527,-1 0-1,-1 1 1,0 0-1,-1 0 1,-2 0-1,0 1 1,-1-1-1,-1 41 1,-1-41 2307,0-32-2824,-1 9-249,1-1 0,-1 1 0,0-1 0,-1 1 0,1-1-1,0 1 1,-1 0 0,-2-4 0,-8-20 33,7 7-51,1-1 1,1 1-1,1-1 0,1-36 0,1 50-11,0 0 0,1 0 0,0 1 1,0-1-1,1 0 0,-1 1 0,2-1 0,-1 1 0,1-1 0,0 1 0,0 0 0,0 0 1,1 1-1,0-1 0,0 1 0,1 0 0,0 0 0,6-6 0,-5 8-17,0-1-1,0 1 0,0 1 0,0-1 0,1 1 1,-1 0-1,1 1 0,-1 0 0,1 0 1,0 0-1,-1 0 0,1 1 0,0 1 1,-1-1-1,1 1 0,0 0 0,-1 0 1,8 3-1,-9-3 14,1 1 0,-1 0 0,1 0 0,-1 0 1,0 1-1,0-1 0,0 1 0,0 1 0,0-1 0,-1 1 0,1-1 1,-1 1-1,0 1 0,0-1 0,-1 0 0,1 1 0,-1 0 1,0 0-1,0 0 0,0 0 0,1 7 0,-1 1 25,-1 1-1,0 0 1,-1-1-1,-1 1 1,0 0-1,0 0 0,-6 23 1,2-3-30,4-32-37,-1 0 0,1 0 0,0 0 1,-1 0-1,1 0 0,0 1 0,0-1 0,0 0 1,1 0-1,-1 0 0,1 0 0,-1 0 0,1 1 1,-1-1-1,1 0 0,0 0 0,0-1 0,0 1 0,0 0 1,1 0-1,-1 0 0,0-1 0,1 1 0,-1 0 1,1-1-1,0 0 0,1 2 0,3-1-129,0 0 0,0 0 1,0-1-1,0 0 0,0 0 0,0-1 0,0 1 0,10-2 1,-8-1 159,-1 0 1,1-1 0,-1 0 0,0-1 0,0 1 0,0-2 0,-1 1 0,1-1 0,-1 1-1,8-9 1,-3 3 121,-1 0-1,0-1 0,0 0 0,-1-1 1,-1 0-1,0 0 0,0-1 0,-1 0 1,-1-1-1,0 1 0,-1-1 0,-1 0 1,0 0-1,-1 0 0,0-1 1,-1 0-1,0-17 0,-2 29-98,0 1 1,0-1-1,-1 1 0,1-1 0,-1 1 1,0-1-1,1 1 0,-1-1 0,0 1 1,0 0-1,-1-1 0,1 1 0,0 0 1,-1 0-1,1 0 0,-1 0 1,0 0-1,0 0 0,1 0 0,-1 1 1,0-1-1,-1 1 0,1-1 0,0 1 1,0 0-1,-1 0 0,1 0 0,-5-1 1,4 1-3,0 0 1,0 0-1,-1 1 0,1 0 1,0 0-1,0 0 1,0 0-1,0 0 1,-1 0-1,1 1 1,0-1-1,0 1 1,0 0-1,0 0 0,0 0 1,0 1-1,0-1 1,0 1-1,1-1 1,-1 1-1,1 0 1,-5 4-1,3-1 4,0 0 0,0 1 1,0-1-1,1 1 0,0 0 0,0 0 0,0 0 0,1 1 1,0-1-1,0 1 0,-1 9 0,0 6-4,1 46 0,2-62-4,0-2-59,1 1 0,0-1 0,-1 0 1,2 0-1,-1 0 0,0 0 0,1 0 0,0 0 0,0 0 0,0 0 0,0 0 1,0-1-1,1 1 0,0-1 0,0 0 0,0 0 0,0 0 0,0 0 0,7 4 1,-7-5 40,-1 0 1,1-1-1,0 1 1,0-1-1,0 1 0,-1-1 1,1 0-1,0 0 1,0-1-1,1 1 1,-1 0-1,0-1 1,0 0-1,0 0 1,0 0-1,0 0 1,0 0-1,1-1 1,-1 0-1,0 1 1,0-1-1,0 0 1,0 0-1,0-1 1,-1 1-1,1 0 0,3-3 1,19-16 221,-2-1 0,0-2 0,-2 0 1,0-1-1,-2 0 0,0-2 0,-2 0 0,-1-2 0,-1 1 0,20-54 0,-31 63 129,0 1-1,-1-1 0,-1 0 0,-1 0 0,-1-28 0,0 28 7,0 17-327,0 1-1,0-1 1,0 0 0,0 1-1,0-1 1,0 1 0,0-1-1,0 0 1,0 1 0,0-1-1,0 1 1,0-1 0,0 1-1,-1-1 1,1 0 0,0 1 0,0-1-1,-1 1 1,1-1 0,0 1-1,-1-1 1,1 1 0,-1 0-1,1-1 1,0 1 0,-1-1-1,1 1 1,-1 0 0,1-1-1,-1 1 1,0 0 0,1 0-1,-1-1 1,1 1 0,-1 0-1,1 0 1,-1 0 0,0 0-1,1 0 1,-1 0 0,1 0-1,-1 0 1,0 0 0,-1 0-5,1 0 1,-1 1-1,1 0 1,-1-1-1,1 1 1,-1-1-1,1 1 1,0 0-1,0 0 0,-1 0 1,1 0-1,0 0 1,0 0-1,0 0 1,0 0-1,-1 3 1,-17 26 0,3 1 0,0 1 0,2 0 0,2 1 0,1 1 0,1 0 0,2 0 0,1 0 0,2 1 0,-1 51 0,7-80-97,0 0 0,0 0 0,0 0-1,1 0 1,0 0 0,0 0 0,1 0 0,-1-1-1,1 0 1,0 1 0,1-1 0,-1 0-1,1 0 1,6 5 0,-6-6-220,-1 0 0,1 0-1,1 0 1,-1-1 0,1 1-1,-1-1 1,1 0 0,0-1 0,0 1-1,0-1 1,0 0 0,0 0 0,1 0-1,-1-1 1,11 1 0,-14-2 41,0 0 0,1 0 0,-1-1 0,0 1 0,0-1 0,0 0-1,0 0 1,1 0 0,-1 0 0,0 0 0,-1 0 0,1 0 0,3-3 0,-3 3-10,10-7-1538</inkml:trace>
  <inkml:trace contextRef="#ctx0" brushRef="#br0" timeOffset="15091.97">9729 323 3620,'-4'0'1164,"12"0"-532,4 0-187,2 6-149,4-6-168,2 0-8,6 0-32,0 0 24,4 0-100,2-8-120,2 2-36,-2 1-244,4 0-197,0-1-367,0 0-384,0-2 44</inkml:trace>
  <inkml:trace contextRef="#ctx0" brushRef="#br0" timeOffset="16158.67">8199 1262 2304,'1'6'313,"0"1"0,1-1-1,0 0 1,0 0-1,0 0 1,1 0 0,0-1-1,0 1 1,0-1 0,6 7-1,14 26 490,-18-25-619,0-1 0,-1 1 0,0 0 0,-1 0 1,0 1-1,-1-1 0,-1 0 0,0 18 0,-1-27-77,0 1 1,0-1 0,1 0-1,-1 0 1,1 1 0,0-1-1,0 0 1,0 0 0,1 0-1,-1 0 1,1 0-1,0 0 1,0-1 0,1 1-1,5 6 1,-6-9-22,0 1-1,0 0 1,0-1-1,0 0 1,1 1 0,-1-1-1,0 0 1,1 0-1,-1 0 1,1-1 0,0 1-1,-1-1 1,1 1-1,-1-1 1,1 0 0,0 0-1,-1 0 1,1 0-1,0 0 1,-1-1 0,1 1-1,-1-1 1,1 0-1,0 0 1,-1 0 0,3-1-1,63-30 1082,93-60 1,-67 36-714,94-45-277,273-104 0,-172 98-4333,-215 79-1319,-53 18 3236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5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23 113 356,'1'2'185,"-1"0"0,0-1 1,0 1-1,0 0 0,0 0 0,-1 0 0,1-1 1,0 1-1,-1 0 0,1 0 0,-1-1 0,0 1 0,0 0 1,1-1-1,-3 3 0,1 4 829,3-8-940,-1 0 1,0 0-1,0 1 0,0-1 1,0 0-1,0 0 0,-1 0 1,1 1-1,0-1 0,0 0 0,0 0 1,0 0-1,0 0 0,0 1 1,0-1-1,0 0 0,0 0 1,0 0-1,0 0 0,-1 0 0,1 1 1,0-1-1,0 0 0,0 0 1,0 0-1,0 0 0,-1 0 1,1 0-1,0 0 0,0 1 1,0-1-1,0 0 0,-1 0 0,1 0 1,0 0-1,0 0 0,0 0 1,0 0-1,-1 0 0,1 0 1,0 0-1,0 0 0,0 0 0,-1 0 1,1 0-1,0 0 0,0 0 1,0 0-1,0 0 0,-1-1 1,1 1-1,0 0 0,0 0 1,0 0-1,-1 0 0,-6 3 2636,37-12-2095,148-33-598,-49 13 32,-57 12-74,23-7-591,-34 4-3001,-39 7-888,-16 10 3019</inkml:trace>
  <inkml:trace contextRef="#ctx0" brushRef="#br0" timeOffset="519.85">249 88 2972,'-1'1'223,"0"-1"0,1 1-1,-1 0 1,0-1-1,0 1 1,0 0 0,1-1-1,-1 1 1,0 0 0,0 0-1,1 0 1,-1 0 0,1 0-1,-1 0 1,1 0 0,-1 0-1,1 0 1,0 0 0,-1 0-1,1 0 1,0 0-1,0 0 1,0 0 0,0 0-1,0 0 1,0 0 0,0 0-1,0 1 1,1 47-94,-1-33 121,2-6-223,0-1 0,1 0 0,0 0 1,0 0-1,9 15 0,-6-10-14,67 128 132,-65-128-150,-7-13 50,-1 1 0,1-1 0,0 1 0,-1-1-1,1 1 1,-1 0 0,1-1 0,-1 1 0,0 0 0,0-1 0,0 1-1,0-1 1,0 1 0,0 0 0,0-1 0,0 1 0,-1 0 0,1-1-1,-1 1 1,1-1 0,-1 1 0,0-1 0,1 1 0,-1-1-1,0 1 1,0-1 0,0 0 0,0 1 0,0-1 0,0 0 0,0 0-1,-1 0 1,1 0 0,0 0 0,-1 0 0,1 0 0,-1 0-1,1-1 1,-1 1 0,-1 0 0,-10 5-4,1-2-1,-1 0 1,-26 5 0,27-6 157,-4 0-67,0 0 0,0-1 1,0 0-1,0-2 0,-29-1 0,40 0-199,0 0 1,-1 0-1,1 0 1,0 0 0,-1-1-1,1 0 1,0 0-1,0 0 1,0-1 0,1 1-1,-1-1 1,1-1-1,-1 1 1,1 0 0,0-1-1,0 0 1,1 0-1,-1 0 1,1 0-1,-4-7 1,6 8-219,0 0 0,0 1 0,0-1-1,0 1 1,1-1 0,-1 0 0,1 0 0,0 1 0,0-1 0,0 0-1,0 1 1,0-1 0,1 0 0,-1 0 0,1 1 0,0-1-1,0 1 1,0-1 0,0 0 0,0 1 0,0 0 0,1-1 0,-1 1-1,1 0 1,3-4 0,8-9-1481</inkml:trace>
  <inkml:trace contextRef="#ctx0" brushRef="#br0" timeOffset="2050.29">679 372 2216,'56'3'6997,"-80"-4"-4585,3-18-1992,19 17-399,0-1 0,0 1 0,-1 0 0,1 0-1,-1 0 1,1 0 0,-1 0 0,0 0 0,0 1 0,0-1 0,1 1-1,-2 0 1,-5-2 0,4 2-23,-1 0 0,0 0 0,0 1 0,1 0-1,-1 0 1,0 0 0,0 1 0,0 0 0,1 0 0,-1 0 0,0 1 0,1 0-1,0 0 1,-1 0 0,-8 6 0,11-6 13,-1 1 1,1 0-1,0 0 0,-1 0 0,2 0 1,-1 0-1,0 1 0,0-1 0,1 1 1,0 0-1,0-1 0,0 1 0,0 0 1,1 0-1,-1 1 0,1-1 0,0 0 0,1 0 1,-1 1-1,1-1 0,-1 7 0,2-8-31,-1 1 0,1-1-1,0 0 1,0 1 0,0-1 0,1 0-1,-1 0 1,1 1 0,-1-1-1,1 0 1,0-1 0,0 1-1,1 0 1,-1 0 0,1-1-1,-1 0 1,1 1 0,0-1-1,-1 0 1,1 0 0,0-1-1,1 1 1,-1 0 0,0-1-1,6 2 1,-2 0-84,1-1 0,-1 0 0,0 0-1,1-1 1,-1 0 0,1 0 0,-1-1 0,1 0 0,-1 0 0,1 0-1,12-4 1,-10-1 105,0 0-1,0-1 1,-1 0-1,0 0 1,0-1-1,-1-1 1,0 1-1,0-1 1,13-18-1,-20 25 2,-1 1 0,1-1 0,-1 0 0,1 1 0,0-1 0,-1 0 0,0 1 0,1-1 0,-1 0 0,1 0 0,-1 1 0,0-1 0,0 0 0,1 0 0,-1 0 0,0 0 0,0 1 0,0-1 0,0 0 0,0 0 0,0 0 0,0 0 0,0 0 0,0 1 0,0-1 0,-1 0 0,1 0 0,0 0 0,-1 0 0,1 1 0,0-1 0,-1 0 0,0 0 0,1 0-2,-1 1-1,1 0 1,0 0 0,0 0 0,-1 0-1,1 0 1,0-1 0,-1 1-1,1 0 1,0 0 0,-1 0-1,1 0 1,0 0 0,-1 0 0,1 0-1,0 0 1,-1 0 0,1 0-1,0 0 1,0 1 0,-1-1 0,1 0-1,0 0 1,-1 0 0,1 0-1,0 0 1,-1 1 0,1-1 0,0 0-1,-1 0 1,-8 18 40,8-14-23,0 1 0,0-1 0,0 1 0,1-1-1,0 1 1,0-1 0,0 0 0,0 1 0,0-1 0,1 1 0,0-1 0,2 7 0,-2-9-41,0 0 0,0 0 0,0-1 0,1 1-1,-1 0 1,1 0 0,-1-1 0,1 1 0,0-1 0,-1 1 0,1-1-1,0 0 1,0 1 0,0-1 0,0 0 0,0 0 0,0-1 0,0 1-1,1 0 1,-1-1 0,0 1 0,0-1 0,1 0 0,-1 0 0,0 0-1,4 0 1,0 0-52,0-1 1,-1 0-1,1 0 0,-1-1 0,1 0 0,-1 0 1,1 0-1,-1 0 0,0-1 0,0 0 0,0 0 1,-1 0-1,1-1 0,-1 0 0,7-6 0,-3 2 79,0-1-1,-1 0 0,0-1 0,-1 1 0,0-1 0,9-19 0,-8 5 407,0 1 1,-2-1-1,0-1 0,0-26 0,-2 28 140,-3 32-48,0 20-343,1 1 0,9 54-1,23 56 409,-32-146 46,0-4-547,0 1 0,0 0 0,0 0 0,-1 0 0,-2-11 0,-4 1-33,2-1 1,0 1-1,1-1 1,-1-28-1,20 39-105,-15 8 72,-1 1 0,0 0 0,1 0-1,-1-1 1,0 1 0,1 0 0,-1 0-1,0 0 1,1-1 0,-1 1-1,1 0 1,-1 0 0,0 0 0,1 0-1,-1 0 1,1 0 0,-1 0 0,1 0-1,-1 0 1,0 0 0,1 0 0,-1 0-1,1 0 1,-1 1 0,0-1 0,1 0-1,-1 0 1,1 0 0,-1 0 0,0 1-1,1-1 1,-1 0 0,0 0-1,0 1 1,1-1 0,-1 0 0,0 1-1,1-1 1,-1 0 0,0 1 0,0-1-1,0 0 1,1 1 0,-1-1 0,0 1-1,0-1 1,0 0 0,0 1 0,0 0-1,0-1 467,98-12-402,-73 10-72,-18 2 2,0-1-1,0 1 1,-1 0-1,1 0 0,0 0 1,13 4-1,-19-4 6,0 0-1,0 1 1,0-1-1,0 1 1,0-1-1,0 1 0,0 0 1,0-1-1,0 1 1,0 0-1,0-1 1,0 1-1,0 0 1,-1 0-1,1 0 0,0 0 1,-1 0-1,1 0 1,0 0-1,-1 0 1,0 0-1,1 0 1,-1 0-1,0 0 0,1 1 1,-1-1-1,0 0 1,0 0-1,0 0 1,0 0-1,0 1 1,0-1-1,0 0 0,0 0 1,-1 0-1,1 0 1,0 0-1,-1 1 1,1-1-1,-1 0 1,1 0-1,-2 1 0,-1 3 6,0 1 0,-1-1-1,1-1 1,-1 1-1,0-1 1,-8 7-1,4-5-70,-1 0 0,0 0-1,0-1 1,0 0 0,-1 0-1,0-1 1,0-1 0,0 1-1,0-2 1,-15 3 0,-8-1-97,-64-1 0,67-6 173,30 3-9,0 0 0,0 0 0,0 0 0,0 0 0,0 0 0,0 0 0,0 0 0,0 0 0,0 0 0,0 0 0,1 0 0,-1 0 0,0 0 0,0 0 0,0 0 0,0 0 0,0 0 0,0-1 0,0 1 0,0 0 0,0 0 0,0 0 0,0 0 0,0 0 0,0 0 0,0 0 0,0 0 0,0 0 0,0 0 0,0 0-1,0 0 1,0 0 0,0 0 0,0 0 0,0 0 0,0-1 0,0 1 0,0 0 0,0 0 0,0 0 0,0 0 0,0 0 0,0 0 0,0 0 0,0 0 0,0 0 0,0 0 0,0 0 0,-1 0 0,20-1 26,-6 2-18,0 0 0,0 2 0,0-1 0,22 9 0,16 3 24,-11-8-57,-27-5-513,-1 1 1,0 0-1,0 1 0,17 6 0,-19-5-1490</inkml:trace>
  <inkml:trace contextRef="#ctx0" brushRef="#br0" timeOffset="2483.41">1335 372 2448,'-3'14'840,"3"-13"-764,-1-1-1,1 1 1,-1 0 0,1-1 0,0 1 0,0 0 0,-1 0 0,1-1 0,0 1 0,0 0 0,0-1 0,0 1 0,0 0-1,0 0 1,0-1 0,0 1 0,0 0 0,0 0 0,0-1 0,0 1 0,0 0 0,1 0 0,-1-1 0,0 1-1,1 0 1,-1-1 0,0 1 0,1 0 0,-1-1 0,1 1 0,-1-1 0,1 1 0,-1-1 0,1 1 0,0-1 0,-1 1-1,1-1 1,0 1 0,-1-1 0,1 0 0,0 1 0,1-1 0,30 21 990,-29-19-951,-1 1 1,1-1-1,0 0 0,0 0 1,0 0-1,1-1 0,-1 1 1,0-1-1,1 1 0,-1-1 1,1 0-1,-1 0 0,1-1 1,6 1-1,-5-1 18,1-1 0,-1-1 0,0 1 1,0-1-1,0 0 0,0 0 0,0 0 0,0 0 0,0-1 0,-1 0 0,1 0 0,-1-1 1,0 1-1,4-5 0,2-1 291,-1-1 0,0 0 1,0-1-1,10-16 1,-18 25-368,0 0 1,0 1-1,0-1 1,0 0 0,0 1-1,-1-1 1,1 0-1,0 0 1,-1 0 0,1 1-1,-1-1 1,0 0-1,0 0 1,0 0 0,0 0-1,0 0 1,0 0-1,0 0 1,0 0 0,-1 0-1,0-1 1,0 1-48,0 1 0,0 0 0,0-1 1,-1 1-1,1 0 0,0 0 0,-1 0 0,1 0 0,-1 0 1,1 1-1,-1-1 0,1 0 0,-1 1 0,0-1 1,1 1-1,-1-1 0,0 1 0,1 0 0,-1 0 0,0 0 1,1 0-1,-4 0 0,-1 1-12,1 0 1,-1 0-1,0 0 0,1 1 0,-1 0 1,1 0-1,0 0 0,0 1 1,0 0-1,0 0 0,-8 6 0,3-1 14,-1 1-1,1 0 1,-16 20-1,21-23 7,1 0-1,0 0 1,1 1-1,-1-1 1,1 1-1,0 0 1,1 0-1,0 0 1,0 0-1,0 1 1,1-1-1,0 0 0,0 1 1,1 8-1,1-14-4,-1 0 0,1 0 0,0 0 0,-1 0 0,1 0-1,0-1 1,0 1 0,0 0 0,0 0 0,1-1 0,-1 1-1,0-1 1,1 1 0,-1-1 0,1 0 0,-1 1 0,1-1-1,0 0 1,-1 0 0,1 0 0,0 0 0,0-1 0,0 1-1,0 0 1,0-1 0,2 1 0,8 3-32,0-1-1,24 2 1,-11-2-1373,51-3 0,-60-2-107,1 0 0,-1 0-1,0-2 1,18-5 0,-13 1-597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6:56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0 557 1652,'0'0'1496,"18"22"1517,13 5-1352,-25-21-1523,-1 0-1,1-1 1,0 0-1,0-1 1,1 1-1,-1-1 1,10 4-1,-10-5-51,1 0 0,-1-1 0,1 0-1,0 0 1,0-1 0,0 0 0,0 0 0,0 0-1,0-1 1,11-1 0,-13 0-83,0 0 0,0-1 1,0 0-1,0 0 0,0 0 0,0 0 1,0-1-1,-1 0 0,1 0 0,-1 0 0,0-1 1,0 1-1,0-1 0,4-5 0,3-4-9,-1-1 0,-1 0 0,0 0 0,-1 0 0,-1-1 0,0 0 0,-1-1 0,0 1 0,-1-1-1,-1-1 1,-1 1 0,0 0 0,-1-1 0,-1 1 0,-1-1 0,0 0 0,-4-25 0,2 32 4,-1 1 0,0 0 0,0 1 0,-1-1 0,0 0 0,0 1 0,-1 0 0,0 0 0,-1 0 0,1 1 0,-2 0 0,1 0 0,-1 0 0,0 1 1,-8-6-1,14 11 0,0 1 1,0 0-1,0-1 1,0 1-1,0-1 1,0 1-1,0 0 1,0 0-1,0-1 1,1 1-1,-1 0 1,0 0-1,0 0 1,0 0-1,0 0 1,0 1-1,0-1 1,0 0-1,0 0 1,0 1-1,0-1 1,0 0-1,0 1 1,0-1-1,0 1 1,-1 0-1,0 1 8,-1 1 1,1-1-1,0 0 1,1 1-1,-1-1 1,0 1-1,1-1 0,-1 1 1,0 3-1,-3 5 26,2 1-1,-1-1 0,-2 22 0,4-18 20,1 0-1,0 0 0,1 1 0,1-1 1,0 0-1,1 0 0,1 0 0,1 0 1,8 26-1,-4-23-16,1 0 0,1-1 0,0 0 0,1 0 0,1-1-1,0 0 1,16 15 0,-14-18 7,0 0-1,0 0 0,1-2 1,24 15-1,-33-22-34,0 0 0,1-1-1,0 0 1,0 0 0,0-1 0,0 0-1,0 0 1,0-1 0,1 1 0,-1-2-1,1 1 1,-1-1 0,0 0 0,11-2-1,-12 1-7,-1-1 1,0 0-1,0 0 0,0 0 0,0-1 0,0 0 0,0 0 1,0 0-1,-1-1 0,0 1 0,0-1 0,0 0 0,0 0 0,0 0 1,-1-1-1,0 0 0,0 1 0,0-1 0,-1 0 0,1 0 0,-1 0 1,0-1-1,1-5 0,2-9 147,0 0 0,-2 0 0,0 0 0,-1 0 0,-2-21 0,-10 9 52,10 32-176,0 33 137,2-24-88,0 0-1,1 0 0,0-1 1,0 1-1,0-1 0,1 0 1,1 0-1,-1 0 0,2-1 1,8 11-1,-3-1 11,-5-9-25,1 0 1,0 0-1,0 0 0,0-1 0,1 0 0,15 10 0,-17-13-313,0 0-1,0-1 0,0 0 0,1 0 0,-1 0 0,1-1 0,-1 0 0,1-1 0,0 1 1,14 0-1,-20-2 37,-1-1 0,1 1 0,0-1 1,0 1-1,0-1 0,-1 0 0,1 1 1,0-1-1,-1 0 0,1 0 0,-1 0 1,1 1-1,-1-1 0,1 0 0,-1 0 1,1 0-1,-1 0 0,0 0 0,0 0 0,1 0 1,-1 0-1,0 0 0,0 0 0,0 0 1,0-2-1,0 0-690,2-10-918</inkml:trace>
  <inkml:trace contextRef="#ctx0" brushRef="#br0" timeOffset="359.5">633 226 3796,'-41'0'4245,"40"0"-4233,19 21-5403,-12-12 4201</inkml:trace>
  <inkml:trace contextRef="#ctx0" brushRef="#br0" timeOffset="720.85">856 413 3292,'-2'-19'5622,"5"27"-4614,21 43-26,-8-7-723,-12-30-237,1 0-1,0 0 1,1-1-1,0 0 1,2 0-1,-1 0 1,1-1 0,14 16-1,-20-26-3,-1-1 0,1 1 1,-1-1-1,1 1 0,-1-1 0,1 0 0,0 0 1,0 1-1,-1-1 0,1 0 0,0-1 1,0 1-1,0 0 0,0-1 0,0 1 0,0-1 1,1 1-1,-1-1 0,0 0 0,0 0 0,0 0 1,0 0-1,3-1 0,-3 0 28,1 0 0,-1 0 0,1-1 0,-1 1 0,1-1 0,-1 0 0,0 0 0,0 0 0,0 0 0,0 0 0,0 0 0,0 0 0,-1-1 0,4-4 0,0-3 195,0 0-1,-1 0 0,0-1 0,-1 0 1,0 1-1,0-1 0,1-16 1,2-77 661,-6 85-4566,0 5-3939,0 19 5861</inkml:trace>
  <inkml:trace contextRef="#ctx0" brushRef="#br0" timeOffset="1081.21">1262 368 4036,'0'0'100,"0"0"0,0 0 0,-1 0 0,1 0 0,0 0 0,0-1 0,-1 1 0,1 0 0,0 0 0,-1 0 0,1 0 0,0 0 0,0 0 0,-1 0 0,1 0 0,0 0 0,-1 0 0,1 0 0,0 1 0,0-1 0,-1 0 0,1 0 0,0 0 0,0 0 0,-1 0 0,1 0 0,0 1 0,0-1 0,-1 0 0,1 0 0,0 0 0,0 0 0,0 1 0,0-1 0,-1 0 0,1 0 0,0 1 0,0-1 0,0 0 0,0 0 0,0 1 0,0-1 0,-1 0 0,1 1 0,0-1 0,0 0-1,0 1 1,1 5 175,1-1-1,-1 1 0,1 0 1,0-1-1,0 1 0,0-1 1,1 0-1,4 7 0,9 21 80,-10-17-452,14 45-398,-14-23-5960</inkml:trace>
  <inkml:trace contextRef="#ctx0" brushRef="#br0" timeOffset="1612.49">1489 455 2884,'14'15'1688,"-2"0"1,0 1-1,18 33 0,-28-47-1562,-2-1-31,1 0 0,-1 0 0,1 0 0,-1-1 0,1 1 0,-1 0 0,0 0 0,1 0-1,-1 0 1,0 0 0,0 0 0,1 0 0,-1 0 0,0 0 0,0 0 0,0 0 0,0 0 0,-1 0 0,1 0 0,0 0 0,0 0 0,-1 0 0,1 0 0,-1 1 0,-17 14 864,17-16-886,-1 1 0,1 0 0,-1 0 1,1 0-1,-1 0 0,1 0 0,0 0 0,-1 0 1,1 1-1,0-1 0,0 0 0,0 1 1,0-1-1,0 1 0,0-1 0,1 1 1,-1 0-1,0-1 0,1 1 0,-1 0 0,0 3 381,33-66-480,-16 9-70,-12 39 87,-1 1 1,1 0-1,1-1 0,0 2 1,10-18-1,-14 28 7,0 0 0,0-1 0,1 1 0,-1 0-1,0 0 1,0 0 0,1 0 0,-1 0-1,0 0 1,1 0 0,-1 1 0,1-1 0,0 0-1,-1 1 1,1 0 0,-1-1 0,1 1 0,0 0-1,-1-1 1,1 1 0,-1 0 0,1 0 0,3 1-1,40 12 28,-14-3-22,-31-10-3,21 4-5,0 0-1,0 1 1,0 1 0,28 13-1,-45-17 12,1 0 0,-1 1 0,0 0 0,0-1 0,0 1 0,0 0-1,0 1 1,-1-1 0,1 1 0,-1 0 0,0-1 0,0 1-1,0 1 1,-1-1 0,1 0 0,-1 1 0,0-1 0,0 1-1,-1 0 1,1-1 0,-1 1 0,0 0 0,-1 0 0,1 0 0,-1 5-1,0 2-1,1-7-90,-1-1 0,1 0 0,-1 1 1,0-1-1,-1 1 0,1-1 0,-1 0 1,0 1-1,0-1 0,0 0 0,-1 0 0,1 0 1,-1 0-1,0 0 0,0 0 0,-4 5 1,16-33-9274,0 13 7874,-2 0 202</inkml:trace>
  <inkml:trace contextRef="#ctx0" brushRef="#br0" timeOffset="2202.23">2202 446 3736,'2'-1'223,"0"0"0,-1 0-1,1-1 1,-1 1 0,1 0-1,-1-1 1,1 1 0,-1-1 0,0 1-1,0-1 1,0 0 0,0 0-1,0 1 1,0-1 0,0 0-1,-1 0 1,1 0 0,-1 0-1,1 0 1,-1 0 0,1-2-1,-1 2-36,1 0-1,-1-1 0,0 1 0,0 0 0,1 0 0,-1 0 0,-1-1 1,1 1-1,0 0 0,0 0 0,-1 0 0,1 0 0,-1-1 0,0 1 1,0 0-1,0 0 0,0 0 0,-2-3 0,-3 1-105,1-1 0,-1 2 0,0-1 0,-1 0 0,1 1 0,-1 1 1,1-1-1,-1 1 0,0 0 0,0 0 0,0 1 0,0 0 0,0 0 0,0 1 0,0-1 0,0 2 0,-10 0 0,12 0-79,0 0 0,-1 1 1,1 0-1,0-1 0,0 2 0,0-1 0,1 0 0,-1 1 0,0 0 0,1 0 0,0 1 0,0-1 0,0 1 1,0 0-1,1 0 0,-1 0 0,1 0 0,0 1 0,0-1 0,0 1 0,1 0 0,0 0 0,-3 8 1,2-4 12,1 1 1,0 0 0,0 0-1,1 0 1,0 0 0,1 0-1,0 0 1,2 14 0,-2-20-28,1 0 0,0 0 1,-1-1-1,1 1 0,1 0 1,-1-1-1,0 1 0,1-1 1,0 1-1,0-1 0,0 0 1,0 0-1,0 0 0,1 0 1,-1 0-1,1 0 0,0-1 1,0 1-1,0-1 0,0 0 1,0 0-1,1 0 0,-1 0 1,1 0-1,3 0 0,-3-1-25,0 0 0,0-1-1,-1 1 1,1-1 0,0 0 0,0 0-1,0-1 1,-1 1 0,1-1 0,0 0-1,0 0 1,-1 0 0,1 0 0,-1-1-1,1 0 1,-1 1 0,0-1 0,1 0-1,3-4 1,6-5-67,-1 0 0,0-1 0,12-15 1,-12 13 164,-8 9-45,-1 0 0,0 0 0,0 0 0,-1-1-1,1 1 1,-1-1 0,-1 0 0,1 1 0,-1-1 0,1-7-1,-1 22 82,0 1 0,0-1-1,1 0 1,0 1 0,0-1-1,1 0 1,0 0 0,1 0-1,0-1 1,1 1 0,-1-1-1,11 13 1,-7-9-77,7 7 363,20 40 0,-31-51-296,-1 0 1,0 0-1,0 0 0,-1 1 1,0-1-1,0 1 1,-1 0-1,0 14 1,-1-20-78,-1-1 0,1 1 0,-1 0 0,0 0 1,0-1-1,0 1 0,0-1 0,-1 1 0,1-1 0,-1 1 0,1-1 1,-1 0-1,0 0 0,0 0 0,0 0 0,0 0 0,0 0 1,0-1-1,-1 1 0,1 0 0,-4 1 0,-6 3-2,0 0 0,0-1 0,-15 4-1,16-5-246,0-2 0,0 1-1,0-2 1,-1 1-1,1-1 1,0-1-1,-1 0 1,-13-3-1,20 3-170,0-1 0,1 0 0,-1 0 0,0 0 0,1-1 0,0 1 0,-1-1 0,1 0 0,0-1 0,0 1 0,0-1 0,0 1 0,0-1 0,1 0 0,-1-1 0,1 1 0,0-1 0,0 1 0,0-1 0,0 0 0,1 0 0,-3-6 0,-2-8-1443</inkml:trace>
  <inkml:trace contextRef="#ctx0" brushRef="#br0" timeOffset="2940.33">2536 193 2476,'0'-94'6315,"0"-5"-2900,10 298-2700,-7 23-1281,-4-129-7014,1-86 5641</inkml:trace>
  <inkml:trace contextRef="#ctx0" brushRef="#br0" timeOffset="3465.18">2479 385 2768,'-19'-6'1335,"19"6"-1321,0 0-1,0 0 0,-1-1 1,1 1-1,0 0 0,0 0 1,0-1-1,0 1 0,0 0 1,0 0-1,0 0 0,0-1 1,0 1-1,1 0 0,-1 0 1,0-1-1,0 1 0,0 0 1,0 0-1,0 0 0,0-1 0,0 1 1,0 0-1,1 0 0,-1 0 1,0 0-1,0-1 0,0 1 1,0 0-1,0 0 0,1 0 1,-1 0-1,0 0 0,0 0 1,0-1-1,1 1 0,-1 0 1,0 0-1,0 0 0,1 0 1,-1 0-1,40-14-5,-25 9 33,96-38-1,-53 18 895,93-24 0,-151 49-911,0 0-1,0 0 1,0 0 0,0 0 0,0 0-1,0 0 1,0 0 0,0 0-1,0 0 1,0 0 0,0 0 0,0 1-1,0-1 1,0 0 0,0 0 0,0 0-1,0 0 1,0 0 0,0 0-1,0 0 1,0 0 0,0 0 0,0 0-1,0 0 1,0 0 0,0 0 0,0 0-1,0 1 1,0-1 0,0 0-1,0 0 1,0 0 0,1 0 0,-1 0-1,0 0 1,0 0 0,0 0 0,0 0-1,0 0 1,0 0 0,0 0-1,0 0 1,0 0 0,0 0 0,0 0-1,0 0 1,0 0 0,1 0 0,-1 0-1,0 0 1,-12 10 579,-29 19-346,14-10-16,18-12-196,0 0-1,1 0 1,0 0-1,0 1 0,1 0 1,0 1-1,0-1 0,1 2 1,0-1-1,1 0 1,0 1-1,0 0 0,1 0 1,1 1-1,0-1 0,0 1 1,1 0-1,0 0 1,-1 19-1,4-28-44,-1 0 0,0-1 0,1 1 0,-1 0 0,1-1 0,0 1 0,0-1 0,-1 1 0,1-1 0,0 1 0,0-1 0,0 0 0,1 1 0,-1-1 0,0 0 0,0 0 0,1 0 0,-1 0 0,0 0 0,1 0 0,-1 0 0,1 0 0,0-1 0,-1 1 0,1-1 0,0 1 0,-1-1-1,1 1 1,0-1 0,2 0 0,10 2-54,-1-1-1,25 0 0,-28-1-75,2-1 39,1 0 1,-1-1 0,1 0 0,-1-1 0,14-5 0,-20 6 83,1 0 0,-1 0 0,0-1 0,0 0 0,0 0 0,-1-1 0,1 0 0,-1 0 0,0 0 0,0-1 0,6-5 0,-10 7 38,1 1-1,-1-1 1,1 0-1,-1 0 0,0 1 1,0-1-1,0 0 1,0 0-1,0 0 0,-1 0 1,1 0-1,-1 0 0,0 0 1,0 0-1,0-1 1,0 1-1,-1 0 0,1 0 1,-1 0-1,0 0 0,0 1 1,0-1-1,0 0 1,0 0-1,-1 0 0,1 1 1,-1-1-1,0 1 1,-3-4-1,-5-6 14,-1 0 0,-1 1 1,0 0-1,-18-12 0,19 15-48,7 5-43,0 0 0,0 0 0,-1 0 0,1 0 0,-1 1 0,0 0 0,0 0 0,0 0 0,0 1 0,0-1 0,0 1 0,0 0 0,-9 0 0,12 2-245,1 1 1,0-1 0,0 0 0,0 1 0,-1-1-1,1 1 1,1-1 0,-1 1 0,0-1 0,0 1-1,1-1 1,-1 1 0,1 0 0,-1 0 0,1-1-1,0 1 1,-1 0 0,1 0 0,0 1 0,0 5-1257</inkml:trace>
  <inkml:trace contextRef="#ctx0" brushRef="#br0" timeOffset="4011.44">3160 312 3028,'-3'7'332,"0"-1"-1,0 1 0,1 0 0,-1 0 1,2 1-1,-1-1 0,1 0 1,-1 8-1,2 65 2383,0-47-1772,0-31-815,0 0-1,1 0 1,-1 0-1,1 0 1,-1 0-1,1 0 1,-1-1-1,1 1 1,0 0-1,0 0 1,0 0-1,0-1 1,0 1-1,0-1 1,0 1-1,1-1 1,-1 1-1,1-1 1,-1 0-1,1 1 1,-1-1-1,1 0 1,0 0-1,-1 0 1,1-1-1,0 1 1,0 0-1,0-1 1,0 1-1,0-1 1,0 1-1,0-1 1,3 0-1,-5 0-118,1 0 1,-1 0-1,0 0 0,0-1 0,1 1 0,-1 0 0,0 0 0,0-1 0,1 1 1,-1 0-1,0 0 0,0-1 0,1 1 0,-1 0 0,0-1 0,0 1 0,0 0 1,0-1-1,0 1 0,1 0 0,-1-1 0,0 1 0,0 0 0,0-1 0,0 1 1,0 0-1,0-1 0,0 1 0,0 0 0,0-1 0,0 1 0,-1 0 0,1-1 1,0 1-1,0 0 0,0-1 0,0 1 0,0 0 0,-1-1 0,1 1 0,0 0 1,0 0-1,0-1 0,-1 1 0,1 0 0,0 0 0,-1-1 0,1 1 0,-10-16 104,4 9-114,0 0 0,1 0 0,0 0 0,1 0-1,0-1 1,0 0 0,0 0 0,1 0-1,-3-13 1,5 16 3,0 0-1,0 0 1,1 0-1,-1 0 1,1-1-1,1 1 1,-1 0-1,1 0 1,0 0-1,0 0 1,0 0-1,1 0 1,-1 1-1,1-1 1,0 0-1,1 1 1,3-6-1,-3 5-2,1 0-1,0 0 1,1 0 0,-1 0-1,1 1 1,0 0-1,0 0 1,0 0 0,1 0-1,-1 1 1,1 0 0,0 0-1,0 1 1,10-4-1,0 3 32,1 0-1,1 1 0,-1 1 0,21 1 0,-34 0 3,1 0 0,-1 1 0,1 0 1,-1 0-1,1 0 0,-1 0 0,0 1 1,1-1-1,-1 1 0,0 0 0,0 0 1,0 1-1,-1-1 0,1 1 0,0 0 1,-1 0-1,0 0 0,0 1 1,0-1-1,4 7 0,-3-4 11,0 0 1,0 1-1,-1 0 0,0 0 1,-1 0-1,1 0 0,-1 0 1,0 0-1,-1 1 0,0-1 0,0 13 1,-2 1 24,-1-1 0,-2 1-1,0-1 1,0 0 0,-11 27 0,6-20-384,6-13-447,-2 10-2596,-6-16-2636,5-7 3699</inkml:trace>
  <inkml:trace contextRef="#ctx0" brushRef="#br0" timeOffset="6974.97">383 319 1232,'-2'-151'7430,"2"151"-7438,-18 45 560,15-22-427,1 0 0,1 0 0,2 31 1,0-7 5,1-30-113,0 0 1,1 1-1,10 31 0,-4-15 3,0 0 54,-4-18 346,-1 0 0,-1 0 0,0 0 0,0 21 0,-14-69-232,-1-2-69,-50-243-147,39 190-55,19 64 65,3 18 20,1 0 0,-1-1 1,-1 1-1,1 0 0,-1 0 0,-3-8 0,-3 56-58,7-18 74,1 1 0,2-1 0,0 0 1,9 36-1,-5-15 86,-2 0 0,-2 67 0,-2-89 110,0-24-68,0-30-30,0 20-138,-2-1-1,0 1 1,-4-16 0,-4-18 25,3-19-40,-10-132-12,17 212-51,0 38 263,12 108 0,18-16 1503,-30-483-1966,0 336 296,0 0 0,0 0 1,0 0-1,0 0 0,0-1 0,0 1 0,-1 0 0,1 0 1,0 0-1,0 0 0,0 0 0,0 0 0,0 0 0,-1 0 1,1 0-1,0 0 0,0 0 0,0-1 0,0 1 0,-1 0 1,1 0-1,0 0 0,0 0 0,0 0 0,0 0 0,-1 0 1,1 0-1,0 1 0,0-1 0,0 0 0,0 0 1,-1 0-1,1 0 0,0 0 0,0 0 0,0 0 0,0 0 1,0 0-1,-1 0 0,1 1 0,0-1 0,0 0 0,0 0 1,0 0-1,0 0 0,0 0 0,0 0 0,-1 1 0,1-1 1,0 0-1,0 0 0,0 0 0,0 0 0,0 1 0,0-1 1,0 0-1,0 0 0,0 0 0,0 0 0,0 1 0,-8 11 44,4 9-5,1 1 0,1 0 0,2 43-1,0-32 49,2-18-35,-1 0 1,2 0 0,6 22-1,3 16 74,7 16 130,-6-26-226,-13-40 0,1 0-1,0-1 1,0 1-1,0-1 1,0 1-1,0-1 1,0 0-1,1 1 1,-1-1-1,1 0 1,2 3 0,-4-5-3,1 1 0,0-1 0,0 1 0,0-1 0,0 1 0,0-1 0,0 0 1,-1 1-1,1-1 0,0 0 0,0 0 0,0 0 0,0 0 0,0 1 1,0-1-1,0 0 0,0-1 0,0 1 0,0 0 0,0 0 0,0 0 1,0-1-1,0 1 0,0 0 0,0-1 0,-1 1 0,1-1 0,0 1 1,0-1-1,1 0 0,2-2-23,1 1-1,0 0 1,-1 0 0,1 0 0,0 1 0,0-1-1,0 1 1,0 0 0,9 0 0,51 3 35,-29-1-77,-36-1 25,-59-1 76,45-2-72,1 0 1,-1 0 0,0 2 0,-21-1 0,5 0 133,25 2-105,0-1 0,0 1 0,1-1 0,-1-1 0,0 1 0,1-1 0,-9-3 0,12 4-16,-1 0 1,1 0 0,-1 0-1,1 0 1,-1 0 0,1 0-1,0 0 1,0 0-1,-1-1 1,1 1 0,0-1-1,0 1 1,1-1 0,-1 1-1,0-1 1,0 1-1,1-1 1,-1 0 0,1 1-1,-1-1 1,1 0 0,0 1-1,-1-4 1,4 4-1,-1 0 0,1 1 1,-1-1-1,1 0 0,-1 1 0,1 0 0,-1 0 1,1-1-1,-1 2 0,1-1 0,3 1 1,-1-1-12,9 1 9,-1 0 0,1 1 0,18 6 0,-16-4 16,-1-1-1,27 2 1,-30-4-27,-2-1 5,0 0 0,0 1 0,0 0 0,0 1 0,13 4 0,-23-6 7,1 0 1,-1 0 0,1 0 0,-1 0 0,1 0 0,-1 0 0,0 0 0,1 1 0,-1-1 0,1 0-1,-1 0 1,0 1 0,1-1 0,-1 0 0,0 1 0,1-1 0,-1 0 0,0 1 0,1-1 0,-1 0-1,0 1 1,0-1 0,0 1 0,1-1 0,-1 0 0,0 1 0,0-1 0,0 1 0,0-1 0,0 1-1,0-1 1,0 0 0,0 1 0,0-1 0,0 1 0,0-1 0,0 1 0,0-1 0,0 1 0,0-1-1,0 0 1,0 1 0,-1-1 0,1 1 0,0-1 0,0 0 0,-1 1 0,1-1 0,0 1 0,-1-1-1,-16 14-5,-5-9-6,0 0 0,0-2 0,-1 0 0,1-2 1,-1 0-1,-31-4 0,-5 2 13,56 1 16,0-1 21,9-4-23,-2 2-17,-1 1 24,0-1 1,0 0 0,-1 0 0,1 0 0,-1 0 0,0-1 0,0 1 0,0-1 0,0 1 0,0-1 0,-1 0 0,0 1 0,0-1-1,0 0 1,0 0 0,0-7 0,1-10-33,-3-42-1,0 33 53,0 15-47,-1 1-1,-1 0 1,-1 0 0,0 0 0,-1 0 0,-8-17 0,-5-16-5,9 20-3,-16-32 0,23 50 2,2 9 3,0-1 0,0 1 0,0 0-1,-1-1 1,1 1 0,0 0 0,0-1-1,0 1 1,0 0 0,0-1 0,0 1-1,0 0 1,-1-1 0,1 1 0,0 0 0,0-1-1,0 1 1,-1 0 0,1 0 0,0-1-1,0 1 1,-1 0 0,1 0 0,0-1 0,0 1-1,-1 0 1,1 0 0,0 0 0,-1 0-1,1-1 1,0 1 0,-1 0 0,1 0-1,-1 0 1,1 0 0,0 0 0,-1 0 0,0 0-101,1-19-12404,0 14 10624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7:10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42 144 928,'0'2'128,"-1"-1"0,0 0 0,0 0 0,0 1 0,0-1 0,0 0 0,0 0 0,0 0 0,0 0 0,-1 0 0,1 0 0,0 0 0,-1-1 0,1 1 0,0 0 0,-1-1 0,1 1 0,-1-1 0,1 0 0,-1 1 0,1-1 0,-1 0 0,1 0 0,-1 0 0,1 0 0,-1 0 0,-2-1 0,0 1 1413,33 0-1317,95-5-97,169-30 0,-235 26-195,62-8-3825,-96 12 2683</inkml:trace>
  <inkml:trace contextRef="#ctx0" brushRef="#br0" timeOffset="438.57">485 157 1736,'-3'2'205,"0"1"-1,1-1 1,-1 1 0,0 0-1,1 0 1,-1 0 0,1 0-1,0 0 1,0 0 0,0 1-1,1-1 1,-3 6-1,2 1-80,0-1-1,0 1 1,1 0-1,0 0 1,1 0-1,0 0 1,1 0-1,2 15 1,23 82 60,-16-70-62,-3-11-60,1 1 372,-1 1 1,-1 0-1,-1 1 0,0 33 0,-5-59-354,-1 0 1,0 0-1,0 0 0,0 0 1,0-1-1,-1 1 1,1 0-1,-1-1 0,0 1 1,1-1-1,-1 0 1,0 0-1,0 1 0,-1-1 1,1 0-1,0-1 1,-1 1-1,-3 2 1,-51 27 717,47-27-676,0 0 0,-1-1 0,0 0 0,0 0 0,0-1 0,0-1 0,0 0 0,0 0 0,-1-1 0,1 0 0,0-1 0,0-1 0,-20-4 0,26 4-223,-1 0 0,0 0 0,1-1 0,-1 0-1,1 0 1,0 0 0,-1 0 0,2-1 0,-1 0 0,0 0 0,1 0 0,0-1 0,0 1 0,0-1 0,0 0 0,1 0 0,0 0 0,0-1 0,0 1 0,1-1 0,0 0-1,0 1 1,0-1 0,1 0 0,0 0 0,-1-9 0,2 10-225,0 0-1,0 0 0,0 0 1,1 0-1,0 0 1,0 0-1,0 1 0,0-1 1,1 0-1,0 1 1,0-1-1,0 1 0,0 0 1,1-1-1,0 1 1,0 0-1,0 1 0,0-1 1,1 0-1,4-3 1,11-11-892</inkml:trace>
  <inkml:trace contextRef="#ctx0" brushRef="#br0" timeOffset="1522.49">876 528 2364,'5'12'3725,"-7"-13"-3630,0 0 0,0 0 1,0 0-1,0 0 0,0 0 1,1-1-1,-1 1 0,0-1 1,1 0-1,-1 1 1,1-1-1,-3-4 0,-14-13 66,14 16-160,0 0 0,-1 0 0,1 1 0,0 0 0,-1 0 0,0 0 0,1 0 0,-1 1 0,0 0 0,0 0 0,0 0 0,1 0 0,-1 1 0,0 0 0,0 0 0,0 0 0,0 1-1,0 0 1,0 0 0,0 0 0,0 0 0,1 1 0,-1-1 0,0 1 0,1 1 0,0-1 0,-1 0 0,1 1 0,0 0 0,0 0 0,1 0 0,-1 1 0,1-1 0,-1 1 0,1 0 0,0 0 0,0 0 0,1 0 0,-1 1-1,1-1 1,0 1 0,0-1 0,1 1 0,-1 0 0,1-1 0,0 1 0,0 0 0,0 7 0,2-9 2,0 0-1,-1 0 0,1-1 1,0 1-1,0 0 1,1-1-1,-1 1 1,0-1-1,1 1 1,0-1-1,0 1 1,-1-1-1,1 0 1,0 0-1,1 0 1,-1 0-1,0-1 1,1 1-1,-1 0 1,1-1-1,-1 0 1,5 2-1,1 1-9,-1-1-1,1 0 1,0 0 0,0-1 0,0 0-1,15 1 1,-18-2 8,0-1 0,-1 0 0,1 0 1,0 0-1,-1-1 0,1 0 0,0 1 0,-1-2 0,1 1 0,-1 0 0,0-1 1,1 0-1,-1 0 0,0 0 0,0-1 0,0 1 0,0-1 0,-1 0 0,1 0 1,-1 0-1,0-1 0,0 1 0,0-1 0,0 0 0,0 0 0,-1 0 0,0 0 1,0 0-1,0 0 0,0-1 0,1-4 0,-1-4-78,-3 17-12,0-3 90,1 1 0,0-1 0,0 1 0,0-1 0,0 1 1,0-1-1,0 1 0,0-1 0,0 1 0,1-1 0,-1 1 1,0-1-1,1 1 0,0-1 0,-1 0 0,2 3 0,3 2 6,0 1-1,1-1 0,0-1 1,0 1-1,11 8 0,-15-14-4,-1 1 1,0 0-1,0-1 0,1 1 1,-1 0-1,0-1 0,1 0 0,-1 1 1,1-1-1,-1 0 0,1 0 0,-1 0 1,1 0-1,-1 0 0,0 0 1,1 0-1,-1 0 0,1 0 0,-1-1 1,1 1-1,-1-1 0,0 1 0,1-1 1,-1 1-1,0-1 0,0 0 1,1 0-1,-1 0 0,0 1 0,0-1 1,0 0-1,0-1 0,0 1 0,0 0 1,0 0-1,0 0 0,-1 0 0,1-1 1,0 0-1,5-8-8,-1 0 0,0 0 0,-1 0 1,-1 0-1,1-1 0,-1 1 0,-1-1 0,1-12 0,0-12-18,-2-42-1,-2 37 62,0 17 7,-2-1-1,0 1 1,-13-44-1,3 16-145,13 54 82,0 0-1,0-1 1,0 1 0,1 0 0,-1 0 0,1 0 0,0 0-1,1 3 1,10 23 32,0 1-1,-2 1 0,11 54 1,1 6 98,-21-88-108,6 19 27,-1 0-1,0 1 1,-2 0-1,2 38 0,-7-62-18,-1 1-1,1-1 1,-1 0 0,1 1-1,0-1 1,-1 0-1,1 0 1,0 0-1,0 0 1,0 0-1,0-1 1,-2 0-1,0-5-6,-1 0-1,1 0 1,0 0 0,0 0-1,1 0 1,0 0-1,1-1 1,-1 1-1,1-1 1,1 1-1,0-11 1,0 6-7,0 1 0,1-1 1,1 0-1,0 1 0,0-1 0,7-17 0,-6 23 0,0-1 0,0 1 0,0 0 0,1 0 0,0 1 0,0-1-1,1 1 1,-1 0 0,1 0 0,0 0 0,0 0 0,1 1-1,8-5 1,-11 7-1,0 1-1,1-1 0,-1 1 0,1 0 1,-1 0-1,1 0 0,0 0 1,-1 0-1,1 1 0,0 0 0,0 0 1,-1 0-1,1 0 0,0 1 1,0-1-1,-1 1 0,1 0 0,-1 0 1,1 0-1,-1 1 0,1-1 1,-1 1-1,0 0 0,1 0 0,3 3 1,2 1-81,-1 1 0,0 0 0,13 15 0,-19-19 77,1 0 0,-1 0 0,0 0 0,0 1 0,0-1 0,0 0 0,-1 1 0,0 0 0,1-1 0,-1 1 0,0 0 0,-1 0 0,1 6 0,-1-9 9,-1 0 0,1 0 1,-1 0-1,0 1 0,1-1 0,-1 0 1,0 0-1,0 0 0,0 0 1,0 0-1,0-1 0,0 1 1,0 0-1,0 0 0,0-1 1,0 1-1,0 0 0,0-1 0,0 0 1,-1 1-1,1-1 0,0 1 1,-2-1-1,-35 9 31,36-9-29,-8 1-30,1 1 16,0-1-1,-1 1 1,1 0-1,-15 7 1,23-9 12,0 1 0,0-1 0,0 1 0,0 0 1,0-1-1,0 1 0,0 0 0,0 0 0,0 0 1,0 0-1,0 0 0,1 0 0,-1 0 0,0 0 0,1 0 1,-1 0-1,0 0 0,1 1 0,-1 0 2,1-1-1,0 1 0,1-1 1,-1 1-1,0-1 0,0 0 0,1 1 1,-1-1-1,0 1 0,1-1 1,0 0-1,-1 0 0,1 1 1,0-1-1,-1 0 0,1 0 1,0 0-1,0 1 0,2 0 1,2 4-61,1 0 1,0-1 0,0 1 0,0-1 0,1-1 0,0 1 0,0-1-1,0 0 1,15 5 0,-10-6-701,0 0 0,0 0-1,0-1 1,1-1 0,21 0 0,-20-1-149</inkml:trace>
  <inkml:trace contextRef="#ctx0" brushRef="#br0" timeOffset="1907.85">1512 593 1344,'4'0'155,"0"0"1,0 0-1,-1-1 1,1 0-1,0 0 0,-1 0 1,1 0-1,-1 0 0,1-1 1,-1 1-1,1-1 1,-1 0-1,0 0 0,0 0 1,0-1-1,0 1 0,0-1 1,-1 0-1,1 1 1,-1-1-1,0 0 0,0-1 1,0 1-1,0 0 0,0 0 1,1-5-1,-1 4-120,0 1 0,-1-1 0,0 0-1,1 0 1,-1 0 0,0 0 0,-1 0-1,1 0 1,-1 0 0,0 0 0,0 0-1,0 0 1,0 0 0,-1 0 0,0 0 0,0 0-1,0 0 1,0 0 0,0 0 0,-1 0-1,0 1 1,0-1 0,0 0 0,-5-5 0,4 4 4,-1 2 0,0-1 0,0 0 1,0 1-1,-1-1 0,1 1 0,-1 0 0,0 1 1,0-1-1,0 1 0,0 0 0,0 0 1,0 1-1,-1-1 0,1 1 0,0 1 1,-1-1-1,-7 0 0,11 2-40,-1-1 1,1 1-1,-1 0 0,1-1 1,-1 1-1,1 0 1,-1 1-1,1-1 0,0 0 1,-1 1-1,1-1 0,0 1 1,0 0-1,0-1 0,1 1 1,-1 0-1,0 0 0,1 0 1,-1 1-1,1-1 1,-1 0-1,1 0 0,0 1 1,-1 3-1,-1 2 0,0 0 0,0 0 0,1 0-1,1 0 1,-1 0 0,0 15 0,3-17 9,-1 0-1,1 0 1,0-1 0,0 1-1,1 0 1,0-1 0,0 1-1,0-1 1,1 0 0,-1 1-1,1-1 1,1 0 0,-1-1-1,1 1 1,-1-1 0,1 1 0,1-1-1,-1 0 1,1-1 0,-1 1-1,9 4 1,-3-2-116,0-1 1,1 0-1,-1 0 1,1-1-1,0-1 1,0 0-1,0 0 1,0-1-1,0-1 0,17 1 1,8-3-2351,-18-5 1000</inkml:trace>
  <inkml:trace contextRef="#ctx0" brushRef="#br0" timeOffset="2412.75">1817 582 1344,'1'1'77,"-1"1"0,0-1-1,1 0 1,0 0 0,-1 0-1,1 0 1,-1 0 0,1 0-1,0 0 1,0 0 0,0 0-1,-1 0 1,1-1 0,0 1-1,0 0 1,0 0 0,0-1 0,0 1-1,1-1 1,-1 1 0,0-1-1,0 1 1,0-1 0,0 0-1,1 1 1,1-1 0,33 5 2061,-33-6-2107,-1 1 0,1-1 0,0 0-1,-1 0 1,1 0 0,-1-1 0,1 1 0,-1 0 0,0-1-1,0 0 1,0 1 0,0-1 0,0 0 0,0 0-1,0 0 1,0-1 0,-1 1 0,1 0 0,1-5-1,4-4 106,-1-1-1,8-22 1,-7 8 191,-1 0 0,-2 0 0,0 0-1,-2-1 1,-2-53 0,-1 45 140,0 19-327,-2 0-1,0 1 1,0-1-1,-2 1 0,-12-29 1,17 44-143,0 0 1,0 0-1,0 0 0,0 1 0,0-1 1,0 0-1,0 0 0,0 0 1,0 0-1,0 0 0,0 0 1,0 0-1,0 1 0,0-1 0,0 0 1,0 0-1,0 0 0,0 0 1,0 0-1,-1 0 0,1 0 1,0 0-1,0 0 0,0 0 1,0 1-1,0-1 0,0 0 0,0 0 1,0 0-1,0 0 0,-1 0 1,1 0-1,0 0 0,0 0 1,0 0-1,0 0 0,0 0 1,0 0-1,-1 0 0,1 0 0,0 0 1,0 0-1,0 0 0,0 0 1,0 0-1,0 0 0,0 0 1,0 0-1,-1 0 0,1-1 0,0 1 1,0 0-1,0 0 0,0 0 1,0 0-1,0 0 0,0 0 1,0 0-1,0 0 0,0 0 1,-1 0-1,1-1 0,0 1 0,0 0 1,-5 19-119,-1 22 88,5-16 42,1 0-1,2 1 1,0-1-1,2 0 1,0-1-1,2 1 1,9 27-1,-9-36 16,0-1 0,1 0 0,1-1-1,0 1 1,1-1 0,1-1 0,0 0-1,1 0 1,0-1 0,1 0 0,0-1-1,1-1 1,0 0 0,0 0 0,1-1-1,27 12 1,-31-16-126,2-1-1,21 6 0,-30-9-260,0 0 0,0-1-1,0 1 1,1-1-1,-1 0 1,0 0-1,0 0 1,0 0 0,0-1-1,0 1 1,0-1-1,0 0 1,0 1 0,0-1-1,0-1 1,4-1-1,2-3-1114</inkml:trace>
  <inkml:trace contextRef="#ctx0" brushRef="#br0" timeOffset="3403.29">2504 252 1848,'-24'-18'2185,"24"18"-2161,-1-1 0,1 1 1,-1 0-1,1-1 0,0 1 1,0-1-1,-1 1 0,1-1 1,0 1-1,0-1 0,-1 1 1,1-1-1,0 1 0,0-1 1,0 1-1,0-1 0,0 0 1,0 1-1,0-1 0,0 1 1,0-1-1,0 1 0,0-1 1,0 1-1,0-1 0,0 0 1,0 1-1,1-1 0,-1 1 1,0-1-1,0 1 0,1-1 1,-1 1-1,0 0 0,1-1 1,-1 1-1,1-1 0,-1 1 1,0 0-1,1-1 0,-1 1 0,1 0 1,-1-1-1,1 1 0,-1 0 1,1 0-1,-1-1 0,1 1 1,0 0-1,5-3-28,-1 1 1,1-1-1,0 1 0,0 0 1,0 1-1,0 0 0,0 0 0,0 0 1,1 0-1,-1 1 0,0 0 0,0 1 1,1-1-1,-1 1 0,6 2 1,-8-2-4,0 1 1,0-1-1,0 1 1,-1 0-1,1 0 1,0 0-1,-1 1 1,0-1 0,0 1-1,1 0 1,-2 0-1,1 0 1,0 0-1,0 1 1,-1-1 0,0 1-1,0-1 1,0 1-1,0 0 1,-1 0-1,1 0 1,-1 0 0,1 5-1,1 1 14,-1 1 0,-1-1 0,0 1 1,0-1-1,-1 1 0,0-1 0,-1 1 0,0-1 0,-1 0 0,0 1 0,-1-1 0,0 0 0,0 0 0,-1 0 1,0-1-1,-1 1 0,0-1 0,0 0 0,-1-1 0,-1 1 0,1-1 0,-1 0 0,-1-1 0,1 1 1,-1-1-1,0-1 0,-1 0 0,0 0 0,0-1 0,-18 9 0,21-11 12,4-2-9,-1 0 1,0 1 0,0-1 0,1 0-1,-1 0 1,0-1 0,0 1 0,-3 0-1,5-1 18,36 1-128,-22 3 139,0 0 0,0 1 0,0 1 0,20 12 0,-24-12-376,0-1 0,0 0 0,1 0 0,0-1 0,0 0 0,0-1 0,0 0 0,0-1 0,20 3 0,-11-5-614</inkml:trace>
  <inkml:trace contextRef="#ctx0" brushRef="#br0" timeOffset="3749.98">2916 221 4036,'0'0'47,"0"0"-1,0 0 1,0 0 0,-1 0-1,1-1 1,0 1-1,0 0 1,0 0-1,0 0 1,-1 0-1,1 0 1,0 0 0,0 0-1,0 0 1,0 0-1,-1 0 1,1 0-1,0 0 1,0 0 0,0 0-1,-1 0 1,1 0-1,0 1 1,0-1-1,0 0 1,0 0-1,0 0 1,-1 0 0,1 0-1,0 0 1,0 0-1,0 0 1,0 1-1,0-1 1,0 0-1,-1 0 1,1 0 0,0 0-1,0 1 1,0-1-1,0 0 1,0 0-1,0 0 1,0 0-1,0 1 1,0-1 0,0 0-1,0 0 1,0 0-1,0 0 1,0 1-1,0-1 1,-3 21 1083,2 31-412,1-42-351,0 12-128,-1-3-171,1 1 0,1-1 0,0 0 0,2 0 0,0 0 0,1 0 0,10 28 0,14 37 340,-10-26-1837,-3-21-3624,-13-31 3413</inkml:trace>
  <inkml:trace contextRef="#ctx0" brushRef="#br0" timeOffset="4946.86">3760 203 1820,'2'-5'116,"-1"1"-1,0-1 1,-1 0-1,1 1 1,-1-1 0,0 0-1,0 0 1,0 1-1,-1-1 1,1 0-1,-1 1 1,-1-1 0,1 1-1,0-1 1,-1 1-1,0-1 1,0 1-1,0 0 1,-1 0-1,1 0 1,-1 0 0,0 0-1,0 1 1,-1-1-1,1 1 1,-1 0-1,1 0 1,-1 0 0,-7-3-1,5 1-114,-1 1-1,1 1 0,-1-1 1,-1 1-1,1 0 1,0 1-1,-1 0 1,1 0-1,-1 0 1,1 1-1,-1 0 0,0 0 1,1 1-1,-1 0 1,0 1-1,0 0 1,-13 3-1,10 0 11,0 0 0,0 1 0,0 0-1,1 1 1,-1 0 0,1 1 0,1 0 0,-1 0-1,1 1 1,1 1 0,0-1 0,0 1 0,-12 18 0,12-13 1,1-1 1,0 1-1,1 1 0,0 0 1,1-1-1,1 2 1,1-1-1,0 0 1,-2 28-1,5-21 6,0 1-1,1-1 1,1 0-1,1 0 1,1 0-1,1 0 1,1 0-1,1-1 1,1 0-1,0-1 1,2 0-1,0 0 1,2-1-1,26 35 1,-31-45-19,0-1 0,1 0 0,0-1 0,0 1 0,1-1 0,0-1 0,0 0 0,1 0 0,0-1-1,0 0 1,0-1 0,1 0 0,-1 0 0,1-1 0,0-1 0,0 0 0,19 1 0,-29-3 1,1 0 0,0 0 0,-1 0 0,1-1-1,-1 1 1,1-1 0,-1 1 0,1-1 0,-1 0 0,1 1 0,-1-1-1,0 0 1,1 0 0,-1 0 0,0 0 0,0 0 0,0 0 0,0 0-1,1-1 1,-2 1 0,1 0 0,0-1 0,0 1 0,0 0-1,-1-1 1,1 1 0,0-1 0,-1 1 0,0-1 0,1 1 0,-1-4-1,2-5 5,-1-1-1,0 1 0,-1-20 1,-1 16-6,1 7 1,-1 0 0,0 0 0,-1 0-1,0 1 1,0-1 0,0 0 0,-5-8 0,-27-47-12,25 45 2,-8-13 15,-2-6 15,-30-40 0,43 68-27,-1 0 0,0 0 0,0 0 0,0 1 0,-1 0 0,0 0 0,0 1 0,-1 0 0,1 1 0,-12-6 0,15 10 4,0-1 1,0 1-1,0 1 0,0-1 0,0 1 0,0 0 0,0 0 1,-1 0-1,1 1 0,0-1 0,0 1 0,0 0 0,0 1 1,0-1-1,1 1 0,-1 0 0,0 1 0,1-1 0,0 1 1,-7 4-1,8-5 6,0 0 0,0 0 1,0 1-1,1-1 0,-1 1 1,0 0-1,1 0 0,0 0 1,-1 0-1,1 0 0,0 0 1,1 1-1,-1-1 0,1 1 0,-1-1 1,1 1-1,0 0 0,1-1 1,-1 1-1,0 0 0,1 0 1,0-1-1,0 1 0,0 0 1,1 0-1,-1 0 0,1-1 1,1 6-1,1-4 2,0 1 0,0 0 0,0-1 0,1 0 0,0 0 0,0 0 0,0 0-1,1-1 1,0 0 0,-1 0 0,2 0 0,-1 0 0,0-1 0,7 4 0,5 1-15,0 0 1,0-1-1,28 7 0,-19-8-47,1-2 0,-1 0-1,1-2 1,29-1 0,-54-1 59,1 0-1,-1 0 1,1-1-1,0 1 1,-1-1 0,0 1-1,1-1 1,-1 0-1,1 0 1,-1 0-1,0 0 1,0 0 0,1-1-1,-1 1 1,0-1-1,0 1 1,0-1-1,-1 0 1,1 0 0,0 1-1,-1-1 1,1-1-1,-1 1 1,0 0-1,1 0 1,-1 0 0,1-4-1,1-2 51,-1 0 1,0 0-1,-1-1 0,1 1 0,-1 0 1,-1-15-1,0 21-52,0 0 1,-1 1-1,1-1 0,-1 0 1,1 1-1,-1-1 1,0 0-1,1 1 0,-1-1 1,0 1-1,0 0 0,0-1 1,0 1-1,0 0 1,-1-1-1,1 1 0,0 0 1,0 0-1,-1 0 0,1 0 1,-1 0-1,1 1 1,-1-1-1,1 0 0,-1 1 1,0-1-1,1 1 0,-1-1 1,-2 1-1,3 0 0,0 0 0,1 1-1,-1-1 1,0 1 0,0 0-1,1-1 1,-1 1 0,0-1-1,0 1 1,1 0 0,-1 0-1,1-1 1,-1 1 0,1 0 0,-1 0-1,1 0 1,-1 0 0,1 0-1,0-1 1,-1 3 0,-5 19 6,2-7 47,2 1 1,0-1 0,0 1 0,2 31 0,1-43-81,-1 0 0,1 0 0,0 0 0,0 0 0,0 0 0,1 0 0,-1 0 0,1 0 0,0 0 0,4 5 0,-5-7-90,1 0-1,0-1 1,0 1-1,0 0 1,0-1-1,0 1 1,0-1-1,0 0 1,0 0-1,0 0 1,1 0-1,-1 0 1,0 0-1,1-1 1,-1 1-1,1-1 1,-1 0-1,0 1 0,5-1 1,6 0-1273</inkml:trace>
  <inkml:trace contextRef="#ctx0" brushRef="#br0" timeOffset="6658.67">4190 373 900,'-1'3'69,"-1"0"0,1 0-1,0 0 1,0 1 0,1-1-1,-1 0 1,1 1 0,-1-1 0,1 0-1,0 1 1,0-1 0,1 0-1,-1 1 1,1-1 0,-1 0 0,1 1-1,0-1 1,0 0 0,1 0 0,-1 0-1,1 0 1,-1 0 0,1 0-1,0 0 1,0 0 0,0-1 0,0 1-1,1-1 1,-1 1 0,1-1 0,0 0-1,-1 0 1,1 0 0,0-1-1,0 1 1,0-1 0,0 1 0,1-1-1,-1 0 1,0 0 0,0-1-1,1 1 1,-1-1 0,0 1 0,1-1-1,-1 0 1,1 0 0,-1-1 0,0 1-1,1-1 1,-1 1 0,5-3-1,-3 1-15,0-1-1,-1 1 1,1-1 0,-1 0-1,1-1 1,-1 1-1,0-1 1,0 0-1,-1 0 1,1 0-1,-1 0 1,0-1-1,0 1 1,-1-1-1,1 0 1,-1 0-1,3-9 1,-2 6-40,-1 0 1,0 0-1,0-1 1,-1 1-1,0 0 0,0-1 1,-1 1-1,0-1 0,-1 1 1,-3-17-1,4 23-19,-1 0 1,0-1-1,0 1 0,1 0 1,-2 0-1,1 0 0,0-1 0,0 1 1,-1 1-1,1-1 0,-1 0 0,1 0 1,-1 0-1,0 1 0,1-1 1,-1 1-1,0-1 0,0 1 0,0 0 1,-1 0-1,1 0 0,0 0 1,0 0-1,0 1 0,-1-1 0,1 0 1,0 1-1,-1 0 0,1 0 0,-1-1 1,1 1-1,0 1 0,-1-1 1,1 0-1,0 1 0,-1-1 0,-3 2 1,-2 0-11,0 1 1,0-1-1,1 1 1,-1 1-1,0 0 1,1 0 0,0 0-1,0 1 1,-8 8-1,11-10 21,0 1-1,0 0 0,1 0 1,-1 0-1,1 0 0,0 1 1,1-1-1,-1 1 0,1 0 1,0-1-1,0 1 1,0 0-1,1 0 0,0 1 1,0-1-1,0 0 0,0 0 1,1 1-1,0-1 1,0 0-1,0 0 0,2 9 1,0-7 15,1 0 1,-1-1-1,1 1 0,0-1 1,1 0-1,-1 1 1,1-1-1,1-1 1,-1 1-1,1-1 0,0 0 1,0 0-1,0 0 1,1 0-1,11 6 1,-7-4-13,1-2 0,-1 1 0,1-1 1,0-1-1,0 0 0,0 0 0,1-2 1,-1 1-1,1-1 0,0-1 0,17 1 1,-24-3-6,0 1 0,0-1 0,0 0 0,-1 0 0,1 0 0,0 0 0,-1-1 1,1 0-1,-1 0 0,1 0 0,-1-1 0,0 1 0,0-1 0,0 0 0,0 0 1,-1-1-1,1 1 0,-1-1 0,0 1 0,0-1 0,0 0 0,0 0 1,-1-1-1,0 1 0,1 0 0,-2-1 0,1 0 0,0 1 0,-1-1 0,1-5 1,-1-1 134,0 1 0,0-1 0,-1 0 1,0 1-1,-1-1 0,0 0 1,-1 1-1,-6-21 0,7 29-139,1-1 0,-1 1-1,1-1 1,0 0 0,-1 1-1,1-1 1,0 1 0,0-1-1,1 0 1,-1 1 0,1-1-1,-1 1 1,1-1 0,0 1-1,0-1 1,0 1 0,0-1-1,0 1 1,1 0 0,-1 0-1,1-1 1,-1 1-1,1 0 1,0 0 0,0 1-1,0-1 1,0 0 0,0 1-1,3-3 1,0 2-13,-1 0 0,1 0 0,-1 0 0,1 1 0,0-1 0,-1 1 0,1 1 0,0-1-1,0 0 1,0 1 0,0 0 0,-1 0 0,1 1 0,0-1 0,7 3 0,-6-1 14,0 0 0,0 1 0,-1 0 0,0 0 0,1 0 1,-1 1-1,0-1 0,-1 1 0,1 0 0,-1 1 0,1-1 0,-1 1 0,-1 0 0,1 0 1,-1 0-1,0 0 0,4 10 0,-2-4 7,0 0 1,-1 0-1,0 1 1,-1-1-1,-1 1 1,0 0-1,0 0 1,-1 12-1,-1-17-51,-1-1 0,0 1 1,-1-1-1,0 0 0,0 1 0,0-1 0,0 0 0,-1 0 0,0-1 0,-1 1 0,1 0 0,-1-1 0,0 0 1,0 0-1,-1 0 0,1-1 0,-1 1 0,0-1 0,0 0 0,-6 3 0,10-6-8,1-1 0,-1 0-1,1 1 1,-1-1 0,1 1-1,-1-1 1,0 0 0,1 0-1,-1 1 1,1-1 0,-1 0-1,0 0 1,1 0 0,-1 0-1,0 0 1,1 0 0,-1 0-1,1 0 1,-1 0 0,0 0-1,1 0 1,-1 0 0,0 0-1,1-1 1,-1 1 0,0 0 0,1 0-1,-1-1 1,1 1 0,-1 0-1,1-1 1,-1 1 0,1-1-1,-1 1 1,1 0 0,-1-1-1,1 1 1,0-1 0,-1 1-1,1-1 1,-1 0 0,1 1-1,0-1 1,0 1 0,-1-1-1,1 0 1,0 1 0,0-1-1,0 1 1,0-1 0,0 0-1,0 0 1,-1-3-177,1 1 0,0-1 0,0 0 1,0 1-1,0-1 0,1 0 0,-1 1 0,3-7 0,5-3-335</inkml:trace>
  <inkml:trace contextRef="#ctx0" brushRef="#br0" timeOffset="8046.58">4895 297 2160,'5'-3'0,"-4"3"165,1-1 1,-1 0-1,1 0 1,-1 0-1,1 0 1,-1 0-1,0 0 0,0 0 1,1 0-1,-1 0 1,0-1-1,0 1 0,0 0 1,0-1-1,-1 1 1,1-1-1,0 1 1,-1-1-1,1 1 0,0-4 1,-1 5-69,-26 7-97,15 1-3,1 1 1,-1 0-1,2 1 0,0 0 0,-11 15 0,16-18 7,1-1-1,0 1 1,0 0 0,0 0-1,1 0 1,0 0 0,0 0-1,0 1 1,1-1 0,1 0-1,-1 12 1,1-13-16,1 0 1,-1 0 0,1 0-1,1 0 1,-1-1-1,1 1 1,0 0-1,0-1 1,0 1-1,1-1 1,0 0-1,0 0 1,0 0 0,1 0-1,-1-1 1,1 1-1,1-1 1,8 7-1,-7-6-164,1 0 0,0-1 0,0 0-1,1 0 1,-1-1 0,1 1 0,0-2-1,0 1 1,0-1 0,0-1 0,0 1-1,0-1 1,10 0 0,-5-2 123,-1-1-1,0 0 1,0 0-1,-1-1 1,1 0-1,0-1 1,-1-1 0,0 0-1,0 0 1,17-12-1,-10 5 55,0-1 0,-1-1 0,0-1 0,-1 0 0,15-19 0,-23 24 30,0 0 0,-1 0 0,0-1 0,-1 0 0,0 0 0,5-15-1,-8 18 649,-1-1 0,0 1-1,0-1 1,-1 0-1,0-16 1,-5 23-616,0 0 1,-1 0 0,1 1 0,-1-1 0,1 1 0,-1 0 0,0 0-1,-5 0 1,-6-1-30,0 1 0,0 1 0,0 0 0,0 1 0,0 1 0,1 0 0,-1 1-1,-19 7 1,29-8-34,0 0 0,0 1-1,0 0 1,0 0 0,1 0-1,-1 1 1,1-1 0,0 2-1,0-1 1,0 0 0,1 1 0,-1 0-1,1 0 1,0 0 0,1 0-1,-1 1 1,1 0 0,0-1-1,1 1 1,-1 0 0,1 0-1,0 1 1,-1 6 0,2-7-6,0-1 0,1 1 0,-1-1 0,1 1 0,1-1 0,-1 1 0,1-1 1,-1 0-1,2 1 0,-1-1 0,1 0 0,-1 1 0,1-1 0,1 0 0,-1 0 0,1-1 0,0 1 1,0 0-1,0-1 0,0 0 0,1 0 0,0 0 0,0 0 0,0 0 0,0-1 0,1 0 0,-1 0 1,1 0-1,0 0 0,0-1 0,0 0 0,0 0 0,0 0 0,1-1 0,-1 1 0,0-1 0,1-1 1,9 1-1,-6-1-15,-1-2 0,0 1 0,0-1 0,0 0 0,0-1 0,0 1 0,0-2 0,0 1 0,-1-1 0,0 0 0,0-1 0,9-7 0,5-5 10,0-1 1,27-32 0,-45 46-3,0 0 0,-1 1 1,1-1-1,-1-1 0,0 1 1,0 0-1,0-1 0,-1 1 1,0-1-1,2-8 0,-3 13-89,-12 20-68,8-11 191,-1 1 0,1 0 0,1 0 0,0 0 1,0 0-1,1 0 0,0 1 0,1-1 1,0 1-1,1 12 0,0-22-15,1 1 0,-1 0-1,1 0 1,-1-1 0,1 1 0,0 0 0,-1-1 0,1 1 0,0-1-1,0 1 1,0-1 0,1 1 0,-1-1 0,0 0 0,0 1-1,1-1 1,-1 0 0,0 0 0,1 0 0,0 0 0,-1 0 0,1-1-1,-1 1 1,1 0 0,0-1 0,-1 1 0,1-1 0,0 1-1,3-1 1,-1 1-27,0 0 1,0-1-1,1 1 0,-1-1 0,1 0 0,-1 0 0,0 0 1,1-1-1,-1 0 0,0 0 0,6-2 0,-5 1 7,1 0-1,-1-1 0,0 0 0,0 0 0,0 0 1,-1-1-1,1 0 0,-1 0 0,0 0 0,0 0 1,0 0-1,-1-1 0,1 0 0,-1 0 1,0 0-1,-1 0 0,1 0 0,-1 0 0,0-1 1,0 1-1,-1-1 0,2-11 0,-1 5 9,-2 8-4,0 0-1,0 0 1,0 0 0,1 1 0,0-1 0,0 0 0,0 0-1,0 1 1,0-1 0,1 1 0,0-1 0,2-3 0,-2 6 0,-1 1 1,0-1-1,1 1 0,-1-1 1,1 1-1,-1 0 1,0 0-1,1-1 1,-1 1-1,1 0 1,-1 1-1,0-1 1,1 0-1,-1 0 0,1 0 1,-1 1-1,0-1 1,1 1-1,-1-1 1,0 1-1,0 0 1,1-1-1,-1 1 1,0 0-1,0 0 1,0 0-1,0 0 0,0 0 1,0 0-1,1 1 1,4 6-8,1-1 1,-2 1 0,8 12-1,-5-6 23,5 7 23,-1 0 1,-1 1-1,-2 0 0,15 47 0,-3-7-65,-17-47 846,-7-13 952,-15-19 579,13 12-2693,0-1 392,0 0 1,0-1-1,1 1 0,0-1 0,0 0 0,1 0 0,0 0 0,0-1 0,0 1 1,1-1-1,0 1 0,1-1 0,0 0 0,0 0 0,1 0 0,-1 1 0,2-1 0,-1 0 1,3-13-1,-2 16-54,1 0 1,-1-1-1,1 1 1,0 0-1,0 1 0,0-1 1,1 0-1,0 1 1,-1-1-1,2 1 1,-1 0-1,0 0 1,1 0-1,0 0 1,0 1-1,0 0 0,0-1 1,1 2-1,-1-1 1,1 0-1,0 1 1,-1 0-1,1 0 1,0 0-1,0 1 1,1-1-1,-1 1 0,0 1 1,10-1-1,-12 0 9,1 2 0,0-1 0,0 0 0,-1 1-1,1 0 1,0 0 0,-1 0 0,1 0 0,-1 0-1,1 1 1,-1-1 0,0 1 0,0 0 0,0 0-1,0 1 1,0-1 0,0 0 0,0 1 0,-1 0-1,1 0 1,-1 0 0,0 0 0,0 0 0,0 0-1,0 0 1,0 1 0,-1-1 0,0 0 0,2 6-1,-1-3 12,6 14-35,10 41 0,-18-60 39,0-1 1,0 1-1,0-1 1,1 1-1,-1-1 1,0 1-1,0 0 1,0-1-1,0 1 1,1-1-1,-1 1 1,0-1-1,0 1 1,1-1-1,-1 1 1,0-1-1,1 0 1,-1 1-1,0-1 1,1 1-1,-1-1 1,1 0-1,-1 1 1,1-1 0,9-6 125,7-26-79,-15 28-58,5-10 0,0 1-1,1 0 1,0 0 0,1 1 0,14-15-1,-19 22-15,0 1-1,1 1 0,-1-1 0,1 0 0,0 1 0,0 0 0,0 0 0,1 1 1,-1 0-1,1 0 0,-1 0 0,1 0 0,0 1 0,0 0 0,0 0 1,9 0-1,-13 1 14,0 1 1,-1-1-1,1 1 0,-1-1 1,1 1-1,-1 0 1,1 0-1,-1 0 0,0-1 1,1 1-1,-1 1 1,0-1-1,0 0 1,0 0-1,0 0 0,0 1 1,1 1-1,19 30-71,-13-20 61,-3-6 27,-1 0-1,0 0 1,0 1-1,-1-1 1,1 1-1,-2 0 1,1 0-1,-1 0 0,-1 0 1,1 1-1,-1-1 1,-1 0-1,1 1 1,-1-1-1,-3 17 1,2-23-244,-1 1 1,1 0 0,-1 0 0,0-1-1,0 1 1,0-1 0,0 0 0,-1 1 0,1-1-1,0 0 1,-1 0 0,0-1 0,1 1-1,-5 2 1,-13 9-4260,19-10 3152</inkml:trace>
  <inkml:trace contextRef="#ctx0" brushRef="#br0" timeOffset="8607.27">6229 500 1428,'-3'57'2392,"1"-46"-2192,1 1 1,0-1 0,1 1 0,0 0 0,1-1 0,0 1-1,1-1 1,0 1 0,5 13 0,18 35 146,-4 1 0,20 92 0,-40-150-825,1 12 2628,-2-12-621,-3-8-1074,-17-31-56,14 26-348,0-1 0,0 0 1,-7-21-1,6 7-73,0-1 0,2 0 0,1 0 0,0 0 0,3-1 0,0 1 0,1 0 0,2-1 1,1 1-1,0 0 0,12-39 0,-9 45-7,-3 7 21,1 0-1,0 1 1,1-1-1,7-12 1,-11 22 4,1 1 1,-1-1-1,1 1 0,0-1 1,0 1-1,0 0 1,0-1-1,1 1 1,-1 0-1,0 1 0,1-1 1,0 0-1,-1 1 1,1-1-1,0 1 1,0 0-1,-1 0 0,1 0 1,0 0-1,0 1 1,0-1-1,0 1 1,4 0-1,0 0 6,-1 1 1,1 1-1,-1-1 1,1 1-1,-1 0 1,0 0-1,0 1 1,0 0-1,10 6 1,3 3-18,27 24 1,-44-35 13,0 0-1,0 1 1,0-1-1,-1 1 1,1-1 0,0 1-1,-1 0 1,1 0 0,-1 0-1,0 0 1,1 0-1,-1 0 1,0 0 0,0 0-1,0 0 1,-1 0-1,1 1 1,0-1 0,-1 0-1,0 0 1,1 1 0,-1-1-1,0 0 1,0 1-1,0-1 1,-1 0 0,1 1-1,-1-1 1,1 0-1,-1 1 1,0-1 0,1 0-1,-1 0 1,0 0 0,-1 0-1,1 0 1,0 0-1,0 0 1,-1 0 0,1 0-1,-1-1 1,-2 3-1,-2 2 11,-1-1 0,0 0 0,0 0 0,0 0 0,-1-1 0,0 0 0,0-1 0,0 1 0,0-1 0,-11 2 0,10-4-134,1 0 1,0 0-1,-1 0 0,1-1 0,0 0 0,-1-1 0,1 0 0,-12-3 1,17 3-94,0 1 0,0-1 0,0 0 0,0-1 0,0 1 0,0 0 0,0-1 0,1 0 0,-1 0 0,0 0 0,1 0 0,0 0 1,-1 0-1,1 0 0,0-1 0,0 1 0,0-1 0,1 0 0,-1 1 0,0-1 0,1 0 0,0 0 0,0 0 0,0 0 0,-1-4 0,1-11-1344</inkml:trace>
  <inkml:trace contextRef="#ctx0" brushRef="#br0" timeOffset="9219.58">6679 0 1232,'0'29'1472,"-4"248"1332,1-206-2683,1-43-81,1 1 1,4 36 0,-3-60-36,1-1 0,0 0 0,1 0 0,-1 0 0,1 0 0,0 0 0,0-1 0,0 1 0,3 3 0,-5-6-4,0 0 0,1 0 0,-1-1-1,1 1 1,0 0 0,-1-1 0,1 1 0,0 0 0,-1-1 0,1 1 0,0-1 0,-1 1 0,1-1 0,0 0 0,0 1 0,0-1 0,0 0 0,-1 1 0,1-1 0,0 0 0,0 0 0,0 0-1,0 0 1,0 0 0,0 0 0,-1 0 0,1 0 0,0 0 0,0 0 0,0 0 0,0-1 0,0 1 0,0 0 0,-1-1 0,1 1 0,0 0 0,0-1 0,-1 1 0,1-1 0,0 1 0,0-1-1,-1 0 1,1 1 0,-1-1 0,1 0 0,0-1 0,35-38 189,-20 24-144,-1-1 0,-1 0 0,0-1 1,-2-1-1,0 0 0,14-30 0,-25 140-233,-1-90 199,0 0 0,0 0 0,0 1 0,0-1 0,0 0 0,0 0 0,0 0 0,1 0 0,-1 1 0,0-1 0,1 0 0,-1 0 0,1 0 0,-1 0-1,1 0 1,-1 0 0,1 0 0,0 0 0,0 0 0,-1 0 0,1-1 0,0 1 0,0 0 0,0 0 0,0-1 0,0 1 0,0 0 0,0-1 0,0 1 0,0-1 0,0 0 0,0 1 0,1-1-1,-1 0 1,0 1 0,0-1 0,1 0 0,1 0 2,-1 0-1,1-1 0,-1 1 0,1 0 1,-1-1-1,1 0 0,-1 1 1,0-1-1,1 0 0,-1 0 1,0-1-1,0 1 0,1 0 0,-1-1 1,0 1-1,2-4 0,8-8-12,0-1 0,-1 0 0,-1 0 0,16-31 0,-23 39 22,0-2 0,0 1 1,0 0-1,-1 0 0,0-1 0,0 1 0,-1-1 0,0 0 0,0 1 0,-1-1 0,0 0 0,0 0 0,-3-14 0,1 19-26,1-1-1,0 0 1,-1 1-1,0 0 1,0-1-1,0 1 1,0 0-1,-1 0 1,1 0-1,-1 0 1,0 1-1,0-1 1,0 1-1,-3-3 1,4 4 1,1 0 1,-1 0-1,1 0 0,-1 0 1,0 0-1,1 0 1,-1 1-1,0-1 0,0 1 1,0-1-1,1 1 1,-1 0-1,0 0 0,0 0 1,0 0-1,0 0 0,1 0 1,-1 0-1,0 1 1,0-1-1,0 0 0,1 1 1,-1 0-1,0-1 0,0 1 1,1 0-1,-1 0 1,1 0-1,-1 0 0,-2 3 1,-7 8 17,0 1 0,1 0 0,1 1 1,0 0-1,1 1 0,0 0 1,1 0-1,-5 17 0,1 2 43,1 1-1,-8 59 1,17-89-27,0 1 1,1-1-1,-1 1 1,1-1-1,0 0 1,1 1-1,-1-1 1,1 1-1,1 5 1,-1-9-63,0-1 1,0 1-1,1 0 1,-1-1-1,0 1 1,0-1-1,1 1 1,-1-1-1,1 0 1,-1 1-1,1-1 0,0 0 1,-1 0-1,1 0 1,0-1-1,0 1 1,0 0-1,0 0 1,-1-1-1,1 0 0,0 1 1,0-1-1,0 0 1,0 0-1,0 0 1,0 0-1,3 0 1,22-2-3070,-12-3 1329</inkml:trace>
  <inkml:trace contextRef="#ctx0" brushRef="#br0" timeOffset="9575.77">7468 412 2248,'-2'-1'14,"0"0"-1,0 1 1,-1-1 0,1 1-1,0-1 1,0 1-1,0 0 1,-1 0-1,1 0 1,0 0 0,0 0-1,-1 1 1,1-1-1,0 1 1,0-1-1,0 1 1,0 0 0,-1 0-1,1 0 1,0 0-1,0 0 1,1 0-1,-1 0 1,0 1 0,0-1-1,-2 4 1,1-2-1,1 1 0,0 0 0,0 0 1,1 0-1,-1 1 0,1-1 0,0 0 0,0 1 0,0-1 1,0 0-1,1 1 0,0 8 0,0-12-10,1 1-1,-1 0 1,1 0-1,-1 0 1,1 0-1,0 0 1,0-1-1,-1 1 1,1 0-1,1-1 1,-1 1-1,0-1 1,0 1-1,0-1 1,1 1-1,1 0 1,28 22 496,-19-16 181,-11-7-614,-1-1-1,1 1 0,0-1 1,0 1-1,0-1 0,0 1 0,0-1 1,0 0-1,0 1 0,0-1 1,0 0-1,0 0 0,0 0 0,0 0 1,0 0-1,0 0 0,0 0 1,0 0-1,0 0 0,0 0 0,0-1 1,0 1-1,0 0 0,0-1 1,0 1-1,0-1 0,0 1 0,0-1 1,0 1-1,0-1 0,-1 0 1,1 1-1,0-1 0,0 0 1,-1 0-1,1 1 0,0-1 0,-1 0 1,1 0-1,-1 0 0,1 0 1,-1 0-1,0 0 0,1-2 0,1 0-51,-1 0-1,0 0 0,0 0 1,0 0-1,0 0 1,-1 0-1,1 0 0,-1 0 1,0 0-1,0-1 0,0 1 1,0 0-1,-1-6 0,-2 4-25,0 0 0,0 0-1,0 1 1,-1-1 0,0 0 0,1 1-1,-9-6 1,-6 0-2770,10 9 1077</inkml:trace>
  <inkml:trace contextRef="#ctx0" brushRef="#br0" timeOffset="29834.95">3597 249 1260,'-30'18'2505,"-7"-14"863,-41-5-3197,24-1-60,50 3-105,1 0 0,-1 1 0,1-1 0,0 1 0,-1 0 0,1 0 0,0 0-1,0 0 1,1 1 0,-1-1 0,0 1 0,1 0 0,-1 0 0,1 0 0,0 0-1,0 0 1,0 0 0,1 0 0,-1 1 0,1-1 0,-2 7 0,3 1 5,0 0 0,1 0 0,1 0 0,0-1 0,1 1 0,0 0 0,0-1 0,1 0 0,8 16 0,-7-15-5,-1 0 11,1-1 0,0 0 0,1 0 1,0 0-1,1-1 0,0 0 0,9 9 0,-14-15-12,1-1 0,0 1 0,1 0 0,-1-1 0,0 0 0,1 0 0,-1 0 0,1 0 1,0-1-1,-1 1 0,1-1 0,0 0 0,0 0 0,0 0 0,0-1 0,0 1 0,0-1 0,0 0 0,0 0 0,0 0 0,0-1 0,0 1 0,7-3 0,-1-1-3,0-1 0,0 0-1,0-1 1,0 0 0,-1-1 0,0 0 0,0 0 0,-1-1 0,0 0 0,0 0 0,-1-1-1,12-18 1,-16 20 7,0 1-1,0-1 0,0 0 0,-1-1 0,1-7 1,-2 8 90,1 1 1,0-1 0,0 1 0,6-13-1,-8 15-22,1 1 0,0-1 0,-1 0-1,1 0 1,-1 1 0,0-1 0,0 0-1,-2-6 1,1-4 280,-1 13-337,-1 0 1,1 0-1,-1 0 1,0 1-1,1-1 1,-1 1-1,0 0 1,1 0-1,-1 0 1,0 0-1,-4 1 1,5 1-17,1-1 1,-1 1-1,1 0 0,0 0 0,-1 0 1,1 0-1,0 0 0,0 0 1,0 0-1,1 1 0,-1-1 1,0 0-1,1 0 0,0 1 0,-1-1 1,1 4-1,1 46 118,0-29-87,2-5 0,0 1 0,1-1 1,1 0-1,0-1 0,2 1 0,12 24 1,-18-40-29,-1 0 0,1 0 1,0 0-1,0 0 1,0 0-1,0 0 1,0 0-1,1 0 1,-1-1-1,0 1 0,1-1 1,-1 1-1,1-1 1,0 1-1,-1-1 1,1 0-1,0 0 1,0 0-1,0 0 0,0 0 1,0 0-1,0-1 1,0 1-1,0 0 1,0-1-1,0 0 1,0 1-1,0-1 0,0 0 1,4 0-1,29-26 794,-35 31-1004,0-3 205,1 0 1,-1 0-1,0 0 1,0 0-1,-1 0 1,1-1-1,0 1 1,-1 0-1,1 0 1,-1 0-1,1 0 1,-1-1-1,0 1 1,-1 3-1,-2 11 65,1 0-68,-2-10 52,0 0-1,0 0 1,-1-1 0,0 0 0,0 0-1,0 0 1,0-1 0,-1 0-1,0 0 1,0 0 0,0-1 0,0 0-1,-9 2 1,-22 5-20,22-5 28,-1-1 1,1 0-1,-1-1 0,-28 1 0,41-5-5,0 0 0,1 0 0,-1 0 0,0 0 0,0 0 0,-6-5 0,-19-5 112,24 10-143,1 0 0,0 0 1,-1 0-1,1-1 0,0 0 1,0 0-1,0 0 0,0 0 1,0 0-1,1-1 0,-1 0 1,1 0-1,-1 0 0,1 0 1,0 0-1,0-1 0,1 0 0,-5-5 1,3 0-1,0 0-1,0 0 1,1-1 0,0 1 0,1-1 0,0 0-1,-1-16 1,-2-100-76,5 123 46,1-7 13,1 0 0,0 0 0,0 1 0,1-1 0,5-11 1,4-16-34,-6 20 24,1 0-1,0 1 1,2 0 0,-1 0-1,2 1 1,14-18-1,-20 27-2,0 2 11,0 0-1,0 0 1,0 0-1,0 0 1,1 1 0,0 0-1,-1 0 1,1 0-1,1 0 1,-1 1-1,0 0 1,0 0 0,9-2-1,7-3-34,-10 2 24,-1 0 1,0 0 0,16-12 0,-21 13-4,1 0 0,-1 0 1,1 0-1,0 1 0,0 0 0,0 0 0,1 1 1,-1 0-1,0 0 0,1 0 0,0 1 1,13-1-1,-13 2 13,1 1 0,-1 0 0,0 1 0,1 0 0,-1 0 0,0 0 0,0 1 0,0 0 0,-1 0 1,1 1-1,-1 0 0,1 0 0,-1 1 0,-1-1 0,9 9 0,1 2-17,-1 1-1,-1 0 1,-1 1-1,14 24 1,-24-38 28,-1-1 1,1 1-1,-1 0 1,0 0-1,1 0 0,-1 0 1,-1 0-1,1 0 1,0 0-1,-1 0 1,0 0-1,0 0 0,0 5 1,-2-10 45,-1 0 1,0 1-1,0-1 0,0 0 1,0 1-1,0 0 0,0 0 1,0 0-1,-7-1 0,9 2-84,1 0 20,0 0 1,-1-1 0,1 1 0,0 0 0,-1 0 0,1 0-1,0 0 1,-1 0 0,1 1 0,0-1 0,-1 0 0,1 0-1,0 0 1,0 0 0,-1 0 0,1 0 0,0 0 0,-1 0-1,1 1 1,0-1 0,0 0 0,-1 0 0,1 0 0,0 1-1,0-1 1,0 0 0,-1 0 0,1 1 0,0-1 0,0 0-1,0 0 1,0 1 0,0-1 0,-1 0 0,1 1-1,0-1 1,0 0 0,0 1 0,0-1 0,0 0 0,0 0-1,0 1 1,0-1 0,0 1 0,-2 2-43,2-3-19,0 0 0,0 0 0,1 0 0,-1 0 0,0-1 0,0 1 0,0 0 0,0 0-1,0 0 1,0 0 0,0 0 0,0 0 0,0-1 0,0 1 0,0 0 0,0 0 0,0 0-1,0 0 1,0 0 0,0-1 0,0 1 0,0 0 0,0 0 0,0 0 0,0 0 0,0 0 0,0-1-1,0 1 1,0 0 0,0 0 0,0 0 0,0 0 0,0 0 0,0 0 0,0-1 0,0 1 0,0 0-1,-1 0 1,1 0 0,0 0 0,0 0 0,0 0 0,0 0 0,0 0 0,0-1 0,0 1 0,-1 0-1,1 0 1,0 0 0,0 0 0,0 0 0,0 0 0,0 0 0,-1 0 0,1 0 0,0 0 0,0 0-1,0 0 1,0 0 0,0 0 0,-1 0 0,1 0 0,0 0 0,0 0 0,0 0 0,0 0 0,0 0-1,-1 1 1,1-1 0,0-3-2177,0-1-358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7:36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41 303 2708,'0'1'108,"0"0"0,0 1-1,-1-1 1,1 0 0,0 0 0,-1 1-1,1-1 1,-1 0 0,1 0 0,-1 0-1,0 0 1,1 0 0,-1 0 0,0 0-1,0 0 1,0 0 0,0 0 0,0 0-1,0 0 1,0 0 0,0-1-1,0 1 1,0 0 0,-1 0 0,-16 14 2249,17-13-2182,1 0 0,-1 0 0,0 0-1,1 0 1,0 0 0,-1 0 0,1 0-1,0 0 1,0 0 0,0 0 0,0 0-1,0 0 1,0 0 0,1 0-1,-1 0 1,1 0 0,-1 0 0,1 0-1,1 2 1,24 41 277,-9-17-326,-5 1 81,-2 0-1,-1 1 0,8 38 1,-17-58 693,-5-14 75,-5-13-482,5-9-434,1 0 1,1 0-1,1 0 0,1 0 0,4-31 1,-2-6 117,-1 58-179,1-1 1,-1 1-1,1-1 1,1 0 0,-1 1-1,1 0 1,0-1-1,0 1 1,0 0-1,1 0 1,-1 0-1,8-9 1,-8 11-2,1 0 0,0 0 0,0 0 0,0 0 0,0 1 1,0-1-1,0 1 0,1 0 0,-1 0 0,1 0 0,-1 0 0,1 1 0,0-1 0,0 1 0,0 0 0,-1 0 1,1 1-1,8-1 0,-6 1 6,1 1 0,-1 0 0,0 1 0,1 0 0,-1 0 1,0 0-1,0 1 0,-1-1 0,1 2 0,-1-1 0,1 0 0,5 6 1,12 10 15,27 28-1,-36-34-26,-7-5 28,1 0-1,-2 1 1,1 0-1,-1 0 1,0 0-1,-1 1 1,7 17-1,-1 4-699,8 40-1,-16-57 250,-2-12 265,-1 1 0,1 0 1,0-1-1,0 1 1,0-1-1,0 1 1,1-1-1,-1 0 0,1 1 1,-1-1-1,1 0 1,0 0-1,0 0 0,0 0 1,0 0-1,0-1 1,0 1-1,0 0 1,1-1-1,-1 0 0,0 1 1,1-1-1,-1 0 1,1 0-1,0-1 0,-1 1 1,6 0-1,2 0-319,0-1-1,0 0 1,0-1-1,0 0 1,0-1-1,10-2 1,19 2 182,-35 2 411,-1 1 1,1-1 0,0 0 0,0 0-1,0 0 1,0-1 0,0 1-1,0-1 1,0 0 0,0 0-1,-1-1 1,1 1 0,0-1 0,-1 1-1,1-1 1,-1 0 0,6-5-1,-4-2 1403,-4 9-1467,-1-1 1,0 0-1,1 1 1,-1-1-1,0 1 0,1-1 1,-1 1-1,1-1 1,-1 0-1,1 1 1,-1 0-1,1-1 0,-1 1 1,1-1-1,0 1 1,-1 0-1,1-1 1,-1 1-1,1 0 0,0 0 1,-1-1-1,1 1 1,0 0-1,-1 0 1,2 0-1,35-3 761,-33 4-747,0-1 0,0 0-1,0 0 1,-1-1 0,1 1-1,0-1 1,0 1 0,-1-1 0,1-1-1,-1 1 1,1 0 0,-1-1-1,1 1 1,3-4 0,-1 1 17,0-1 1,-1 0 0,1-1-1,-1 1 1,-1-1 0,1 0-1,-1 0 1,0 0 0,0-1-1,0 0 1,-1 1-1,2-9 1,-3 10-48,-1 1-1,-1 0 1,1 0-1,-1 0 1,1-1-1,-1 1 1,0 0-1,-1 0 1,1 0-1,-1-1 1,0 1-1,0 0 1,0 0-1,0 0 1,-1 0-1,0 0 1,0 0-1,0 1 1,0-1-1,0 1 1,-1-1-1,-5-5 1,3 3-15,-1 1 0,0-1 0,0 1 0,-1 0 1,0 0-1,0 1 0,0 0 0,0 0 0,-9-3 0,13 6-15,-1 0 0,1 0 0,-1 0 0,1 0 0,-1 1 0,1 0 0,-1-1 0,0 2 0,1-1 0,-1 0 0,1 1 0,-1-1-1,0 1 1,1 0 0,0 0 0,-1 0 0,1 1 0,0-1 0,-1 1 0,1 0 0,0 0 0,-4 3 0,2 0 5,0-1 0,-1 1 1,2 0-1,-1 1 0,1-1 0,-1 1 1,1 0-1,1 0 0,-1 0 0,1 1 1,1-1-1,-1 1 0,1 0 1,0-1-1,0 1 0,1 0 0,0 0 1,0 9-1,1-11 6,0 1 0,1 0 0,0-1 1,0 1-1,0 0 0,1-1 0,0 1 0,0-1 1,0 0-1,1 0 0,0 0 0,0 0 0,0 0 1,0 0-1,1-1 0,0 0 0,0 0 0,0 0 0,0 0 1,1 0-1,-1-1 0,8 4 0,-3-1-2,1-1 0,0-1 0,0 1 0,0-2 0,1 1 0,-1-2 0,1 1 0,0-1 0,0-1 0,-1 0 0,1 0 0,0-1 0,0-1 0,0 0 0,12-2 0,-6-1-1,-1-1 1,0 0-1,1-1 0,-2-1 1,1-1-1,-1 0 1,0-1-1,24-19 1,-24 16 111,0 0 1,-1-1-1,-1 0 1,0-1-1,-1-1 1,0 0-1,-1 0 1,-1-1 0,-1-1-1,0 0 1,-1 0-1,-1 0 1,0-1-1,-1 0 1,-1-1-1,-1 1 1,-1-1-1,-1 0 1,1-29 0,-3 44-90,-4-73 297,3 70-324,0 0 0,-1 0 1,0 1-1,0-1 0,0 1 1,-1 0-1,0-1 1,0 1-1,-6-7 0,9 13-3,0-1-1,-1 1 0,1-1 1,0 0-1,-1 1 1,1-1-1,-1 1 1,1-1-1,-1 1 0,1 0 1,-1-1-1,1 1 1,-1-1-1,0 1 0,1 0 1,-1-1-1,1 1 1,-1 0-1,0 0 1,1 0-1,-1-1 0,0 1 1,1 0-1,-1 0 1,0 0-1,1 0 0,-1 0 1,-1 0-1,1 1 1,0 0 0,0-1 0,0 1 0,0 0 0,0 0 0,0-1 0,1 1 0,-1 0 0,0 0 0,0 0 0,1 0 0,-1 0 0,0 0 0,0 2 0,-13 45 26,13-45-19,-6 33 53,2 1 0,1 0 0,2 1 0,1-1 0,2 0 0,2 0 0,1 0 0,2 0 1,1 0-1,14 38 0,-17-66-75,-1-2-1,1 1 1,1 0 0,-1-1 0,1 1 0,1-1 0,-1-1 0,1 1 0,0-1 0,1 0 0,-1 0-1,1-1 1,0 0 0,1 0 0,-1-1 0,1 1 0,10 3 0,-10-6-268,-1 1 1,1-1-1,-1 0 0,1-1 0,0 0 1,0 0-1,-1 0 0,1-1 1,0-1-1,0 1 0,0-1 1,11-3-1,-11 1-526,0 0 1,0 0 0,-1-1-1,1 0 1,-1-1-1,1 0 1,-2 0-1,1 0 1,0-1-1,-1 0 1,6-8-1,0-2-1000</inkml:trace>
  <inkml:trace contextRef="#ctx0" brushRef="#br0" timeOffset="361.05">1203 234 3680,'-16'-1'2179,"30"0"-405,31-1-645,177 21-2044,-118-7-3664,-77-9 3107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