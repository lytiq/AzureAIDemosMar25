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7"/>
        <w:gridCol w:w="2769"/>
        <w:gridCol w:w="2814"/>
        <w:gridCol w:w="1280"/>
      </w:tblGrid>
      <w:tr w:rsidR="000172E5" w:rsidRPr="00637200" w14:paraId="0CCC03D0" w14:textId="77777777" w:rsidTr="006145D8">
        <w:tc>
          <w:tcPr>
            <w:tcW w:w="5000" w:type="pct"/>
            <w:gridSpan w:val="4"/>
            <w:shd w:val="clear" w:color="auto" w:fill="731F1C" w:themeFill="accent5"/>
            <w:vAlign w:val="bottom"/>
          </w:tcPr>
          <w:p w14:paraId="6D2703DC" w14:textId="3214F344" w:rsidR="000172E5" w:rsidRPr="00637200" w:rsidRDefault="00006BDA" w:rsidP="00637200">
            <w:pPr>
              <w:pStyle w:val="Heading1"/>
            </w:pPr>
            <w:r>
              <w:t>Participant Details</w:t>
            </w:r>
          </w:p>
        </w:tc>
      </w:tr>
      <w:tr w:rsidR="000172E5" w:rsidRPr="00846B76" w14:paraId="0757389C" w14:textId="77777777" w:rsidTr="006145D8">
        <w:sdt>
          <w:sdtPr>
            <w:id w:val="1621259925"/>
            <w:placeholder>
              <w:docPart w:val="20D4C7E3000C4097A563087117DD8AB4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09BB03D4" w14:textId="77777777" w:rsidR="000172E5" w:rsidRPr="00637200" w:rsidRDefault="007147D7" w:rsidP="00637200">
                <w:pPr>
                  <w:pStyle w:val="NormalIndent"/>
                </w:pPr>
                <w:r w:rsidRPr="00637200">
                  <w:t>First Name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668E9782" w14:textId="4F42EB8F" w:rsidR="000172E5" w:rsidRPr="00846B76" w:rsidRDefault="00DF5CC5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5AE8CC5D" wp14:editId="0E668D4A">
                      <wp:simplePos x="0" y="0"/>
                      <wp:positionH relativeFrom="column">
                        <wp:posOffset>351155</wp:posOffset>
                      </wp:positionH>
                      <wp:positionV relativeFrom="paragraph">
                        <wp:posOffset>86360</wp:posOffset>
                      </wp:positionV>
                      <wp:extent cx="963295" cy="234710"/>
                      <wp:effectExtent l="57150" t="57150" r="46355" b="51435"/>
                      <wp:wrapNone/>
                      <wp:docPr id="222601360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3295" cy="2347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71AF02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26.95pt;margin-top:6.1pt;width:77.25pt;height:19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">
                      <v:imagedata r:id="rId11" o:title=""/>
                    </v:shape>
                  </w:pict>
                </mc:Fallback>
              </mc:AlternateContent>
            </w:r>
          </w:p>
        </w:tc>
      </w:tr>
      <w:tr w:rsidR="000172E5" w:rsidRPr="00846B76" w14:paraId="7A6D2B0B" w14:textId="77777777" w:rsidTr="006145D8">
        <w:sdt>
          <w:sdtPr>
            <w:id w:val="-1470592894"/>
            <w:placeholder>
              <w:docPart w:val="3457478F6B4A48EDA536F1D36301A472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38237F1B" w14:textId="77777777" w:rsidR="000172E5" w:rsidRPr="00637200" w:rsidRDefault="007147D7" w:rsidP="00637200">
                <w:pPr>
                  <w:pStyle w:val="NormalIndent"/>
                </w:pPr>
                <w:r w:rsidRPr="00637200">
                  <w:t>Last Name</w:t>
                </w:r>
              </w:p>
            </w:tc>
          </w:sdtContent>
        </w:sdt>
        <w:tc>
          <w:tcPr>
            <w:tcW w:w="3666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4CFFEC2" w14:textId="157A641C" w:rsidR="000172E5" w:rsidRPr="00846B76" w:rsidRDefault="00DF5CC5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7CA58682" wp14:editId="78B45044">
                      <wp:simplePos x="0" y="0"/>
                      <wp:positionH relativeFrom="column">
                        <wp:posOffset>384175</wp:posOffset>
                      </wp:positionH>
                      <wp:positionV relativeFrom="paragraph">
                        <wp:posOffset>103505</wp:posOffset>
                      </wp:positionV>
                      <wp:extent cx="883205" cy="235585"/>
                      <wp:effectExtent l="57150" t="57150" r="31750" b="50165"/>
                      <wp:wrapNone/>
                      <wp:docPr id="1474489131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3205" cy="2355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C7D023" id="Ink 16" o:spid="_x0000_s1026" type="#_x0000_t75" style="position:absolute;margin-left:29.55pt;margin-top:7.45pt;width:71pt;height:19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">
                      <v:imagedata r:id="rId13" o:title=""/>
                    </v:shape>
                  </w:pict>
                </mc:Fallback>
              </mc:AlternateContent>
            </w:r>
          </w:p>
        </w:tc>
      </w:tr>
      <w:tr w:rsidR="000172E5" w:rsidRPr="00846B76" w14:paraId="3E01FC45" w14:textId="77777777" w:rsidTr="00006BDA">
        <w:tc>
          <w:tcPr>
            <w:tcW w:w="1334" w:type="pct"/>
            <w:vAlign w:val="bottom"/>
          </w:tcPr>
          <w:p w14:paraId="49194BA4" w14:textId="55F82BBA" w:rsidR="000172E5" w:rsidRPr="00637200" w:rsidRDefault="00DF5CC5" w:rsidP="00637200">
            <w:pPr>
              <w:pStyle w:val="NormalInden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1B63AECF" wp14:editId="27A39A7D">
                      <wp:simplePos x="0" y="0"/>
                      <wp:positionH relativeFrom="column">
                        <wp:posOffset>1440815</wp:posOffset>
                      </wp:positionH>
                      <wp:positionV relativeFrom="paragraph">
                        <wp:posOffset>121920</wp:posOffset>
                      </wp:positionV>
                      <wp:extent cx="622700" cy="309600"/>
                      <wp:effectExtent l="57150" t="57150" r="0" b="52705"/>
                      <wp:wrapNone/>
                      <wp:docPr id="1454254135" name="Ink 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2700" cy="309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84CDFB" id="Ink 25" o:spid="_x0000_s1026" type="#_x0000_t75" style="position:absolute;margin-left:112.75pt;margin-top:8.9pt;width:50.45pt;height:25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">
                      <v:imagedata r:id="rId15" o:title=""/>
                    </v:shape>
                  </w:pict>
                </mc:Fallback>
              </mc:AlternateContent>
            </w:r>
            <w:r w:rsidR="00006BDA">
              <w:t>Mobile Nr.</w:t>
            </w:r>
          </w:p>
        </w:tc>
        <w:tc>
          <w:tcPr>
            <w:tcW w:w="1479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A77BC26" w14:textId="420FB976" w:rsidR="000172E5" w:rsidRPr="00846B76" w:rsidRDefault="00DF5CC5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50B004E7" wp14:editId="74A4C51C">
                      <wp:simplePos x="0" y="0"/>
                      <wp:positionH relativeFrom="column">
                        <wp:posOffset>565150</wp:posOffset>
                      </wp:positionH>
                      <wp:positionV relativeFrom="paragraph">
                        <wp:posOffset>177165</wp:posOffset>
                      </wp:positionV>
                      <wp:extent cx="975825" cy="142695"/>
                      <wp:effectExtent l="57150" t="57150" r="53340" b="48260"/>
                      <wp:wrapNone/>
                      <wp:docPr id="423677545" name="Ink 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5825" cy="1426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0A5D34" id="Ink 38" o:spid="_x0000_s1026" type="#_x0000_t75" style="position:absolute;margin-left:43.8pt;margin-top:13.25pt;width:78.3pt;height:12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">
                      <v:imagedata r:id="rId17" o:title=""/>
                    </v:shape>
                  </w:pict>
                </mc:Fallback>
              </mc:AlternateContent>
            </w:r>
          </w:p>
        </w:tc>
        <w:tc>
          <w:tcPr>
            <w:tcW w:w="1503" w:type="pct"/>
            <w:tcBorders>
              <w:top w:val="single" w:sz="4" w:space="0" w:color="auto"/>
            </w:tcBorders>
            <w:vAlign w:val="bottom"/>
          </w:tcPr>
          <w:p w14:paraId="0E79FB63" w14:textId="01A18AD9" w:rsidR="000172E5" w:rsidRDefault="00006BDA" w:rsidP="00311D4F">
            <w:r>
              <w:t xml:space="preserve">    Already Subscribed?</w:t>
            </w:r>
          </w:p>
        </w:tc>
        <w:tc>
          <w:tcPr>
            <w:tcW w:w="684" w:type="pct"/>
            <w:vAlign w:val="bottom"/>
          </w:tcPr>
          <w:p w14:paraId="78ADC8EC" w14:textId="2E83A6EE" w:rsidR="000172E5" w:rsidRPr="00846B76" w:rsidRDefault="00006BDA" w:rsidP="00311D4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BAA1170" wp14:editId="50BF9CBE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120650</wp:posOffset>
                      </wp:positionV>
                      <wp:extent cx="289560" cy="281940"/>
                      <wp:effectExtent l="0" t="0" r="15240" b="22860"/>
                      <wp:wrapNone/>
                      <wp:docPr id="1784377713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9560" cy="2819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4647B5" id="Rectangle 1" o:spid="_x0000_s1026" style="position:absolute;margin-left:2.75pt;margin-top:9.5pt;width:22.8pt;height:2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" fillcolor="white [3201]" strokecolor="#666 [3209]" strokeweight="1pt"/>
                  </w:pict>
                </mc:Fallback>
              </mc:AlternateContent>
            </w:r>
          </w:p>
        </w:tc>
      </w:tr>
      <w:tr w:rsidR="000172E5" w:rsidRPr="00846B76" w14:paraId="78C3430F" w14:textId="77777777" w:rsidTr="00006BDA">
        <w:sdt>
          <w:sdtPr>
            <w:id w:val="1334104394"/>
            <w:placeholder>
              <w:docPart w:val="97C8D5027E8840BDBF641A8FBC3DC0B6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6D37CAB1" w14:textId="77777777" w:rsidR="000172E5" w:rsidRPr="00637200" w:rsidRDefault="007147D7" w:rsidP="00637200">
                <w:pPr>
                  <w:pStyle w:val="NormalIndent"/>
                </w:pPr>
                <w:r w:rsidRPr="00637200">
                  <w:t>Email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1067CA29" w14:textId="1BA68F9C" w:rsidR="000172E5" w:rsidRPr="00846B76" w:rsidRDefault="00DF5CC5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2752" behindDoc="0" locked="0" layoutInCell="1" allowOverlap="1" wp14:anchorId="04A93162" wp14:editId="116E527A">
                      <wp:simplePos x="0" y="0"/>
                      <wp:positionH relativeFrom="column">
                        <wp:posOffset>974090</wp:posOffset>
                      </wp:positionH>
                      <wp:positionV relativeFrom="paragraph">
                        <wp:posOffset>157480</wp:posOffset>
                      </wp:positionV>
                      <wp:extent cx="2805110" cy="242570"/>
                      <wp:effectExtent l="57150" t="57150" r="0" b="43180"/>
                      <wp:wrapNone/>
                      <wp:docPr id="2020565465" name="Ink 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05110" cy="2425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B0645E" id="Ink 62" o:spid="_x0000_s1026" type="#_x0000_t75" style="position:absolute;margin-left:76pt;margin-top:11.7pt;width:222.25pt;height:20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">
                      <v:imagedata r:id="rId1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07392" behindDoc="0" locked="0" layoutInCell="1" allowOverlap="1" wp14:anchorId="28238E48" wp14:editId="58453EBC">
                      <wp:simplePos x="0" y="0"/>
                      <wp:positionH relativeFrom="column">
                        <wp:posOffset>92075</wp:posOffset>
                      </wp:positionH>
                      <wp:positionV relativeFrom="paragraph">
                        <wp:posOffset>174625</wp:posOffset>
                      </wp:positionV>
                      <wp:extent cx="856460" cy="149675"/>
                      <wp:effectExtent l="57150" t="57150" r="58420" b="41275"/>
                      <wp:wrapNone/>
                      <wp:docPr id="1357236000" name="Ink 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6460" cy="1496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99EA2C" id="Ink 47" o:spid="_x0000_s1026" type="#_x0000_t75" style="position:absolute;margin-left:6.55pt;margin-top:13.05pt;width:68.9pt;height:13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">
                      <v:imagedata r:id="rId21" o:title=""/>
                    </v:shape>
                  </w:pict>
                </mc:Fallback>
              </mc:AlternateContent>
            </w:r>
          </w:p>
        </w:tc>
      </w:tr>
      <w:tr w:rsidR="00006BDA" w:rsidRPr="00846B76" w14:paraId="6062665C" w14:textId="77777777" w:rsidTr="00006BDA">
        <w:tc>
          <w:tcPr>
            <w:tcW w:w="5000" w:type="pct"/>
            <w:gridSpan w:val="4"/>
            <w:vAlign w:val="bottom"/>
          </w:tcPr>
          <w:p w14:paraId="6B4F6855" w14:textId="62748B23" w:rsidR="00006BDA" w:rsidRPr="00846B76" w:rsidRDefault="00DF5CC5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3776" behindDoc="0" locked="0" layoutInCell="1" allowOverlap="1" wp14:anchorId="2C0AA6D7" wp14:editId="28DFCAE8">
                      <wp:simplePos x="0" y="0"/>
                      <wp:positionH relativeFrom="column">
                        <wp:posOffset>4624680</wp:posOffset>
                      </wp:positionH>
                      <wp:positionV relativeFrom="paragraph">
                        <wp:posOffset>194210</wp:posOffset>
                      </wp:positionV>
                      <wp:extent cx="358920" cy="100800"/>
                      <wp:effectExtent l="57150" t="57150" r="41275" b="52070"/>
                      <wp:wrapNone/>
                      <wp:docPr id="682674793" name="Ink 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8920" cy="10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54F547" id="Ink 63" o:spid="_x0000_s1026" type="#_x0000_t75" style="position:absolute;margin-left:363.45pt;margin-top:14.6pt;width:29.65pt;height:9.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">
                      <v:imagedata r:id="rId23" o:title=""/>
                    </v:shape>
                  </w:pict>
                </mc:Fallback>
              </mc:AlternateContent>
            </w:r>
            <w:r w:rsidR="00A30B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603F860" wp14:editId="060F33D9">
                      <wp:simplePos x="0" y="0"/>
                      <wp:positionH relativeFrom="column">
                        <wp:posOffset>4549140</wp:posOffset>
                      </wp:positionH>
                      <wp:positionV relativeFrom="paragraph">
                        <wp:posOffset>119380</wp:posOffset>
                      </wp:positionV>
                      <wp:extent cx="289560" cy="281940"/>
                      <wp:effectExtent l="0" t="0" r="15240" b="22860"/>
                      <wp:wrapNone/>
                      <wp:docPr id="674639668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9560" cy="2819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B32846" id="Rectangle 1" o:spid="_x0000_s1026" style="position:absolute;margin-left:358.2pt;margin-top:9.4pt;width:22.8pt;height:2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" fillcolor="white [3201]" strokecolor="#666 [3209]" strokeweight="1pt"/>
                  </w:pict>
                </mc:Fallback>
              </mc:AlternateContent>
            </w:r>
            <w:r w:rsidR="00A30BAF">
              <w:t xml:space="preserve">            </w:t>
            </w:r>
            <w:r w:rsidR="00006BDA">
              <w:t xml:space="preserve">Join </w:t>
            </w:r>
            <w:r w:rsidR="00A30BAF">
              <w:t>the special</w:t>
            </w:r>
            <w:r w:rsidR="00006BDA">
              <w:t xml:space="preserve"> session on </w:t>
            </w:r>
            <w:r w:rsidR="00A30BAF">
              <w:t>Distributed Training</w:t>
            </w:r>
            <w:r w:rsidR="00006BDA">
              <w:t xml:space="preserve"> as </w:t>
            </w:r>
            <w:r w:rsidR="00A30BAF">
              <w:t xml:space="preserve">well?  </w:t>
            </w:r>
          </w:p>
        </w:tc>
      </w:tr>
      <w:tr w:rsidR="000172E5" w:rsidRPr="00846B76" w14:paraId="28FE7FEF" w14:textId="77777777" w:rsidTr="006145D8">
        <w:trPr>
          <w:trHeight w:val="54"/>
        </w:trPr>
        <w:tc>
          <w:tcPr>
            <w:tcW w:w="5000" w:type="pct"/>
            <w:gridSpan w:val="4"/>
            <w:shd w:val="clear" w:color="auto" w:fill="auto"/>
            <w:vAlign w:val="bottom"/>
          </w:tcPr>
          <w:p w14:paraId="75F0912E" w14:textId="3488DE03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0172E5" w:rsidRPr="00846B76" w14:paraId="050479B7" w14:textId="77777777" w:rsidTr="006145D8">
        <w:tc>
          <w:tcPr>
            <w:tcW w:w="5000" w:type="pct"/>
            <w:gridSpan w:val="4"/>
            <w:shd w:val="clear" w:color="auto" w:fill="731F1C" w:themeFill="accent5"/>
            <w:vAlign w:val="bottom"/>
          </w:tcPr>
          <w:p w14:paraId="467EAECB" w14:textId="4F8FEE95" w:rsidR="000172E5" w:rsidRPr="00846B76" w:rsidRDefault="00006BDA" w:rsidP="00637200">
            <w:pPr>
              <w:pStyle w:val="Heading1"/>
            </w:pPr>
            <w:r>
              <w:t>Refer a Friend</w:t>
            </w:r>
          </w:p>
        </w:tc>
      </w:tr>
      <w:tr w:rsidR="000172E5" w:rsidRPr="00846B76" w14:paraId="01FF0077" w14:textId="77777777" w:rsidTr="006145D8">
        <w:sdt>
          <w:sdtPr>
            <w:id w:val="-2047821762"/>
            <w:placeholder>
              <w:docPart w:val="1BC9925C648A4015958D636C0DAB18FD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17BE1E66" w14:textId="77777777" w:rsidR="000172E5" w:rsidRPr="00846B76" w:rsidRDefault="007147D7" w:rsidP="00311D4F">
                <w:pPr>
                  <w:pStyle w:val="NormalIndent"/>
                </w:pPr>
                <w:r w:rsidRPr="006145D8">
                  <w:t>First Name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73A0FC61" w14:textId="154250A1" w:rsidR="000172E5" w:rsidRPr="00846B76" w:rsidRDefault="00DF5CC5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8896" behindDoc="0" locked="0" layoutInCell="1" allowOverlap="1" wp14:anchorId="1997D4DF" wp14:editId="7EAE3AD8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120015</wp:posOffset>
                      </wp:positionV>
                      <wp:extent cx="928630" cy="228600"/>
                      <wp:effectExtent l="57150" t="57150" r="5080" b="57150"/>
                      <wp:wrapNone/>
                      <wp:docPr id="1660839686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8630" cy="228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7BE5AC" id="Ink 68" o:spid="_x0000_s1026" type="#_x0000_t75" style="position:absolute;margin-left:40.75pt;margin-top:8.75pt;width:74.5pt;height:19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">
                      <v:imagedata r:id="rId25" o:title=""/>
                    </v:shape>
                  </w:pict>
                </mc:Fallback>
              </mc:AlternateContent>
            </w:r>
          </w:p>
        </w:tc>
      </w:tr>
      <w:tr w:rsidR="000172E5" w:rsidRPr="00846B76" w14:paraId="73DAB6EC" w14:textId="77777777" w:rsidTr="006145D8">
        <w:sdt>
          <w:sdtPr>
            <w:id w:val="-1368443858"/>
            <w:placeholder>
              <w:docPart w:val="68B08DB0B914455891843E781F115CAF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2EC18603" w14:textId="77777777" w:rsidR="000172E5" w:rsidRPr="00846B76" w:rsidRDefault="007147D7" w:rsidP="00311D4F">
                <w:pPr>
                  <w:pStyle w:val="NormalIndent"/>
                </w:pPr>
                <w:r w:rsidRPr="006145D8">
                  <w:t>Last Name</w:t>
                </w:r>
              </w:p>
            </w:tc>
          </w:sdtContent>
        </w:sdt>
        <w:tc>
          <w:tcPr>
            <w:tcW w:w="3666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13EDE15" w14:textId="3B1C0995" w:rsidR="000172E5" w:rsidRPr="00846B76" w:rsidRDefault="00DF5CC5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32992" behindDoc="0" locked="0" layoutInCell="1" allowOverlap="1" wp14:anchorId="250A294C" wp14:editId="079AEE3A">
                      <wp:simplePos x="0" y="0"/>
                      <wp:positionH relativeFrom="column">
                        <wp:posOffset>605790</wp:posOffset>
                      </wp:positionH>
                      <wp:positionV relativeFrom="paragraph">
                        <wp:posOffset>135890</wp:posOffset>
                      </wp:positionV>
                      <wp:extent cx="737725" cy="133460"/>
                      <wp:effectExtent l="57150" t="57150" r="0" b="57150"/>
                      <wp:wrapNone/>
                      <wp:docPr id="2064417636" name="Ink 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7725" cy="1334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32929A" id="Ink 75" o:spid="_x0000_s1026" type="#_x0000_t75" style="position:absolute;margin-left:47pt;margin-top:10pt;width:59.55pt;height:11.9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">
                      <v:imagedata r:id="rId27" o:title=""/>
                    </v:shape>
                  </w:pict>
                </mc:Fallback>
              </mc:AlternateContent>
            </w:r>
          </w:p>
        </w:tc>
      </w:tr>
      <w:tr w:rsidR="000172E5" w:rsidRPr="00846B76" w14:paraId="083A7A95" w14:textId="77777777" w:rsidTr="00006BDA">
        <w:tc>
          <w:tcPr>
            <w:tcW w:w="1334" w:type="pct"/>
            <w:vAlign w:val="bottom"/>
          </w:tcPr>
          <w:p w14:paraId="28A88022" w14:textId="253E7473" w:rsidR="000172E5" w:rsidRPr="00846B76" w:rsidRDefault="00006BDA" w:rsidP="00311D4F">
            <w:pPr>
              <w:pStyle w:val="NormalIndent"/>
            </w:pPr>
            <w:r>
              <w:t>Mobile Nr.</w:t>
            </w:r>
          </w:p>
        </w:tc>
        <w:tc>
          <w:tcPr>
            <w:tcW w:w="1479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34870B1" w14:textId="7A531495" w:rsidR="000172E5" w:rsidRPr="00846B76" w:rsidRDefault="00DF5CC5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4496" behindDoc="0" locked="0" layoutInCell="1" allowOverlap="1" wp14:anchorId="26B5DA3B" wp14:editId="00DBE1D6">
                      <wp:simplePos x="0" y="0"/>
                      <wp:positionH relativeFrom="column">
                        <wp:posOffset>280670</wp:posOffset>
                      </wp:positionH>
                      <wp:positionV relativeFrom="paragraph">
                        <wp:posOffset>99695</wp:posOffset>
                      </wp:positionV>
                      <wp:extent cx="2350985" cy="281940"/>
                      <wp:effectExtent l="57150" t="57150" r="11430" b="41910"/>
                      <wp:wrapNone/>
                      <wp:docPr id="1766151317" name="Ink 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50985" cy="2819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F621B5" id="Ink 96" o:spid="_x0000_s1026" type="#_x0000_t75" style="position:absolute;margin-left:21.4pt;margin-top:7.15pt;width:186.5pt;height:23.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1503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D18160F" w14:textId="6E9CE8D2" w:rsidR="000172E5" w:rsidRPr="00846B76" w:rsidRDefault="000172E5" w:rsidP="00637200"/>
        </w:tc>
        <w:tc>
          <w:tcPr>
            <w:tcW w:w="68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0131C88" w14:textId="77777777" w:rsidR="000172E5" w:rsidRPr="00846B76" w:rsidRDefault="000172E5" w:rsidP="00311D4F"/>
        </w:tc>
      </w:tr>
      <w:tr w:rsidR="000172E5" w:rsidRPr="00846B76" w14:paraId="7FD04C24" w14:textId="77777777" w:rsidTr="006145D8">
        <w:sdt>
          <w:sdtPr>
            <w:id w:val="-1359804501"/>
            <w:placeholder>
              <w:docPart w:val="DA1B8B41E56F4B8080FC061C2642F253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467D4C31" w14:textId="77777777" w:rsidR="000172E5" w:rsidRPr="00846B76" w:rsidRDefault="007147D7" w:rsidP="00311D4F">
                <w:pPr>
                  <w:pStyle w:val="NormalIndent"/>
                </w:pPr>
                <w:r w:rsidRPr="006145D8">
                  <w:t>Email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4FE0D821" w14:textId="0B3A6EFD" w:rsidR="000172E5" w:rsidRPr="00846B76" w:rsidRDefault="00DF5CC5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9072" behindDoc="0" locked="0" layoutInCell="1" allowOverlap="1" wp14:anchorId="58198F0E" wp14:editId="7A12B2A5">
                      <wp:simplePos x="0" y="0"/>
                      <wp:positionH relativeFrom="column">
                        <wp:posOffset>421005</wp:posOffset>
                      </wp:positionH>
                      <wp:positionV relativeFrom="paragraph">
                        <wp:posOffset>84455</wp:posOffset>
                      </wp:positionV>
                      <wp:extent cx="3000375" cy="290195"/>
                      <wp:effectExtent l="57150" t="57150" r="28575" b="52705"/>
                      <wp:wrapNone/>
                      <wp:docPr id="1146964106" name="Ink 1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00375" cy="2901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EC9A71" id="Ink 120" o:spid="_x0000_s1026" type="#_x0000_t75" style="position:absolute;margin-left:32.45pt;margin-top:5.95pt;width:237.65pt;height:24.2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">
                      <v:imagedata r:id="rId31" o:title=""/>
                    </v:shape>
                  </w:pict>
                </mc:Fallback>
              </mc:AlternateContent>
            </w:r>
          </w:p>
        </w:tc>
      </w:tr>
      <w:tr w:rsidR="000172E5" w:rsidRPr="00846B76" w14:paraId="5011D531" w14:textId="77777777" w:rsidTr="006145D8">
        <w:tc>
          <w:tcPr>
            <w:tcW w:w="1334" w:type="pct"/>
            <w:vAlign w:val="bottom"/>
          </w:tcPr>
          <w:p w14:paraId="7505FF54" w14:textId="77777777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  <w:tc>
          <w:tcPr>
            <w:tcW w:w="3666" w:type="pct"/>
            <w:gridSpan w:val="3"/>
            <w:vAlign w:val="bottom"/>
          </w:tcPr>
          <w:p w14:paraId="02213C45" w14:textId="77777777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</w:tr>
    </w:tbl>
    <w:p w14:paraId="12383AF9" w14:textId="4CD69313" w:rsidR="000172E5" w:rsidRPr="0006568A" w:rsidRDefault="000172E5" w:rsidP="00637200"/>
    <w:sectPr w:rsidR="000172E5" w:rsidRPr="0006568A" w:rsidSect="006145D8">
      <w:headerReference w:type="default" r:id="rId32"/>
      <w:footerReference w:type="default" r:id="rId33"/>
      <w:pgSz w:w="12240" w:h="15840"/>
      <w:pgMar w:top="1440" w:right="1440" w:bottom="1440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F51498" w14:textId="77777777" w:rsidR="008A486B" w:rsidRDefault="008A486B" w:rsidP="000172E5">
      <w:pPr>
        <w:spacing w:after="0" w:line="240" w:lineRule="auto"/>
      </w:pPr>
      <w:r>
        <w:separator/>
      </w:r>
    </w:p>
  </w:endnote>
  <w:endnote w:type="continuationSeparator" w:id="0">
    <w:p w14:paraId="2F037A0C" w14:textId="77777777" w:rsidR="008A486B" w:rsidRDefault="008A486B" w:rsidP="00017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B2AEADF-3B40-443B-8716-2C047C9795DC}"/>
    <w:embedBold r:id="rId2" w:fontKey="{91AB15C1-398C-472C-BDC2-74E6CF090AF0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2B15CEDA-6BD2-4815-92BD-CF3D503DC8C9}"/>
    <w:embedBold r:id="rId4" w:fontKey="{297D2DBB-60C3-4A46-8FC6-82B2D4005E6B}"/>
    <w:embedItalic r:id="rId5" w:fontKey="{8029CD1F-77A0-4308-A982-8E2B0AE1A275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E1E20326-046C-400C-8EAF-A1961854E0EA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15EF36BF-E301-473B-8EBE-0DA978CD7A6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675"/>
      <w:gridCol w:w="4675"/>
    </w:tblGrid>
    <w:tr w:rsidR="00311D4F" w:rsidRPr="00311D4F" w14:paraId="6FA0A37A" w14:textId="77777777" w:rsidTr="00637200">
      <w:sdt>
        <w:sdtPr>
          <w:id w:val="14823600"/>
          <w:temporary/>
          <w:showingPlcHdr/>
          <w15:appearance w15:val="hidden"/>
        </w:sdtPr>
        <w:sdtContent>
          <w:tc>
            <w:tcPr>
              <w:tcW w:w="4675" w:type="dxa"/>
              <w:vAlign w:val="center"/>
            </w:tcPr>
            <w:p w14:paraId="50D24E61" w14:textId="77777777" w:rsidR="00311D4F" w:rsidRPr="00311D4F" w:rsidRDefault="00637200" w:rsidP="00637200">
              <w:pPr>
                <w:pStyle w:val="Footer"/>
              </w:pPr>
              <w:r w:rsidRPr="00311D4F">
                <w:rPr>
                  <w:rStyle w:val="FooterChar"/>
                </w:rPr>
                <w:t xml:space="preserve">Double click in Footer to put School Name </w:t>
              </w:r>
              <w:r w:rsidRPr="00311D4F">
                <w:rPr>
                  <w:rStyle w:val="FooterChar"/>
                </w:rPr>
                <w:br/>
                <w:t>here and update logo</w:t>
              </w:r>
            </w:p>
          </w:tc>
        </w:sdtContent>
      </w:sdt>
      <w:tc>
        <w:tcPr>
          <w:tcW w:w="4675" w:type="dxa"/>
          <w:vAlign w:val="center"/>
        </w:tcPr>
        <w:p w14:paraId="2F15BA81" w14:textId="77777777" w:rsidR="00311D4F" w:rsidRPr="00311D4F" w:rsidRDefault="00311D4F" w:rsidP="00637200">
          <w:pPr>
            <w:pStyle w:val="Footer"/>
            <w:jc w:val="right"/>
          </w:pPr>
          <w:r w:rsidRPr="00311D4F">
            <w:rPr>
              <w:noProof/>
            </w:rPr>
            <w:drawing>
              <wp:inline distT="0" distB="0" distL="0" distR="0" wp14:anchorId="115B10C0" wp14:editId="6D9E5762">
                <wp:extent cx="1280160" cy="493920"/>
                <wp:effectExtent l="0" t="0" r="0" b="1905"/>
                <wp:docPr id="3" name="Picture 8" descr="logo&#10;">
                  <a:extLst xmlns:a="http://schemas.openxmlformats.org/drawingml/2006/main">
                    <a:ext uri="{FF2B5EF4-FFF2-40B4-BE49-F238E27FC236}">
                      <a16:creationId xmlns:a16="http://schemas.microsoft.com/office/drawing/2014/main" id="{4FE28ACC-E44C-4381-B768-0310810E78D2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8">
                          <a:extLst>
                            <a:ext uri="{FF2B5EF4-FFF2-40B4-BE49-F238E27FC236}">
                              <a16:creationId xmlns:a16="http://schemas.microsoft.com/office/drawing/2014/main" id="{4FE28ACC-E44C-4381-B768-0310810E78D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duotone>
                            <a:prstClr val="black"/>
                            <a:schemeClr val="tx2"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0160" cy="493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0AC7D81" w14:textId="77777777" w:rsidR="006145D8" w:rsidRDefault="006145D8" w:rsidP="006372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80E655" w14:textId="77777777" w:rsidR="008A486B" w:rsidRDefault="008A486B" w:rsidP="000172E5">
      <w:pPr>
        <w:spacing w:after="0" w:line="240" w:lineRule="auto"/>
      </w:pPr>
      <w:r>
        <w:separator/>
      </w:r>
    </w:p>
  </w:footnote>
  <w:footnote w:type="continuationSeparator" w:id="0">
    <w:p w14:paraId="3D374386" w14:textId="77777777" w:rsidR="008A486B" w:rsidRDefault="008A486B" w:rsidP="000172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1350"/>
      <w:gridCol w:w="8000"/>
    </w:tblGrid>
    <w:tr w:rsidR="00B337A2" w:rsidRPr="00637200" w14:paraId="79167E06" w14:textId="77777777" w:rsidTr="00384B05">
      <w:trPr>
        <w:trHeight w:val="990"/>
      </w:trPr>
      <w:tc>
        <w:tcPr>
          <w:tcW w:w="1350" w:type="dxa"/>
          <w:vAlign w:val="center"/>
        </w:tcPr>
        <w:p w14:paraId="5AD4DCB3" w14:textId="77777777" w:rsidR="00B337A2" w:rsidRPr="00637200" w:rsidRDefault="00B337A2" w:rsidP="00637200">
          <w:pPr>
            <w:pStyle w:val="Header"/>
          </w:pPr>
          <w:r w:rsidRPr="00637200">
            <w:rPr>
              <w:noProof/>
            </w:rPr>
            <w:drawing>
              <wp:inline distT="0" distB="0" distL="0" distR="0" wp14:anchorId="2791FF49" wp14:editId="26FB4A38">
                <wp:extent cx="640080" cy="640080"/>
                <wp:effectExtent l="0" t="0" r="0" b="0"/>
                <wp:docPr id="2" name="Graphic 2" descr="Use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mployeeBadge.sv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" cy="640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00" w:type="dxa"/>
          <w:vAlign w:val="center"/>
        </w:tcPr>
        <w:p w14:paraId="3323A24F" w14:textId="6B74BFD2" w:rsidR="00B337A2" w:rsidRPr="00637200" w:rsidRDefault="00006BDA" w:rsidP="00637200">
          <w:pPr>
            <w:pStyle w:val="Header"/>
          </w:pPr>
          <w:r>
            <w:t>Workshop Pass Giveaway</w:t>
          </w:r>
        </w:p>
      </w:tc>
    </w:tr>
  </w:tbl>
  <w:p w14:paraId="6EED9766" w14:textId="77777777" w:rsidR="000172E5" w:rsidRPr="00311D4F" w:rsidRDefault="000172E5" w:rsidP="00311D4F">
    <w:pPr>
      <w:pStyle w:val="NoSpaci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287808933">
    <w:abstractNumId w:val="11"/>
  </w:num>
  <w:num w:numId="2" w16cid:durableId="1548030977">
    <w:abstractNumId w:val="7"/>
  </w:num>
  <w:num w:numId="3" w16cid:durableId="30686690">
    <w:abstractNumId w:val="15"/>
  </w:num>
  <w:num w:numId="4" w16cid:durableId="715786571">
    <w:abstractNumId w:val="12"/>
  </w:num>
  <w:num w:numId="5" w16cid:durableId="301234044">
    <w:abstractNumId w:val="13"/>
  </w:num>
  <w:num w:numId="6" w16cid:durableId="1474329429">
    <w:abstractNumId w:val="19"/>
  </w:num>
  <w:num w:numId="7" w16cid:durableId="90778162">
    <w:abstractNumId w:val="6"/>
  </w:num>
  <w:num w:numId="8" w16cid:durableId="3212310">
    <w:abstractNumId w:val="10"/>
  </w:num>
  <w:num w:numId="9" w16cid:durableId="853615520">
    <w:abstractNumId w:val="17"/>
  </w:num>
  <w:num w:numId="10" w16cid:durableId="231158089">
    <w:abstractNumId w:val="1"/>
  </w:num>
  <w:num w:numId="11" w16cid:durableId="1511750089">
    <w:abstractNumId w:val="5"/>
  </w:num>
  <w:num w:numId="12" w16cid:durableId="32734004">
    <w:abstractNumId w:val="0"/>
  </w:num>
  <w:num w:numId="13" w16cid:durableId="1923180416">
    <w:abstractNumId w:val="2"/>
  </w:num>
  <w:num w:numId="14" w16cid:durableId="1104495235">
    <w:abstractNumId w:val="9"/>
  </w:num>
  <w:num w:numId="15" w16cid:durableId="260453689">
    <w:abstractNumId w:val="8"/>
  </w:num>
  <w:num w:numId="16" w16cid:durableId="545338242">
    <w:abstractNumId w:val="16"/>
  </w:num>
  <w:num w:numId="17" w16cid:durableId="1995643688">
    <w:abstractNumId w:val="3"/>
  </w:num>
  <w:num w:numId="18" w16cid:durableId="1284463174">
    <w:abstractNumId w:val="21"/>
  </w:num>
  <w:num w:numId="19" w16cid:durableId="760416544">
    <w:abstractNumId w:val="18"/>
  </w:num>
  <w:num w:numId="20" w16cid:durableId="823819941">
    <w:abstractNumId w:val="14"/>
  </w:num>
  <w:num w:numId="21" w16cid:durableId="1168980245">
    <w:abstractNumId w:val="20"/>
  </w:num>
  <w:num w:numId="22" w16cid:durableId="498228285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isplayBackgroundShap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BDA"/>
    <w:rsid w:val="00006BDA"/>
    <w:rsid w:val="000172E5"/>
    <w:rsid w:val="00052382"/>
    <w:rsid w:val="0006568A"/>
    <w:rsid w:val="00076F0F"/>
    <w:rsid w:val="00084253"/>
    <w:rsid w:val="000D1F49"/>
    <w:rsid w:val="001727CA"/>
    <w:rsid w:val="001800AB"/>
    <w:rsid w:val="001E4D44"/>
    <w:rsid w:val="002C56E6"/>
    <w:rsid w:val="00311D4F"/>
    <w:rsid w:val="0034390E"/>
    <w:rsid w:val="00344849"/>
    <w:rsid w:val="00361E11"/>
    <w:rsid w:val="003769BA"/>
    <w:rsid w:val="003F0847"/>
    <w:rsid w:val="0040090B"/>
    <w:rsid w:val="00410552"/>
    <w:rsid w:val="0046302A"/>
    <w:rsid w:val="00487D2D"/>
    <w:rsid w:val="004D5D62"/>
    <w:rsid w:val="005112D0"/>
    <w:rsid w:val="005611C9"/>
    <w:rsid w:val="00577E06"/>
    <w:rsid w:val="00583334"/>
    <w:rsid w:val="005A3BF7"/>
    <w:rsid w:val="005F2035"/>
    <w:rsid w:val="005F7990"/>
    <w:rsid w:val="006145D8"/>
    <w:rsid w:val="00637200"/>
    <w:rsid w:val="0063739C"/>
    <w:rsid w:val="007147D7"/>
    <w:rsid w:val="00760768"/>
    <w:rsid w:val="00770F25"/>
    <w:rsid w:val="007A35A8"/>
    <w:rsid w:val="007B0A85"/>
    <w:rsid w:val="007C6A52"/>
    <w:rsid w:val="0082043E"/>
    <w:rsid w:val="00846B76"/>
    <w:rsid w:val="008A486B"/>
    <w:rsid w:val="008E203A"/>
    <w:rsid w:val="0091229C"/>
    <w:rsid w:val="00940E73"/>
    <w:rsid w:val="0098597D"/>
    <w:rsid w:val="009F619A"/>
    <w:rsid w:val="009F6DDE"/>
    <w:rsid w:val="00A30BAF"/>
    <w:rsid w:val="00A370A8"/>
    <w:rsid w:val="00B337A2"/>
    <w:rsid w:val="00BD4753"/>
    <w:rsid w:val="00BD5CB1"/>
    <w:rsid w:val="00BE62EE"/>
    <w:rsid w:val="00C003BA"/>
    <w:rsid w:val="00C1381E"/>
    <w:rsid w:val="00C4602F"/>
    <w:rsid w:val="00C46878"/>
    <w:rsid w:val="00C6231D"/>
    <w:rsid w:val="00CB4A51"/>
    <w:rsid w:val="00CD4532"/>
    <w:rsid w:val="00CD47B0"/>
    <w:rsid w:val="00CE6104"/>
    <w:rsid w:val="00CE7918"/>
    <w:rsid w:val="00D16163"/>
    <w:rsid w:val="00DB3FAD"/>
    <w:rsid w:val="00DC71EC"/>
    <w:rsid w:val="00DF5CC5"/>
    <w:rsid w:val="00E61483"/>
    <w:rsid w:val="00E61C09"/>
    <w:rsid w:val="00EB3B58"/>
    <w:rsid w:val="00EC7359"/>
    <w:rsid w:val="00EE3054"/>
    <w:rsid w:val="00F00606"/>
    <w:rsid w:val="00F01256"/>
    <w:rsid w:val="00F77112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6E0AD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311D4F"/>
    <w:pPr>
      <w:spacing w:before="200"/>
    </w:pPr>
  </w:style>
  <w:style w:type="paragraph" w:styleId="Heading1">
    <w:name w:val="heading 1"/>
    <w:basedOn w:val="Normal"/>
    <w:link w:val="Heading1Char"/>
    <w:uiPriority w:val="1"/>
    <w:qFormat/>
    <w:rsid w:val="006145D8"/>
    <w:pPr>
      <w:spacing w:before="120" w:after="120" w:line="240" w:lineRule="auto"/>
      <w:outlineLvl w:val="0"/>
    </w:pPr>
    <w:rPr>
      <w:rFonts w:asciiTheme="majorHAnsi" w:hAnsiTheme="majorHAnsi"/>
      <w:b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145D8"/>
    <w:rPr>
      <w:rFonts w:asciiTheme="majorHAnsi" w:hAnsiTheme="majorHAnsi"/>
      <w:b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6145D8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qFormat/>
    <w:rsid w:val="00311D4F"/>
    <w:pPr>
      <w:spacing w:after="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6145D8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145D8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qFormat/>
    <w:rsid w:val="00637200"/>
    <w:pPr>
      <w:spacing w:after="0"/>
    </w:pPr>
    <w:rPr>
      <w:rFonts w:asciiTheme="majorHAnsi" w:eastAsia="Calibri" w:hAnsiTheme="majorHAnsi" w:cs="Times New Roman"/>
      <w:b/>
      <w:color w:val="731F1C" w:themeColor="accent5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637200"/>
    <w:rPr>
      <w:rFonts w:asciiTheme="majorHAnsi" w:eastAsia="Calibri" w:hAnsiTheme="majorHAnsi" w:cs="Times New Roman"/>
      <w:b/>
      <w:color w:val="731F1C" w:themeColor="accent5"/>
      <w:sz w:val="44"/>
      <w:szCs w:val="24"/>
    </w:rPr>
  </w:style>
  <w:style w:type="paragraph" w:styleId="Footer">
    <w:name w:val="footer"/>
    <w:basedOn w:val="Normal"/>
    <w:link w:val="FooterChar"/>
    <w:uiPriority w:val="99"/>
    <w:rsid w:val="00637200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637200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rsid w:val="00311D4F"/>
    <w:pPr>
      <w:widowControl w:val="0"/>
      <w:autoSpaceDE w:val="0"/>
      <w:autoSpaceDN w:val="0"/>
      <w:spacing w:before="0" w:after="0" w:line="240" w:lineRule="auto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6145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5D8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6145D8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5D8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5D8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5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5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145D8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846B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145D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720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720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customXml" Target="ink/ink2.xm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customXml" Target="ink/ink8.xml"/><Relationship Id="rId32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customXml" Target="ink/ink10.xml"/><Relationship Id="rId36" Type="http://schemas.openxmlformats.org/officeDocument/2006/relationships/theme" Target="theme/theme1.xml"/><Relationship Id="rId10" Type="http://schemas.openxmlformats.org/officeDocument/2006/relationships/customXml" Target="ink/ink1.xm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9.png"/><Relationship Id="rId30" Type="http://schemas.openxmlformats.org/officeDocument/2006/relationships/customXml" Target="ink/ink11.xml"/><Relationship Id="rId35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svg"/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hiplash\AppData\Roaming\Microsoft\Templates\Membership%20form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0D4C7E3000C4097A563087117DD8A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46B689-B5DA-45AB-9D8B-B91AC1167349}"/>
      </w:docPartPr>
      <w:docPartBody>
        <w:p w:rsidR="00B64132" w:rsidRDefault="00B64132">
          <w:pPr>
            <w:pStyle w:val="20D4C7E3000C4097A563087117DD8AB4"/>
          </w:pPr>
          <w:r w:rsidRPr="006145D8">
            <w:t>First Name</w:t>
          </w:r>
        </w:p>
      </w:docPartBody>
    </w:docPart>
    <w:docPart>
      <w:docPartPr>
        <w:name w:val="3457478F6B4A48EDA536F1D36301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809D33-9D6B-467A-AED6-67A7667DE308}"/>
      </w:docPartPr>
      <w:docPartBody>
        <w:p w:rsidR="00B64132" w:rsidRDefault="00B64132">
          <w:pPr>
            <w:pStyle w:val="3457478F6B4A48EDA536F1D36301A472"/>
          </w:pPr>
          <w:r w:rsidRPr="006145D8">
            <w:t>Last Name</w:t>
          </w:r>
        </w:p>
      </w:docPartBody>
    </w:docPart>
    <w:docPart>
      <w:docPartPr>
        <w:name w:val="97C8D5027E8840BDBF641A8FBC3DC0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8E1B82-ECD7-419C-BEF9-B26CB9C16449}"/>
      </w:docPartPr>
      <w:docPartBody>
        <w:p w:rsidR="00B64132" w:rsidRDefault="00B64132">
          <w:pPr>
            <w:pStyle w:val="97C8D5027E8840BDBF641A8FBC3DC0B6"/>
          </w:pPr>
          <w:r w:rsidRPr="006145D8">
            <w:t>Email</w:t>
          </w:r>
        </w:p>
      </w:docPartBody>
    </w:docPart>
    <w:docPart>
      <w:docPartPr>
        <w:name w:val="1BC9925C648A4015958D636C0DAB18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667AB8-D088-4B51-8D6C-C4B2C062A074}"/>
      </w:docPartPr>
      <w:docPartBody>
        <w:p w:rsidR="00B64132" w:rsidRDefault="00B64132">
          <w:pPr>
            <w:pStyle w:val="1BC9925C648A4015958D636C0DAB18FD"/>
          </w:pPr>
          <w:r w:rsidRPr="006145D8">
            <w:t>First Name</w:t>
          </w:r>
        </w:p>
      </w:docPartBody>
    </w:docPart>
    <w:docPart>
      <w:docPartPr>
        <w:name w:val="68B08DB0B914455891843E781F115C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2E3E31-976D-4583-A7C0-C711D67E6AFE}"/>
      </w:docPartPr>
      <w:docPartBody>
        <w:p w:rsidR="00B64132" w:rsidRDefault="00B64132">
          <w:pPr>
            <w:pStyle w:val="68B08DB0B914455891843E781F115CAF"/>
          </w:pPr>
          <w:r w:rsidRPr="006145D8">
            <w:t>Last Name</w:t>
          </w:r>
        </w:p>
      </w:docPartBody>
    </w:docPart>
    <w:docPart>
      <w:docPartPr>
        <w:name w:val="DA1B8B41E56F4B8080FC061C2642F2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4D3A3F-4505-4AFE-B4B4-1AEBDDFF9630}"/>
      </w:docPartPr>
      <w:docPartBody>
        <w:p w:rsidR="00B64132" w:rsidRDefault="00B64132">
          <w:pPr>
            <w:pStyle w:val="DA1B8B41E56F4B8080FC061C2642F253"/>
          </w:pPr>
          <w:r w:rsidRPr="006145D8">
            <w:t>Email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132"/>
    <w:rsid w:val="000B7EEE"/>
    <w:rsid w:val="00410552"/>
    <w:rsid w:val="005611C9"/>
    <w:rsid w:val="00B64132"/>
    <w:rsid w:val="00F77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spacing w:before="120" w:after="120" w:line="240" w:lineRule="auto"/>
      <w:outlineLvl w:val="0"/>
    </w:pPr>
    <w:rPr>
      <w:rFonts w:asciiTheme="majorHAnsi" w:eastAsiaTheme="minorHAnsi" w:hAnsiTheme="majorHAnsi"/>
      <w:b/>
      <w:kern w:val="0"/>
      <w:sz w:val="28"/>
      <w:szCs w:val="28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inorHAnsi" w:hAnsiTheme="majorHAnsi"/>
      <w:b/>
      <w:kern w:val="0"/>
      <w:sz w:val="28"/>
      <w:szCs w:val="28"/>
      <w:lang w:val="en-US" w:eastAsia="en-US"/>
      <w14:ligatures w14:val="none"/>
    </w:rPr>
  </w:style>
  <w:style w:type="paragraph" w:customStyle="1" w:styleId="20D4C7E3000C4097A563087117DD8AB4">
    <w:name w:val="20D4C7E3000C4097A563087117DD8AB4"/>
  </w:style>
  <w:style w:type="paragraph" w:customStyle="1" w:styleId="3457478F6B4A48EDA536F1D36301A472">
    <w:name w:val="3457478F6B4A48EDA536F1D36301A472"/>
  </w:style>
  <w:style w:type="paragraph" w:customStyle="1" w:styleId="97C8D5027E8840BDBF641A8FBC3DC0B6">
    <w:name w:val="97C8D5027E8840BDBF641A8FBC3DC0B6"/>
  </w:style>
  <w:style w:type="paragraph" w:customStyle="1" w:styleId="1BC9925C648A4015958D636C0DAB18FD">
    <w:name w:val="1BC9925C648A4015958D636C0DAB18FD"/>
  </w:style>
  <w:style w:type="paragraph" w:customStyle="1" w:styleId="68B08DB0B914455891843E781F115CAF">
    <w:name w:val="68B08DB0B914455891843E781F115CAF"/>
  </w:style>
  <w:style w:type="paragraph" w:customStyle="1" w:styleId="DA1B8B41E56F4B8080FC061C2642F253">
    <w:name w:val="DA1B8B41E56F4B8080FC061C2642F25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43:34.2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110 152 2592,'0'0'54,"-1"13"5962,8-28-1947,-4 12-3840,-1-1-1,0 1 0,0-1 0,0 1 0,0-1 1,-1 0-1,1 0 0,0-5 0,-2 8-217,1 1 0,-1 0-1,0 0 1,0-1 0,0 1-1,0 0 1,0 0-1,0-1 1,0 1 0,0 0-1,0 0 1,0 0 0,0-1-1,-1 1 1,1 0-1,0 0 1,0-1 0,0 1-1,0 0 1,0 0 0,0 0-1,0-1 1,-1 1-1,1 0 1,0 0 0,0 0-1,0-1 1,0 1 0,-1 0-1,1 0 1,0 0 0,0 0-1,0 0 1,-1 0-1,1 0 1,0-1 0,0 1-1,-1 0 1,1 0 0,0 0-1,0 0 1,0 0-1,-1 0 1,1 0 0,-13 7 313,-9 15 293,11-10-592,2 1 1,-1 0-1,2 0 0,-1 1 1,2 0-1,0 0 1,1 1-1,0 0 1,1 0-1,1 1 0,0-1 1,2 1-1,-1 0 1,2 0-1,0-1 0,1 1 1,2 24-1,0-34-11,-1 1 0,1-1 0,0 0 0,0 1 1,1-1-1,0 0 0,0 0 0,0 0 0,1-1 0,0 1 0,0-1 0,1 0 0,-1 0 0,1-1 0,0 1 0,0-1 0,0 0 0,1 0 1,0-1-1,-1 1 0,1-1 0,0 0 0,1-1 0,-1 0 0,7 2 0,-4-2-2,-1 0 1,1-1-1,0 0 0,-1 0 1,1-1-1,0 0 0,-1 0 1,1-1-1,0-1 0,-1 1 1,1-1-1,-1-1 0,1 1 1,-1-1-1,0-1 0,0 0 1,-1 0-1,14-9 0,-14 8 56,0-1 0,0 1-1,-1-1 1,1-1-1,-1 1 1,-1-1 0,1 0-1,-1-1 1,-1 1 0,1-1-1,-1 0 1,0 0 0,-1 0-1,0-1 1,0 1-1,-1-1 1,0 0 0,-1 1-1,1-15 1,-2 23-123,0 38 138,1-27-103,0 0 0,0-1 0,1 1 0,0 0-1,1-1 1,0 1 0,1-1 0,0 0 0,1 0 0,0 0 0,0-1 0,1 1-1,0-1 1,1-1 0,8 10 0,-9-11-11,0 0 1,1 0-1,-1-1 0,1 1 0,0-2 1,1 1-1,-1-1 0,14 7 0,-17-11 37,1 1 0,-1-1 0,0 0 0,1 0 0,-1-1-1,1 1 1,0-1 0,-1 0 0,1 0 0,-1 0 0,1-1-1,-1 0 1,1 0 0,-1 0 0,1 0 0,-1-1-1,0 1 1,0-1 0,5-3 0,2-1 87,-1-1-1,0 1 1,-1-2-1,1 1 1,-1-1 0,-1-1-1,0 0 1,0 0-1,-1 0 1,0-1-1,0 0 1,-1 0 0,-1-1-1,8-17 1,-10 18 11,1 0 1,-2-1-1,1 1 0,-1 0 1,-1-1-1,0 0 1,-1 1-1,0-1 0,0 1 1,-1-1-1,0 0 1,-1 1-1,0-1 0,-1 1 1,0 0-1,-7-15 1,-13-24-526,-2 0 1,-2 2 0,-50-65 0,74 108-208,-7-7-1437</inkml:trace>
  <inkml:trace contextRef="#ctx0" brushRef="#br0" timeOffset="357.35">875 441 6081,'-3'0'1272,"-17"0"7159,13 0-7583,5 46 296,2-24-972,-1-15-167,1 1 0,0 0 0,0 0 0,1 0-1,0 0 1,4 14 0,-3-13 172,-1-1 0,0 1 0,0-1 0,-1 10 0,0 3-1979,-1-39-12891</inkml:trace>
  <inkml:trace contextRef="#ctx0" brushRef="#br0" timeOffset="717.64">892 164 6045,'-8'-6'7426,"8"7"-7160,0 26-9462,0-22 7307</inkml:trace>
  <inkml:trace contextRef="#ctx0" brushRef="#br0" timeOffset="1082.25">1021 44 6045,'-7'-9'3419,"4"19"748,1 24-95,2-32-4491,0 258 3807,-12-147-3197,6 58-1082,7-171 720,-1 1 0,0 0 1,0-1-1,1 1 0,-1 0 1,0-1-1,1 1 0,-1-1 0,1 1 1,-1-1-1,1 1 0,-1-1 1,1 1-1,-1-1 0,1 0 0,-1 1 1,1-1-1,0 0 0,-1 1 0,1-1 1,0 0-1,-1 0 0,1 0 1,0 0-1,-1 1 0,1-1 0,0 0 1,-1 0-1,1 0 0,0 0 1,-1 0-1,1-1 0,0 1 0,-1 0 1,1 0-1,0 0 0,-1-1 1,1 1-1,0 0 0,-1 0 0,1-1 1,-1 1-1,1-1 0,-1 1 1,1 0-1,-1-1 0,1 1 0,-1-1 1,1 0-1,-1 1 0,1-1 1,-1 1-1,0-1 0,0 1 0,1-1 1,-1-1-1,0 1-189,0-1 1,1 1-1,-1-1 0,0 1 1,1 0-1,-1-1 1,0 1-1,1-1 0,0 1 1,-1 0-1,1-1 0,0 1 1,0 0-1,1-2 0,7-11-1994</inkml:trace>
  <inkml:trace contextRef="#ctx0" brushRef="#br0" timeOffset="1439.25">1326 25 7209,'0'-1'172,"1"0"1,-1 0-1,0 1 1,0-1 0,0 0-1,0 0 1,0 0-1,0 1 1,0-1 0,-1 0-1,1 0 1,0 1-1,0-1 1,-1 0 0,1 0-1,0 1 1,-1-1-1,1 0 1,-1 1 0,1-1-1,-1 0 1,1 1-1,-1-1 1,1 1 0,-1-1-1,0 1 1,1-1-1,-1 1 1,0-1 0,1 1-1,-1 0 1,0-1-1,1 1 1,-1 0 0,0 0-1,0 0 1,1-1-1,-1 1 1,0 0 0,0 0-1,0 0 1,1 0-1,-1 0 1,0 0-1,0 1 1,1-1 0,-1 0-1,0 0 1,0 0-1,1 1 1,-1-1 0,0 0-1,-1 2 1,2 35 1332,-6 141 297,-2-85-1544,-4 12-75,12-40-256,0 27 256,0-32-2896</inkml:trace>
  <inkml:trace contextRef="#ctx0" brushRef="#br0" timeOffset="1797.45">1442 348 4704,'-4'-6'297,"4"6"-23,-1-1 1,1 0-1,-1 1 0,1-1 1,-1 1-1,1-1 1,-1 0-1,1 1 1,-1-1-1,0 1 1,1 0-1,-1-1 0,0 1 1,0-1-1,1 1 1,-1 0-1,0 0 1,0-1-1,1 1 1,-1 0-1,0 0 0,0 0 1,0 0-1,-1 0 560,2 35 2240,1-14-2668,1-1-1,9 39 1,-1-8-212,-3-21-91,-4-21-143,-1-1-1,0 0 0,0 16 0,-2-46-10811,0 13 8362</inkml:trace>
  <inkml:trace contextRef="#ctx0" brushRef="#br0" timeOffset="2158.82">1511 90 5292,'-21'-1'5750,"15"6"-7335,6 6-4449,5-2 4467</inkml:trace>
  <inkml:trace contextRef="#ctx0" brushRef="#br0" timeOffset="3401.04">1787 353 3408,'7'7'15761,"-6"-16"-15274,-1 7-475,0 0-1,-1 0 0,0 0 0,1-1 0,-1 1 0,0 1 0,0-1 0,0 0 1,0 0-1,0 0 0,0 0 0,-1 1 0,1-1 0,-1 0 0,1 1 0,-1 0 1,1-1-1,-1 1 0,0 0 0,0 0 0,0 0 0,0 0 0,0 0 0,0 0 1,0 0-1,0 1 0,0-1 0,0 1 0,0-1 0,-2 1 0,-1-1-33,-1 0 0,1 0 0,0 1 0,-1 0 0,1 0 0,0 0 0,-1 1 0,1-1 0,0 1 0,0 1 0,-8 2 0,3 0-40,1 1 1,0 0-1,0 1 0,0-1 0,1 2 0,0-1 0,0 1 1,1 1-1,0-1 0,0 1 0,0 1 0,1-1 1,1 1-1,-1 0 0,2 0 0,-1 0 0,1 1 1,0 0-1,1 0 0,0 0 0,1 0 0,0 0 1,-1 15-1,4-23 56,-1 0 1,0 0-1,1 0 0,-1 0 1,1-1-1,0 1 1,0 0-1,-1-1 1,1 1-1,0 0 1,0-1-1,1 1 1,-1-1-1,0 0 0,0 1 1,1-1-1,-1 0 1,1 0-1,-1 0 1,1 0-1,-1 0 1,1 0-1,0 0 1,-1 0-1,1-1 0,0 1 1,0-1-1,0 1 1,-1-1-1,4 0 1,8 2-36,-1 0 0,1-1 0,15-1 0,-22 0 38,1 0 6,1-2 1,-1 1-1,0-1 0,1 0 1,-1 0-1,0-1 0,0 0 1,0 0-1,-1-1 0,1 0 0,6-5 1,6-5 13,-1-1 1,21-20 0,-34 30-21,-3 3 9,0 0-1,0 0 0,1 0 0,-1 0 0,-1 0 1,1 0-1,0-1 0,0 1 0,-1-1 0,0 1 1,1-1-1,-1 0 0,0 0 0,0 1 0,0-1 1,-1 0-1,1-4 0,-1 6-4,-7 25-121,4-17 83,-1 0-1,1 0 1,0 0 0,1 0 0,0 0 0,0 1 0,-1 7 0,3-13 1,0-1 0,0 1 0,0-1 0,1 0 0,-1 1 0,0-1 0,0 1 0,1-1 0,-1 0 0,1 1 0,0-1 0,-1 0 0,1 0 0,0 1 0,0-1 0,-1 0 0,3 2 0,-1-2-15,0 1 0,1-1 0,-1 1 0,1-1 0,-1 0 0,0 0 0,1 0 0,0 0 0,-1 0 0,1-1 0,-1 1 0,6-1 0,0 0-40,1 0 0,-1 0-1,0-1 1,1-1 0,-1 1 0,0-1-1,0-1 1,0 1 0,0-1 0,8-5-1,-6 3 70,1-1 0,-1 0 0,0-1 1,-1 0-1,1 0 0,13-15 0,-18 16 125,0 0 0,0 0 0,0 0 0,-1-1 1,0 1-1,0-1 0,-1 0 0,0-1 0,0 1 0,-1 0 1,1-1-1,-2 0 0,1 1 0,-1-1 0,0-8 1,-4 19-159,0 10 78,3 127 419,1-133-401,0 0-1,1 0 0,0-1 1,0 1-1,0-1 0,1 1 1,0-1-1,0 0 1,1 0-1,-1 0 0,1-1 1,1 1-1,-1-1 0,1 0 1,6 5-1,13 19 100,-25-49 2880,4-71-3113,21-46-113,-24 136 202,0 0 1,0 0 0,0 0-1,0 0 1,0 0 0,0 0-1,1 0 1,-1 0 0,1 0-1,-1 0 1,0 0 0,1 0-1,0 0 1,-1 0 0,1 0-1,-1 0 1,1 1-1,0-1 1,0 0 0,-1 0-1,1 1 1,0-1 0,0 1-1,0-1 1,0 1 0,0-1-1,0 1 1,1-1 0,1 1-11,-1 0 0,0 0 0,1 0-1,-1 0 1,1 0 0,-1 1 0,0-1 0,0 1 0,1 0 0,-1 0 0,0 0 0,3 1 0,7 5-50,-1 0-1,1 1 1,12 11 0,-10-7 66,23 22 22,-35-31-23,0-1 1,0 1-1,-1-1 1,1 1-1,-1 0 1,1-1 0,-1 1-1,0 0 1,0 0-1,-1 0 1,1 0-1,0 0 1,-1 0 0,0 4-1,0 42 1218,0-84-1038,1 23-186,0 0 0,1 0 0,0 0 0,1 1 0,1-1 0,0 1 0,0-1 0,1 1 0,0 1 0,1-1 0,0 1 0,1 0-1,0 0 1,16-17 0,-20 24-13,1 0-1,-1 1 0,1-1 0,-1 1 1,1-1-1,0 1 0,0 0 1,0 1-1,8-3 0,-10 3 14,0 1 0,0-1 0,0 1-1,0 0 1,1 0 0,-1 0 0,0 0-1,0 0 1,0 0 0,0 1 0,0-1 0,0 1-1,0-1 1,0 1 0,0 0 0,0 0-1,0 0 1,0 0 0,-1 0 0,4 3 0,27 22-48,-23-20 33,0 1 0,-1 0 0,0 1 0,0 0 0,7 10 0,-9-10 31,-1 0 0,0 1 1,-1 0-1,0 0 0,0 0 1,-1 0-1,0 1 0,2 17 0,-1 2 30,-2 51-1,-2-79-53,0 1 0,0-1 0,-1 1 0,1-1 0,-1 1 0,1-1 1,-1 0-1,1 1 0,-1-1 0,0 1 0,0-1 0,0 0 0,0 0 0,0 0 0,-1 2 0,1-2-191,-1 0-1,1 1 0,0-1 1,0 1-1,0-1 1,0 1-1,1-1 0,-1 1 1,0-1-1,0 1 1,1 0-1,-1-1 0,1 1 1,0 0-1,-1 2 1,-4-5-3432,4 1 3106,-1-1 0,1 1 0,-1-1 0,1 0 0,-1 0 0,1 0 0,0 0-1,-1 0 1,1 0 0,0 0 0,0 0 0,-1 0 0,1 0 0,0-1 0,-1-1 0,1-4-1957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44:49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465 280 2648,'-28'-12'1944,"24"10"-1797,0 0 1,1 0 0,-1 1 0,0-1 0,0 1 0,0 0-1,0 0 1,0 0 0,-9 0 0,11 1-149,-1 0 0,0 0 1,0 1-1,1-1 0,-1 0 1,0 1-1,1 0 0,-1 0 0,1 0 1,-1 0-1,1 0 0,-1 0 0,1 0 1,-5 4-1,2 0-113,1 0 1,-1 0-1,1 1 0,-6 10 1,7-12-20,0 1 1,0 0 0,0 0 0,0 0 0,1 1 0,-1-1-1,1 1 1,1-1 0,-1 1 0,1 0 0,0-1 0,0 1 0,0 8 0,43-6 3928,7-7-2853,-42-1-950,0-1 1,0 1-1,0 1 0,0-1 0,-1 1 0,1 0 1,0 1-1,0 0 0,9 3 0,-8-1 48,0 0 1,-1 0-1,1 1 1,-1 0-1,0 0 0,0 1 1,0 0-1,-1 0 1,0 0-1,0 1 0,0 0 1,-1 0-1,0 1 1,-1-1-1,0 1 0,0 0 1,0 0-1,-1 0 1,0 1-1,-1-1 0,0 1 1,0 0-1,-1-1 0,0 10 1,-1-16-7,-1-1 1,1 0-1,-1 1 1,1-1-1,-1 0 1,0 1-1,0-1 1,0 0-1,0 0 0,0 0 1,0 0-1,0 0 1,0 0-1,0 0 1,0 0-1,-1 0 1,1 0-1,0-1 1,-1 1-1,-1 1 1,-34 12 533,34-13-470,-32 11 108,0-1 0,0-2 0,-1-1 0,0-2-1,-62 3 1,94-9-345,1 0 0,-1-1-1,1 1 1,-1-1 0,1 0 0,-1 0 0,1 0-1,-1 0 1,1-1 0,0 1 0,0-1-1,-6-3 1,7 3-187,1 0-1,-1 1 0,0-1 1,0 0-1,1 1 0,-1-1 1,1 0-1,0 0 1,-1-1-1,1 1 0,0 0 1,0 0-1,0 0 0,1-1 1,-1 1-1,0 0 1,1-1-1,0 1 0,-1-4 1,1-12-1487</inkml:trace>
  <inkml:trace contextRef="#ctx0" brushRef="#br0" timeOffset="656.86">305 282 2564,'-19'-1'1782,"14"-2"-264,13-2-1221,0 4-263,-1 0 1,1 0-1,0 1 1,0 0 0,0 0-1,-1 1 1,1 0 0,0 0-1,9 3 1,37 4 97,-30-7-209,1-1-1,-1-2 1,1 0 0,-1-1 0,0-1 0,33-11 0,-17 0-1793,64-34 1,-88 41 937</inkml:trace>
  <inkml:trace contextRef="#ctx0" brushRef="#br0" timeOffset="1005.08">972 236 2912,'9'4'1982,"-25"-4"-1244,8 1-725,-1 1 0,1 0 0,0 0 1,0 1-1,0 0 0,0 0 0,0 1 1,1 0-1,-1 1 0,1-1 0,0 1 0,0 1 1,1-1-1,0 1 0,-9 11 0,13-15-3,1 0 0,0 0 0,0 1 0,0-1 0,0 0 0,1 1 0,-1-1 0,0 1 0,1-1 0,0 4 0,-1-5-5,1 0 0,0 0 0,0 0 0,0-1 1,0 1-1,0 0 0,0 0 0,0 0 0,1 0 0,-1 0 0,0 0 0,0 0 1,1-1-1,-1 1 0,0 0 0,1 0 0,-1 0 0,1-1 0,-1 1 1,1 0-1,-1-1 0,1 1 0,0 0 0,-1-1 0,1 1 0,0-1 0,1 2 1,11 1 267,0-1 0,0-1 1,0 0-1,0 0 1,21-3-1,1 1 377,-31 2-594,0-1 1,-1 1 0,1 0-1,-1 0 1,1 0-1,-1 1 1,1-1 0,-1 1-1,0 0 1,0 0-1,0 0 1,0 0 0,3 3-1,39 39 650,-30-27-426,-14-16-238,0 1 1,0-1 0,0 1-1,0-1 1,0 1-1,-1-1 1,1 1-1,0 0 1,-1 0-1,0-1 1,1 1-1,-1 0 1,0 0 0,0-1-1,0 1 1,0 0-1,0 0 1,0 0-1,0-1 1,-1 1-1,1 0 1,-1 0-1,1-1 1,-1 1 0,0 0-1,0-1 1,0 1-1,-1 2 1,-4 5 122,-1 1-1,1-1 1,-11 10 0,14-16-147,-1 1-44,1-1 0,-1-1 0,0 1 0,0-1 0,0 1 0,0-1 1,0 0-1,-1-1 0,1 1 0,-1-1 0,1 1 0,-1-2 0,1 1 0,-1 0 1,0-1-1,0 0 0,1 0 0,-1 0 0,0-1 0,1 1 0,-1-1 0,1 0 0,-1-1 1,1 1-1,-1-1 0,1 0 0,-8-4 0,8 3-494,0 1 1,1-1-1,-1 0 0,1 0 0,-1-1 1,1 1-1,0-1 0,1 0 1,-1 0-1,0 1 0,1-2 0,0 1 1,-3-8-1,2-4-1295</inkml:trace>
  <inkml:trace contextRef="#ctx0" brushRef="#br0" timeOffset="1343.76">930 245 2852,'-12'18'992,"10"-16"-617,0 0 0,0 1 1,0-1-1,1 1 0,-1 0 1,1 0-1,-1-1 0,1 1 1,0 0-1,0 0 0,0 0 1,0 1-1,0 3 0,2-6-331,0 0 1,-1 0-1,1-1 0,0 1 0,0 0 0,-1-1 0,1 1 1,0-1-1,0 1 0,0-1 0,0 1 0,0-1 0,0 0 1,0 1-1,0-1 0,0 0 0,0 0 0,0 0 1,0 0-1,0 0 0,0 0 0,1 0 0,29 1 141,-29-1-143,29-1 17,-1-2-1,52-13 1,-45 9-349,46-5 1,-78 12 170,47-6-2259,-21-6-2118,-25 6 3267</inkml:trace>
  <inkml:trace contextRef="#ctx0" brushRef="#br0" timeOffset="1863.93">1626 225 2912,'0'0'3898,"-30"0"-3018,22 0-845,0 0-1,1 0 1,-1 1-1,1 0 1,-1 0-1,1 1 1,-1 0-1,-13 5 1,11-3-32,1 1 1,-1 0-1,1 0 1,0 1-1,1 0 1,-1 0-1,-11 12 1,17-13-3,-1-1 0,1 1 0,0 0 0,0 0 0,0 0 0,1 0 0,0 1 0,0-1 0,0 1 0,1-1 0,0 1 0,0-1 0,0 1 0,0 0 0,1 8 0,1-13-5,-1 1 0,1-1-1,0 0 1,0 1 0,-1-1-1,1 0 1,0 0 0,0 0-1,0 1 1,0-1 0,0 0-1,1 0 1,-1 0-1,0-1 1,0 1 0,1 0-1,-1 0 1,0-1 0,1 1-1,-1-1 1,1 1 0,-1-1-1,1 1 1,-1-1 0,1 0-1,2 0 1,42 5-85,-29-5 180,-1 1 0,0 0-1,0 2 1,30 7-1,-39-8-56,0 0 0,0 1 0,0 0 0,-1 0 0,0 1 0,0 0 0,0 0 0,0 0 0,0 1 0,-1-1 0,0 1 0,0 1 0,7 8 0,-10-12-6,-1 0 0,0 0 0,1 0-1,-1 0 1,0 0 0,0 1 0,0-1 0,0 0-1,-1 1 1,1-1 0,-1 0 0,1 1 0,-1-1-1,0 1 1,0-1 0,0 1 0,0-1 0,0 1-1,-1-1 1,1 0 0,-1 1 0,1-1 0,-1 1-1,0-1 1,0 0 0,0 0 0,0 0 0,-1 1-1,1-1 1,-1 0 0,1 0 0,-1-1 0,1 1-1,-1 0 1,0-1 0,0 1 0,-2 1 0,-2 1 7,0 0 1,0-1 0,0 0 0,0 0 0,-1 0-1,1-1 1,-1 0 0,0 0 0,0 0 0,1-1-1,-15 1 1,-2-2-60,-45-6-1,61 5-255,1 0 0,-1 0 0,1-1 0,0 0-1,0-1 1,0 1 0,0-1 0,0 0 0,1 0 0,-1-1 0,1 0 0,-5-4 0,8 6 7,1 1 0,-1-1-1,1 1 1,0-1 0,0 0 0,0 1 0,0-1 0,0 0-1,0 0 1,-1-3 0,1-7-1270</inkml:trace>
  <inkml:trace contextRef="#ctx0" brushRef="#br0" timeOffset="2256.38">1473 191 1680,'0'1'95,"-1"0"-1,0-1 0,0 1 1,1 0-1,-1 0 0,0 0 1,1 0-1,-1 0 0,1 0 1,-1 0-1,1 0 1,0 0-1,-1 0 0,1 0 1,0 0-1,0 0 0,0 0 1,0 0-1,0 0 1,0 0-1,0 0 0,0 0 1,0 0-1,0 0 0,0 0 1,1 2-1,1-1-10,-1 0 0,0 0-1,1-1 1,-1 1 0,1 0-1,0-1 1,-1 1 0,1-1 0,0 0-1,0 0 1,0 1 0,3 0-1,9 4 30,1-1-1,-1-1 0,18 4 1,-24-6 12,20 3-812,1 0-1,0-2 1,36-1-1,-54-3-367,2-5 61</inkml:trace>
  <inkml:trace contextRef="#ctx0" brushRef="#br0" timeOffset="2604.95">1815 7 2104,'-1'-1'133,"0"0"-1,0 1 1,0-1-1,0 0 1,0 1-1,-1-1 1,1 1-1,0-1 1,0 1-1,-1 0 1,1 0-1,0-1 1,0 1-1,-1 0 1,1 0-1,-3 0 1,4 1-90,0-1 1,-1 0 0,1 1-1,0-1 1,-1 1 0,1-1-1,0 1 1,0-1-1,-1 1 1,1-1 0,0 0-1,0 1 1,0-1 0,0 1-1,0-1 1,0 1 0,0-1-1,0 1 1,0-1-1,0 1 1,0-1 0,0 1-1,0-1 1,0 1 0,0-1-1,1 1 1,-1-1 0,0 1-1,22 46 1308,-17-38-841,0 0-340,1 0 1,0 0 0,0 0 0,1-1-1,0 0 1,0-1 0,14 12 0,6 1 165,32 18 1,-34-23-84,42 33-1,-60-41-165,0-1 0,0 1-1,0 0 1,-1 1 0,-1 0 0,1 0-1,-1 0 1,0 0 0,5 14-1,-8-15 17,1 1-1,-1-1 0,-1 0 1,1 1-1,-2-1 0,1 1 1,-1-1-1,0 1 0,0-1 1,-1 1-1,0-1 0,0 1 1,-3 7-1,0-3-11,0-1 0,-1 0 0,-1 0 0,1 0-1,-2-1 1,1 0 0,-14 15 0,4-8-52,-1 0 0,0-1 0,-1-1 0,-1-1 0,0 0 0,-1-2 0,-42 20 0,32-20-654,0-1 1,-39 7-1,-64 4-5676,102-19 4240</inkml:trace>
  <inkml:trace contextRef="#ctx0" brushRef="#br0" timeOffset="3243.74">139 126 2648,'1'0'68,"0"0"-1,0 0 1,-1-1 0,1 1-1,0 0 1,0 0 0,-1 0-1,1 0 1,0 0-1,0 0 1,-1 0 0,1 1-1,0-1 1,0 0-1,-1 0 1,1 1 0,0-1-1,-1 0 1,1 1-1,0-1 1,-1 0 0,1 1-1,0-1 1,-1 1-1,1-1 1,0 2 0,-11 16 1881,6-12-2085,-5 7 356,-19 26 312,2 2 0,-21 43-1,41-71-383,1-1-1,0 1 1,0 1-1,2-1 0,-1 0 1,2 1-1,0 0 1,0 0-1,2-1 1,-1 1-1,4 25 1,-1-30-128,1 1 1,0-1 0,1 1 0,0-1 0,0 0 0,1 0 0,0-1-1,0 1 1,1-1 0,0 0 0,1-1 0,0 1 0,10 8-1,-2-3-63,1-1 0,1 0 0,0-2 0,0 1 0,32 12 0,-15-10-1224,0-1-1,41 8 1,-25-11-984</inkml:trace>
  <inkml:trace contextRef="#ctx0" brushRef="#br0" timeOffset="5332.82">2909 83 2392,'-7'-28'3010,"6"27"-2948,-1 0 0,0 1 0,0-1 0,1 0 0,-1 1 0,0-1 0,0 1 0,0 0-1,0-1 1,0 1 0,1 0 0,-1 0 0,0 0 0,0 1 0,0-1 0,0 0 0,0 1-1,1-1 1,-1 1 0,0 0 0,0-1 0,1 1 0,-3 1 0,-44 26 366,43-25-347,-11 9-54,2 0-1,-1 1 0,2 1 0,0 0 0,1 0 0,0 2 1,1-1-1,1 2 0,0-1 0,1 1 0,-10 30 0,15-38-10,1 1-1,0 0 1,1 0 0,0 0-1,1 0 1,0 0-1,1 1 1,0-1-1,2 17 1,-1-20-5,1 1 1,0-1 0,1 0-1,-1 0 1,1 0 0,1 0-1,-1-1 1,1 1 0,0-1-1,0 0 1,1 0 0,0-1-1,10 10 1,-10-10-12,1-1 0,0 1 0,0-1 0,0-1-1,0 1 1,0-1 0,1 0 0,-1 0 0,13 3 0,-15-6 3,-1 1 0,1 0 0,0-1 0,-1 0 0,1 0 0,0 0 0,-1-1 0,1 1 0,-1-1 0,1 1 0,0-1 0,-1-1 0,0 1 0,1 0 0,-1-1 0,0 1 0,0-1 0,1 0 0,-1 0 0,-1-1 0,5-2 0,-6 4 22,-1 1-1,1-1 0,0 1 1,0-1-1,-1 1 0,1-1 1,0 1-1,-1-1 0,1 0 1,-1 1-1,1-1 0,-1 0 1,1 1-1,-1-1 0,1 0 1,-1 0-1,0 0 0,0 1 0,1-1 1,-1 0-1,0 0 0,0 0 1,0 0-1,0 1 0,0-1 1,0 0-1,0 0 0,0 0 1,0 0-1,0 0 0,0 1 1,0-1-1,-1 0 0,1 0 1,0 0-1,-1 1 0,1-1 1,-1 0-1,1 0 0,-1 1 1,1-1-1,-1 0 0,1 1 0,-1-1 1,0 1-1,1-1 0,-1 0 1,0 1-1,1 0 0,-1-1 1,0 1-1,0-1 0,0 1 1,1 0-1,-1 0 0,-2-1 1,-7-2 126,0 0 0,0 1 0,-19-3 0,18 4-126,-104-7 472,79 7-2272,-57-9-1,93 10 1605,-6-4-2740,6 1 1260</inkml:trace>
  <inkml:trace contextRef="#ctx0" brushRef="#br0" timeOffset="5971.98">3013 193 3236,'2'-1'304,"-1"-1"0,0 1-1,1 0 1,-1-1 0,0 1-1,0 0 1,0-1 0,0 1-1,0-1 1,0 0 0,-1 1-1,1-1 1,0 0 0,-1 1-1,1-1 1,0-2 1227,-2 21-1433,1 7-23,1 1 1,7 46-1,-6-64-119,0 1 0,0-1 1,0 0-1,1 0 0,0 0 0,0-1 0,1 1 1,0-1-1,0 0 0,0 0 0,1 0 0,0 0 0,0-1 1,7 6-1,-10-10-7,1 1 0,-1-1 0,1 0 0,0 0 1,0 0-1,-1 0 0,1 0 0,0-1 0,0 1 0,0-1 1,0 0-1,0 0 0,0 0 0,0 0 0,0 0 0,0-1 0,-1 1 1,1-1-1,0 0 0,0 0 0,0 0 0,3-2 0,4-2 41,0 0-1,-1 0 0,1-1 0,13-11 0,-19 14 63,-1-1 1,1 1-1,-1-1 0,1 0 0,-1 0 0,0-1 0,0 1 0,-1-1 0,0 1 0,1-1 0,-1 0 1,-1 0-1,1 0 0,-1 0 0,1-6 0,1-39 3925,0 90-3823,1 0 1,18 76 0,-20-109-145,27 100-1742,-29-96-46</inkml:trace>
  <inkml:trace contextRef="#ctx0" brushRef="#br0" timeOffset="6475.87">3339 185 2708,'14'-2'632,"0"1"1,24 1-1,-26 0-437,174 0 1021,-171-2-807,0 0-1,-1-2 1,1 0 0,0 0-1,-1-2 1,26-12 0,-5-5 1311,-33 21-1612,-1 1-1,1 0 0,0-1 1,-1 0-1,1 1 0,-1-1 1,1 0-1,-1 0 0,0 1 1,0-1-1,0 0 1,0 0-1,0 0 0,0-1 1,-1 1-1,1-2 0,-1 4-39,0 29 391,-5 3-391,2 0 1,1 0 0,1 0 0,5 35 0,20 65-105,-21-107-432,0-5-1996,-2-6-2871</inkml:trace>
  <inkml:trace contextRef="#ctx0" brushRef="#br0" timeOffset="6850.98">3540 307 2912,'0'0'456,"8"8"8,0-2 36,4-2-72,2 1 20,0-5-111,4 2-41,4-2-92,2 0-92,2 0-88,2-6-72,0 2-280,0-1-449,0-1-323,-4-1-380</inkml:trace>
  <inkml:trace contextRef="#ctx0" brushRef="#br0" timeOffset="8893.61">4133 329 1148,'1'1'212,"-1"-1"0,1 1 0,-1 0-1,1 0 1,-1 0 0,1-1 0,0 1 0,-1 0 0,1-1 0,0 1-1,0 0 1,0-1 0,-1 1 0,1-1 0,0 1 0,0-1 0,0 0-1,0 1 1,0-1 0,0 0 0,0 0 0,0 0 0,0 1-1,0-1 1,0 0 0,0 0 0,1-1 0,39 2-678,-34-1 886,10 0-1130,0-1 0,0-1 0,-1-1 0,28-8 0,-25 6-738</inkml:trace>
  <inkml:trace contextRef="#ctx0" brushRef="#br0" timeOffset="9532.29">4811 205 2796,'-9'0'321,"-1"0"-1,1-1 1,-1 0-1,1-1 1,0 0-1,0 0 1,-18-7-1,-12-5 358,28 11-650,1 0 0,-1 0 0,1-2-1,0 1 1,0-1 0,1-1 0,-1 1 0,-10-10 0,20 15-30,0 0 0,0-1 1,-1 1-1,1 0 0,0 0 1,0-1-1,0 1 1,-1 0-1,1 0 0,0-1 1,0 1-1,0 0 0,0-1 1,-1 1-1,1 0 1,0-1-1,0 1 0,0 0 1,0-1-1,0 1 0,0 0 1,0-1-1,0 1 0,0 0 1,0-1-1,0 1 1,0 0-1,0-1 0,0 1 1,1 0-1,-1-1 0,0 1 1,0 0-1,0-1 1,14-7-2,22 0 36,-33 7-36,62-9 56,122-5 0,-183 15-55,-1 0 0,0 0 1,0 0-1,0 1 0,0 0 1,0-1-1,0 1 0,-1 0 1,1 0-1,0 0 1,0 1-1,0-1 0,-1 1 1,1-1-1,-1 1 0,1 0 1,-1 0-1,0 0 0,0 0 1,0 1-1,0-1 1,0 1-1,0-1 0,-1 1 1,1-1-1,-1 1 0,0 0 1,0 0-1,0 0 0,0 0 1,0-1-1,0 1 0,-1 0 1,1 1-1,-1-1 1,0 0-1,0 0 0,0 0 1,-1 0-1,1 0 0,-1 0 1,0 0-1,1 0 0,-1 0 1,0-1-1,-1 1 1,-2 5-1,-58 89 56,-14 24 208,75-119-252,0 0-1,0 0 1,0 0-1,0 1 1,0-1 0,0 0-1,1 0 1,-1 1-1,1-1 1,0 1 0,-1-1-1,1 0 1,0 1 0,0-1-1,1 0 1,-1 1-1,0-1 1,1 0 0,0 1-1,-1-1 1,3 4-1,-1-3-15,-1-1-1,1 0 0,0 0 0,0 0 1,0 0-1,1-1 0,-1 1 1,0 0-1,1-1 0,-1 0 0,1 0 1,-1 1-1,1-2 0,-1 1 0,1 0 1,0 0-1,0-1 0,2 1 0,5 0-30,0 0 0,0-1 0,0 0-1,0 0 1,0-1 0,0-1 0,-1 1 0,1-2-1,-1 1 1,1-1 0,-1-1 0,0 0 0,0 0-1,0 0 1,13-10 0,-22 13 39,1 1 0,0-1 1,-1 1-1,1-1 0,-1 1 0,1-1 0,-1 1 1,1-1-1,-1 0 0,1 1 0,-1-1 1,0 0-1,1 1 0,-1-1 0,0 0 1,0 1-1,0-1 0,1 0 0,-1 0 0,0 1 1,0-1-1,0 0 0,0 0 0,0 1 1,0-1-1,0 0 0,0 0 0,-1 1 1,1-2-1,-1 0 10,0 1 0,0-1 0,0 1 0,-1 0 0,1-1 0,0 1 0,-1 0 0,1 0 0,0 0 0,-1 0 0,-3-2 0,-3-1 86,-1 0 1,0 1 0,-14-4 0,-9 1 77,-46-4 0,-25-4-2800,97 11 360,6 2 1228</inkml:trace>
  <inkml:trace contextRef="#ctx0" brushRef="#br0" timeOffset="10108.29">5393 219 3320,'0'0'880,"5"-14"2665,-8 11-3473,1 1 0,-1 0 0,-1-1 0,1 1-1,0 0 1,0 1 0,-1-1 0,1 1-1,-1-1 1,-4 0 0,-40-10 34,39 10-103,0 1 1,0 0-1,0 1 1,0 0-1,0 0 1,0 1-1,0 0 0,0 1 1,0 0-1,0 0 1,1 1-1,-13 5 1,17-6 0,-1 1 0,1-1 0,0 0 1,0 1-1,0 0 0,1 0 0,-1 1 1,0-1-1,1 0 0,0 1 0,0 0 0,0 0 1,1 0-1,-1 0 0,1 0 0,0 1 1,0-1-1,0 1 0,1 0 0,-1-1 1,1 1-1,1 0 0,-1-1 0,0 10 0,2-12-24,-1 0-1,1 0 1,0 0-1,-1-1 0,1 1 1,0 0-1,0 0 1,0-1-1,0 1 0,1-1 1,-1 1-1,0-1 0,1 0 1,-1 1-1,1-1 1,-1 0-1,1 0 0,0 0 1,-1 0-1,1 0 0,0 0 1,0-1-1,0 1 1,2 0-1,49 12-802,-40-11 702,-1-1 1,1-1-1,0 0 0,-1-1 0,1 0 0,0-1 0,-1-1 1,23-6-1,-28 6 445,0 0 1,-1 0-1,1 0 1,-1-1-1,0 0 1,0 0-1,0 0 1,0-1-1,-1 0 1,0 0-1,0-1 1,0 1-1,-1-1 1,0 0-1,0 0 1,5-11-1,-10 28-79,1 0 0,1 0 0,0 0 0,0 0-1,6 21 1,1-9-233,-1 0-1,-1 0 1,-1 1 0,3 38-1,-5 5-8224</inkml:trace>
  <inkml:trace contextRef="#ctx0" brushRef="#br0" timeOffset="11867.59">5700 202 1652,'-10'-2'10939,"12"7"-12208,0-1 1298,1 0 0,-1 0 1,1 0-1,0-1 0,5 7 0,1 0-26,0 5 106,0 1 1,0 0 0,-2 0-1,0 0 1,-1 1-1,0 0 1,3 20 0,5 57-1928,-12-42-5021,-2-61 5179</inkml:trace>
  <inkml:trace contextRef="#ctx0" brushRef="#br0" timeOffset="12427.73">5948 208 2884,'-7'0'410,"1"0"1,-1 0-1,0-1 0,-12-3 0,18 4-327,-1-1 0,1 1 1,0 0-1,-1-1 0,1 0 0,0 1 0,0-1 0,-1 0 1,1 0-1,0 1 0,0-1 0,0 0 0,0 0 0,0 0 1,0 0-1,0-1 0,1 1 0,-1 0 0,0 0 0,0 0 1,1-1-1,-1 1 0,1 0 0,-1-1 0,1 1 0,0 0 1,-1-1-1,1 1 0,0-3 0,1 3-78,0 0 0,-1 1 0,1-1 0,0 0 1,0 0-1,0 0 0,0 1 0,0-1 0,0 0 0,0 1 0,1-1 0,-1 1 0,0-1 0,0 1 1,0 0-1,0-1 0,1 1 0,-1 0 0,0 0 0,2 0 0,28-5 35,-19 4-47,0 1 0,0 0 1,0 0-1,-1 1 0,1 1 0,0 0 0,20 6 0,-27-6 8,0 0 1,0 0-1,0 1 1,-1 0-1,1 0 1,-1 0-1,1 0 1,-1 0-1,0 1 1,0 0-1,0 0 1,-1 0-1,0 1 1,0-1-1,0 1 1,0-1-1,0 1 1,-1 0 0,2 7-1,-1-6 0,-1 0 1,-1 0-1,1 0 0,-1 0 0,0 0 1,0 0-1,-1 0 0,0 1 1,0-1-1,0 0 0,-1 0 0,0 0 1,0 0-1,-1 0 0,1 0 1,-1 0-1,-1 0 0,1 0 0,-1-1 1,0 1-1,0-1 0,-1 0 1,1 0-1,-1 0 0,0 0 0,-6 4 1,-2 3 91,0-1 1,-18 12 0,-10 8 294,40-31-349,0 0 1,-1 0-1,1 1 0,0-1 0,0 0 1,-1 0-1,1 1 0,0-1 0,0 0 0,-1 0 1,1 1-1,0-1 0,0 0 0,0 0 1,-1 1-1,1-1 0,0 0 0,0 1 1,0-1-1,0 0 0,0 1 0,0-1 1,0 0-1,0 1 0,0-1 0,0 1 1,0-1-1,0 0 0,0 1 0,0-1 1,0 0-1,0 1 0,12 4 496,24-5-396,-30 0-19,124-11 158,-19 0-229,26 8-1472,-45 2-4147,-76 1 4003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45:07.5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298 392 1372,'0'0'101,"0"-1"19,0-1 0,0 1 0,-1 0 0,1 0 0,0 0 0,-1 0 0,1-1 0,-1 1 0,1 0 0,-1 0 0,0 0 0,1 0 0,-3-1 0,-11-1-13,0 1 1,-1 0-1,0 2 1,1-1-1,-1 2 1,1 0 0,-26 6-1,30-5-108,0 0-1,1 2 1,-1-1-1,1 1 1,0 0-1,0 1 1,1 0 0,-1 0-1,1 1 1,0 0-1,0 1 1,-7 8-1,12-12 10,1 0-1,-1 0 0,1 0 1,0 1-1,0-1 0,0 1 0,0 0 1,0 0-1,1-1 0,0 1 1,0 0-1,0 0 0,0 0 0,1 0 1,-1 0-1,1 5 0,0-6-3,1 0 0,-1 0-1,1 0 1,0 0 0,0 0 0,0-1-1,0 1 1,0 0 0,1-1-1,-1 1 1,1-1 0,0 1 0,-1-1-1,1 0 1,0 0 0,0 0-1,1 0 1,-1 0 0,0 0 0,1 0-1,-1-1 1,5 2 0,-2 0 0,1 0 0,-1 0 0,1-1 0,0 0 0,0 0 0,0 0 0,0-1 0,1 0 0,-1 0 0,0-1 0,0 0 0,1 0 0,-1 0 0,0-1 0,0 0 0,0 0 0,1 0 0,-1-1 0,0 0 0,-1 0 0,1 0 0,0-1 0,-1 0 0,1 0 0,-1-1 0,0 1 0,0-1 0,0 0 0,-1-1 0,1 1 0,-1-1 0,0 0 0,0 0 0,-1 0 0,5-9 0,-7 11 75,0 0 1,0-1-1,0 1 0,0 0 0,-1-1 0,1 1 0,-1-1 0,0 1 0,0-1 0,-1-5 0,0-4 109,0 13-189,0 0 1,0 0-1,0 0 1,0 0-1,0 0 1,0 0-1,0 0 1,0 0-1,0 0 1,0 1-1,0-1 1,0 0-1,0 1 1,0-1-1,0 1 1,1-1-1,-1 1 1,-2 0-1,1 5-24,0-1-1,0 0 0,0 1 0,1-1 0,0 1 0,0 0 0,0 0 0,0-1 0,1 1 0,0 0 0,1 0 0,-1-1 0,1 1 1,0 0-1,0-1 0,1 1 0,0-1 0,0 1 0,0-1 0,0 0 0,1 0 0,0 0 0,0 0 0,1 0 0,6 7 0,-7-10 0,-1 0-1,0 0 0,0 0 0,1 0 0,-1-1 0,1 1 1,0-1-1,-1 0 0,1 0 0,0 0 0,0 0 0,0 0 1,0-1-1,0 1 0,0-1 0,0 0 0,-1 0 0,1 0 1,0 0-1,0 0 0,0-1 0,0 1 0,0-1 0,0 0 1,0 0-1,-1 0 0,1 0 0,0-1 0,-1 1 0,1-1 1,-1 1-1,1-1 0,-1 0 0,0 0 0,0 0 0,1 0 1,-2 0-1,1-1 0,0 1 0,0 0 0,-1-1 0,1 0 0,1-4 1,-1 0 105,0 0-1,-1 0 1,0 0 0,0 0 0,-1-1 0,0 1 0,0 0 0,-2-8 0,1-9 312,1 24-386,0 0 0,0-1 0,1 1 1,-1-1-1,0 1 0,0-1 0,0 1 0,0-1 0,0 1 0,1 0 0,-1-1 1,0 1-1,0-1 0,1 1 0,-1 0 0,0-1 0,1 1 0,-1 0 0,0-1 1,1 1-1,-1 0 0,0 0 0,1-1 0,-1 1 0,1 0 0,-1 0 0,0 0 1,1-1-1,-1 1 0,1 0 0,20 0-5,-18 0 2,1 1-1,-1-1 1,1 1-1,0 0 0,-1 0 1,0 1-1,1-1 1,4 4-1,0 3 8,-1 1 0,-1 0 0,1 1 0,8 16 0,-12-19 81,1 1 0,0-1 0,0-1 0,1 1 0,0-1 0,0 1 0,0-1 0,1-1 0,0 1 1,10 7-1,-15-13-64,-1 0 0,1 1 0,-1-1 1,0 0-1,1 0 0,-1 0 1,1 0-1,-1 1 0,1-1 1,-1 0-1,0 0 0,1 0 1,-1 0-1,1 0 0,-1 0 1,1 0-1,-1 0 0,1 0 1,-1 0-1,1-1 0,-1 1 0,1 0 1,-1 0-1,0 0 0,1 0 1,-1-1-1,1 1 0,-1 0 1,0 0-1,1-1 0,-1 1 1,0 0-1,1-1 0,-1 1 1,0 0-1,1-1 0,-1 1 1,0-1-1,0 1 0,0 0 0,1-1 1,-1 1-1,0-1 0,0 1 1,0-1-1,0 1 0,0-1 1,0 1-1,0-1 0,0 1 1,0 0-1,0-1 0,0 1 1,0-1-1,0 1 0,0-1 1,0 1-1,-1-1 0,-3-40-288,2 29 360,3-3-92,0 0 1,0 0-1,6-24 0,-5 33-6,0-1 0,0 0 0,1 0 0,-1 1 0,1 0 0,1-1 0,-1 1 0,1 1 1,9-11-1,-12 14 0,0 1 0,1 0 0,-1 1 1,1-1-1,-1 0 0,0 0 0,1 1 1,-1-1-1,1 0 0,-1 1 0,1 0 1,0-1-1,-1 1 0,1 0 0,-1 0 1,1 0-1,0 0 0,-1 0 1,1 0-1,-1 0 0,1 1 0,0-1 1,-1 0-1,1 1 0,-1 0 0,1-1 1,-1 1-1,1 0 0,-1 0 0,0-1 1,1 1-1,-1 0 0,0 0 0,1 2 1,8 5-3,-1 0 1,0 1 0,11 15-1,-10-12 0,4 5 22,-2 0 0,18 31 1,8 13-9,-27-51 571,-11-25-140,-1-1-554,-6-15 136,5 27-24,1 1 0,-1-1 0,1 0 0,0 0 0,1 0 0,-2-6 0,2-4-9,0 4 2,0 1 1,0-1-1,1 1 0,3-12 0,-3 17 8,0 0 0,1 0 0,0 0 0,0 0 0,0 0 0,0 0 0,1 1-1,0-1 1,-1 1 0,1 0 0,0 0 0,5-4 0,-4 3 21,1 1 1,-1-1-1,1 1 0,0 0 0,0 0 1,1 0-1,-1 1 0,0-1 0,1 1 0,0 1 1,-1-1-1,1 1 0,0 0 0,0 0 1,0 1-1,-1 0 0,1 0 0,0 0 1,7 2-1,-6-1-14,1 2 0,-1-1 0,0 1 0,1 0 0,-1 0 0,0 1 0,-1 0 0,1 0 0,-1 1 0,0 0 0,0 0 0,0 0 0,8 11 0,-5-5 11,0 1 0,-1 0-1,0 0 1,-1 0-1,-1 1 1,0 0-1,0 0 1,-2 1 0,0 0-1,0 0 1,2 18-1,-1 51-5544</inkml:trace>
  <inkml:trace contextRef="#ctx0" brushRef="#br0" timeOffset="915.49">1325 482 1400,'0'6'127,"0"0"0,0 0 0,1 0 0,-1 1 0,2-1 0,-1 0 0,3 8-1,-3-12-76,0 0 0,0-1 0,0 1 0,1 0-1,-1-1 1,0 1 0,1-1 0,-1 1-1,1-1 1,0 0 0,-1 1 0,1-1-1,0 0 1,0 0 0,0 0 0,0-1-1,-1 1 1,1 0 0,0-1 0,1 1-1,-1-1 1,0 0 0,0 0 0,0 1-1,0-1 1,3-1 0,-1 1 33,-1-1-1,1 1 1,-1-1 0,1 0-1,0 0 1,-1-1 0,0 1-1,1-1 1,-1 1 0,0-1-1,0 0 1,0 0 0,0-1-1,0 1 1,0 0 0,-1-1-1,1 0 1,-1 0 0,0 0-1,3-5 1,-1 2 121,-1 1-1,1-1 0,-2-1 1,1 1-1,-1 0 1,0-1-1,0 1 1,-1-1-1,1 1 1,-1-13-1,-1 17-165,-1 0 0,1 1-1,-1-1 1,0 0-1,0 0 1,0 0 0,0 1-1,0-1 1,0 0-1,0 1 1,0-1 0,-1 1-1,1 0 1,-1-1 0,1 1-1,-1 0 1,1 0-1,-1 0 1,0 0 0,1 0-1,-1 0 1,0 0-1,0 0 1,0 1 0,0-1-1,-3 1 1,-4-3 93,0 1 0,0 0 0,0 1 0,-14-1 0,19 3-127,0-1-1,-1 1 1,1 0 0,0 0-1,0 0 1,0 0-1,0 1 1,0 0-1,0-1 1,0 2 0,0-1-1,1 0 1,-1 1-1,1-1 1,0 1 0,-1 0-1,1 0 1,1 1-1,-1-1 1,0 0 0,1 1-1,0 0 1,-1 0-1,2-1 1,-1 1-1,0 0 1,1 0 0,0 1-1,0-1 1,0 0-1,0 0 1,1 1 0,-1-1-1,1 0 1,0 1-1,0-1 1,1 0-1,0 1 1,-1-1 0,1 0-1,1 0 1,-1 0-1,1 0 1,-1 0 0,1 0-1,0 0 1,1 0-1,-1-1 1,5 7 0,1-2-3,0 0 1,1 0 0,0 0 0,0-1-1,1-1 1,0 1 0,0-2 0,0 1-1,1-1 1,0-1 0,-1 0 0,2-1 0,15 4-1,9-1-54,1-2 0,68-1-1,-97-3 44,-1 0 0,1-1 0,0 0 0,0 0-1,0-1 1,0 0 0,-1 0 0,1-1 0,-1 1 0,0-2-1,0 1 1,0-1 0,0 0 0,0-1 0,-1 1 0,0-1-1,0-1 1,0 1 0,-1-1 0,0 0 0,0 0 0,0-1-1,-1 1 1,0-1 0,0 0 0,-1 0 0,1 0 0,-2-1-1,1 1 1,-1-1 0,2-14 0,-2 1 232,-1 0 1,-1 0-1,0 0 1,-2 0-1,-1 0 1,-1 0-1,0 0 0,-1 0 1,-2 1-1,-15-34 1,22 53-214,0 0 0,0 1 1,0-1-1,0 1 1,-1 0-1,1-1 0,0 1 1,0-1-1,-1 1 0,1-1 1,0 1-1,-1-1 0,1 1 1,0 0-1,-1-1 0,1 1 1,-1 0-1,1-1 0,-1 1 1,1 0-1,0 0 1,-1 0-1,1-1 0,-1 1 1,1 0-1,-1 0 0,1 0 1,-1 0-1,1 0 0,-1 0 1,0 0-1,0 0 0,-9 14 72,0 29-80,10-41 12,-3 13-3,2 0 0,0 1 0,1-1-1,0 1 1,1-1 0,1 0 0,0 1 0,1-1-1,1 0 1,1 0 0,0-1 0,0 0 0,12 21-1,-14-28-9,1-1-1,0 1 0,0-1 0,1 1 0,0-1 0,0-1 0,0 1 1,1-1-1,-1 0 0,1 0 0,0 0 0,13 6 0,-10-7-24,0 0 0,1-1 0,0 0 0,0 0 0,0-1 1,0-1-1,0 1 0,0-2 0,11 1 0,-17-1 23,0 0 0,0 0 0,0 0 0,0 0 0,0-1 1,0 1-1,0-1 0,0 0 0,0 0 0,-1-1 0,1 1 0,0-1 0,-1 0 1,1 0-1,-1 0 0,1 0 0,-1 0 0,0-1 0,0 0 0,0 0 0,-1 1 1,1-1-1,0-1 0,-1 1 0,0 0 0,0-1 0,0 1 0,0-1 0,-1 0 1,1 1-1,1-8 0,2-12 171,0-1-1,-2 0 1,0 0 0,-2-31 0,-1 54-177,2 3-23,0 0 29,0 1 0,-1-1 0,1 1 0,-1-1 0,0 1 0,1 0 1,-1-1-1,1 6 0,33 126 123,-33-128-200,0 0 0,0-1 0,0 1 0,1-1 0,0 1 0,0-1 0,7 9 0,-9-13-55,0-1 0,0 1 0,-1 0 0,1 0-1,0 0 1,0-1 0,0 1 0,0-1 0,0 1-1,1-1 1,-1 1 0,0-1 0,0 1 0,0-1-1,0 0 1,0 0 0,1 0 0,0 1 0,0-2-115,0 1 0,-1-1 0,1 1 0,-1-1 1,1 1-1,-1-1 0,0 0 0,1 0 0,-1 0 1,0 0-1,1 0 0,-1 0 0,0 0 0,0 0 1,0 0-1,0-1 0,2-1 0,5-14-2447,-1 8 1529</inkml:trace>
  <inkml:trace contextRef="#ctx0" brushRef="#br0" timeOffset="1276.36">2089 228 4552,'-6'0'17</inkml:trace>
  <inkml:trace contextRef="#ctx0" brushRef="#br0" timeOffset="1823.65">2510 445 2248,'17'1'1051,"-16"-1"-880,1 0 0,0 0 0,0 1-1,-1-1 1,1 0 0,0-1 0,0 1-1,0 0 1,-1 0 0,1-1 0,0 1-1,0-1 1,-1 0 0,1 1 0,0-1-1,-1 0 1,1 0 0,-1 0-1,1 0 1,-1 0 0,0 0 0,1-1-1,-1 1 1,0 0 0,2-3 0,-2 2-67,1 1 1,-1-1 0,0 0 0,0 1-1,0-1 1,0 0 0,0 0 0,0 0-1,0 0 1,0 0 0,-1 0-1,1 0 1,-1 0 0,0 0 0,0 0-1,1 0 1,-1 0 0,0 0 0,-1 0-1,1 0 1,0-1 0,-1 1-1,1 0 1,-1 0 0,1 0 0,-1 0-1,0 1 1,0-1 0,0 0-1,0 0 1,0 0 0,-1 1 0,1-1-1,0 0 1,-1 1 0,1 0 0,-3-3-1,0 1-80,-1-1-1,1 1 1,-1 0-1,1 0 1,-1 0-1,0 0 0,0 1 1,-1 0-1,1 0 1,0 0-1,-1 1 1,1 0-1,-7-1 0,8 2-20,-1 0-1,1 0 0,-1 0 0,1 1 0,-1 0 1,1 0-1,0 0 0,-1 0 0,1 0 1,0 1-1,0 0 0,0 0 0,0 0 0,0 1 1,0-1-1,1 1 0,-1 0 0,1 0 0,0 0 1,0 0-1,0 0 0,0 1 0,0 0 0,1-1 1,0 1-1,-2 4 0,-1 4 0,1-1-1,0 1 1,1 0-1,0 0 1,1 0-1,0 0 1,1 0-1,0 18 1,1-28-13,1 1 1,-1 0-1,0 0 1,1 0-1,0 0 1,0 0-1,0-1 1,0 1-1,0 0 1,0-1-1,1 1 1,-1-1-1,1 1 1,0-1-1,0 0 1,0 1-1,0-1 1,0 0-1,0 0 1,1-1-1,-1 1 1,0 0-1,1-1 1,-1 1-1,1-1 1,0 0-1,0 0 1,-1 0-1,1 0 1,0-1-1,0 1 1,3-1-1,1 2-89,0-2 0,0 1 0,0-1 0,0 0 0,-1 0 0,1-1 0,0 0 0,0 0 1,0-1-1,-1 0 0,1 0 0,10-5 0,-5 0 119,-1 0 0,1-1 0,-2 0 1,1-1-1,-1-1 0,0 1 1,-1-1-1,0-1 0,-1 0 0,0 0 1,-1-1-1,11-21 0,-12 23-53,-5 9 12,-1-1 0,1 1-1,0 0 1,0-1 0,-1 1 0,1-1-1,-1 1 1,1-1 0,-1 1 0,1-1-1,-1 1 1,0-3 0,0 4-94,0 35 110,-4 16 280,2-38-233,1 0 0,0 22 0,2-31-67,-1 1 0,1-1 0,0 1 1,0-1-1,0 0 0,1 1 1,0-1-1,0 0 0,0 0 0,0 0 1,5 6-1,-6-8-277,0 0-1,1 0 1,-1 0 0,0 0-1,1-1 1,0 1 0,-1 0-1,1-1 1,0 0 0,0 1-1,0-1 1,0 0 0,0 0-1,0 0 1,0 0 0,0 0-1,0 0 1,1-1 0,1 1-1,6-1-1448</inkml:trace>
  <inkml:trace contextRef="#ctx0" brushRef="#br0" timeOffset="3118.3">3572 200 2532,'1'0'172,"-1"0"0,1 0 1,0 0-1,-1 0 0,1 0 0,-1 0 0,1 0 0,0 0 0,-1 0 0,1 0 1,-1 0-1,1 0 0,0-1 0,-1 1 0,1 0 0,-1 0 0,1-1 0,-1 1 1,1 0-1,-1-1 0,1 1 0,-1 0 0,1-1 0,-1 1 0,1-1 0,-1 1 1,0-1-1,1 1 0,-1-1 0,0 1 0,1-1 0,-1 0-83,0-1 1,0 1-1,0 0 0,-1 0 1,1 0-1,0 0 0,-1 0 0,1 0 1,-1 0-1,1 0 0,-1 0 1,1 0-1,-1 0 0,0 0 0,-1-1 1,-1-2-39,0 0 0,-1 0 1,0 1-1,0-1 0,0 1 0,0 0 1,-9-5-1,5 6-45,1 0 0,-1 0 0,1 0 0,-1 1 0,0 0 0,1 1 0,-1-1 0,0 2 0,1-1 0,-1 1 0,-12 2 0,-4 4 98,0 0 1,-27 13 0,42-16-92,2-1 23,1 1 0,-1 0 0,1 0 0,0 0 0,0 1 0,0 0-1,1 0 1,0 1 0,0 0 0,0 0 0,0 0 0,1 0 0,0 0 0,1 1-1,-1 0 1,1 0 0,-3 12 0,0 1 14,1 0 1,1-1-1,1 1 1,0 1-1,1 28 0,3-44-42,-1 1 1,1-1-1,0 0 0,0 0 0,1 1 0,0-1 0,0 0 0,0-1 0,0 1 0,1 0 0,0 0 0,0-1 0,0 0 0,0 0 0,1 0 0,0 0 1,-1 0-1,1-1 0,1 1 0,-1-1 0,0 0 0,1 0 0,0-1 0,6 3 0,2 1-94,0-1 0,0 0 0,1-1 0,0 0 0,0-2 0,0 1 0,0-2 0,15 1 0,-24-2 69,1 0 0,0-1 1,-1 0-1,1 1 1,-1-2-1,0 1 1,1-1-1,-1 0 1,0 0-1,0 0 0,0-1 1,0 0-1,0 0 1,-1 0-1,1 0 1,-1-1-1,0 1 0,0-1 1,0-1-1,-1 1 1,1 0-1,-1-1 1,0 1-1,0-1 0,-1 0 1,1 0-1,-1 0 1,0-1-1,-1 1 1,1 0-1,-1-1 0,0 1 1,0-8-1,-1 10 12,-1 0-1,0 1 1,0-1 0,0 1-1,0-1 1,0 1-1,-1-1 1,1 1 0,-1 0-1,1 0 1,-1 0-1,0 0 1,0 0 0,0 0-1,0 0 1,0 0-1,-3-1 1,-1-1-15,1 0 1,-1 0-1,0 1 0,0 0 1,-12-4-1,-1 2 8,0 1 0,0 1 0,0 0 0,-34 1 0,48 3 11,1-1 0,-1 1 0,0 0-1,1 0 1,-1 1 0,1-1 0,0 1 0,0 0 0,-1 0 0,1 0-1,0 1 1,-3 3 0,9-4 12,0-1-1,1 1 1,-1-1-1,1 1 1,-1-1-1,1 0 1,-1 0-1,1 0 1,0-1-1,0 1 1,3 0 0,0 1-55,3 0-38,0 0-1,0-1 1,0 0 0,1 0-1,-1-1 1,0 0 0,1-1-1,-1 0 1,14-3-1,-16 2 76,0 1-1,0-1 0,0-1 1,0 0-1,-1 1 0,1-2 1,-1 1-1,0-1 0,0 0 1,0-1-1,0 1 0,9-10 0,-14 13 8,-1 0-1,1 1 0,0-1 0,-1 1 0,1-1 0,-1 0 0,1 1 0,-1-1 0,1 0 0,-1 1 0,0-1 0,1 0 0,-1 0 0,0 0 0,1 1 0,-1-1 0,0 0 0,0 0 0,0 0 0,0 0 0,0 1 0,0-1 0,0 0 0,0 0 0,0 0 0,0 0 0,0 1 0,0-1 1,-1 0-1,1 0 0,0 0 0,-1 1 0,0-2 0,0 1-1,-1 0 0,1 0 1,-1 0-1,1 0 0,-1 1 0,1-1 1,-1 1-1,0-1 0,1 1 0,-1-1 1,0 1-1,1 0 0,-1 0 1,-2 0-1,1 0 2,1 0 1,-1 0-1,1 0 0,-1 0 1,1 1-1,-1-1 0,1 1 1,0-1-1,-1 1 0,1 0 1,0 0-1,0 0 0,-1 0 1,1 0-1,0 1 1,-2 1-1,0 1 7,1 0 0,0 0 0,1 1 1,-1-1-1,1 1 0,-4 7 0,4-7 1,0 1-5,0 0 1,0-1 0,1 1-1,0 0 1,0 0 0,0-1-1,0 1 1,1 0 0,0 0-1,2 10 1,-2-12 3,1-1 1,-1 0-1,1 0 0,0 0 0,0 0 1,1 0-1,-1 0 0,0 0 1,1 0-1,0 0 0,0 0 1,0-1-1,0 1 0,0-1 0,0 0 1,0 1-1,1-1 0,-1 0 1,1 0-1,4 2 0,-4-3-8,0 0 0,0 0 0,0 0 0,0-1 0,0 1 1,1-1-1,-1 1 0,0-1 0,0 0 0,0 0 0,1-1 0,-1 1 0,0-1 0,6-1 0,45-21-103,-19 7-64,-33 15 60,-1 1 0,1-1 0,-1 1 0,0-1 0,1 0-1,-1 0 1,0 1 0,1-1 0,-1 0 0,0 0 0,0-1 0,0 1-1,0 0 1,0 0 0,0 0 0,1-3 0,2-15-4945,-4 16 4096</inkml:trace>
  <inkml:trace contextRef="#ctx0" brushRef="#br0" timeOffset="3975.47">3837 381 3888,'-8'-5'4499,"10"26"-4057,-1-8-375,1 0 1,1 0-1,0-1 1,0 1-1,1-1 1,7 14 0,8 29 93,10 105 79,-15-66 1131,-14-94-1361,0 0 0,0 0 0,0 0-1,0 0 1,0 0 0,0-1-1,0 1 1,0 0 0,0 0 0,0 0-1,0 0 1,0 0 0,0 0-1,0 0 1,0 0 0,0 0 0,0 0-1,1 0 1,-1 0 0,0 0-1,0 0 1,0 0 0,0 0 0,0 0-1,0 0 1,0 0 0,0 0 0,0 0-1,0 0 1,0 0 0,1 0-1,-1 0 1,0 0 0,0 0 0,0 0-1,0 0 1,0 0 0,0 0-1,0 0 1,0 0 0,0 0 0,0 0-1,0 0 1,0 0 0,1 0 0,-1 0-1,0 0 1,0 1 0,0-1-1,0 0 1,0 0 0,0 0 0,0 0-1,0 0 1,0 0 0,0 0-1,0 0 1,0 0 0,0 0 0,0 1-1,5-14 61,4-15-169,-2-69-20,-5-105 0,-3 110 108,1 85 8,1 0 1,0 0-1,0 1 0,0-1 0,1 1 1,0-1-1,0 1 0,0 0 0,1-1 0,4-6 1,-5 10 2,0 0 1,0 0 0,0 0-1,0 1 1,0-1 0,1 1-1,-1-1 1,1 1 0,0 0 0,-1 0-1,1 0 1,0 1 0,0-1-1,0 1 1,0-1 0,1 1-1,-1 0 1,0 0 0,0 1-1,1-1 1,6 0 0,-9 1 2,1 1 0,-1-1 1,1 1-1,-1-1 1,1 1-1,-1 0 0,1 0 1,-1 0-1,0 0 0,1 0 1,-1 0-1,0 0 0,0 0 1,0 0-1,0 0 1,0 1-1,0-1 0,2 3 1,19 35-37,-9-15 62,-5-12-56,-3-7 10,-1 1 0,0 0 1,0-1-1,0 2 0,-1-1 1,0 0-1,0 0 0,-1 1 1,0 0-1,0-1 0,0 1 0,0 8 1,-3-13 18,1-1 0,-1 1 0,0-1 0,0 0 0,0 1 0,-1-1 0,1 0 0,0 0 1,0 0-1,-1 0 0,1 0 0,0 0 0,-1 0 0,1 0 0,-1-1 0,1 1 0,-1-1 0,0 1 1,1-1-1,-3 1 0,-36 10 65,16-7-374,0-1 0,-39 1 0,57-4-59,0 0 1,0-1 0,0 1-1,0-1 1,0 0 0,0-1-1,0 1 1,0-1-1,1-1 1,-1 1 0,1-1-1,-1 0 1,1 0 0,0 0-1,0-1 1,-5-4-1,1-4-1346</inkml:trace>
  <inkml:trace contextRef="#ctx0" brushRef="#br0" timeOffset="4443.09">4262 275 3468,'-5'4'7663,"4"1"-8264,2 1 731,0 1 0,1-1 0,0 1 0,0-1 0,0 0 0,0 0 0,1 0 1,6 10-1,9 20-56,-14-25-87,2 6 21,0 0 1,1-1-1,1 0 1,1 0-1,11 16 0,-18-29-7,0 0-1,-1-1 0,2 0 0,-1 0 1,0 1-1,0-1 0,1 0 0,-1-1 0,1 1 1,-1 0-1,1-1 0,0 1 0,0-1 1,-1 0-1,1 0 0,0 0 0,0 0 1,0-1-1,0 1 0,0-1 0,1 0 0,-1 0 1,0 0-1,0 0 0,0 0 0,0-1 1,0 1-1,0-1 0,0 0 0,0 0 0,0 0 1,0 0-1,-1-1 0,1 1 0,0-1 1,-1 1-1,4-4 0,0 1 3,-1-1 1,0 0-1,0 1 0,-1-2 0,1 1 1,-1 0-1,0-1 0,-1 0 0,1 0 1,-1 0-1,-1 0 0,1 0 1,-1-1-1,0 1 0,0-1 0,1-8 1,0-12 95,0 0 1,-3-48 0,0 43-32,0 29-92,0 1 1,-1-1 0,1 0-1,-1 0 1,0 1 0,0-1-1,0 0 1,0 1 0,0-1-1,-1 1 1,1-1 0,-1 1-1,1 0 1,-4-4 0,3 5-380,1 0 1,0 0-1,0-1 1,-1 1-1,1 1 1,-1-1-1,1 0 1,-1 0 0,1 0-1,-1 1 1,1-1-1,-1 1 1,0-1-1,1 1 1,-1 0-1,-2-1 1,2 1-1610</inkml:trace>
  <inkml:trace contextRef="#ctx0" brushRef="#br0" timeOffset="4801.3">4647 153 4036,'-8'2'4719,"8"1"-4649,7 243 1321,-5-225-1421,1-1 0,6 26 1,-6-38-747,-1 0 1,1 0 0,1 0-1,6 13 1,-3-16-2153,-3-5 1466</inkml:trace>
  <inkml:trace contextRef="#ctx0" brushRef="#br0" timeOffset="5143.22">4535 350 4068,'8'12'1018,"-1"-10"-763,0 0 1,0-1-1,1 0 1,-1-1-1,0 0 1,0 0-1,13-2 1,6 1-209,8 0 10,39-8 0,-40 4-591,43 0 0,74-2-4765,-134 6 4887</inkml:trace>
  <inkml:trace contextRef="#ctx0" brushRef="#br0" timeOffset="5673.36">5014 368 1344,'-23'0'5961,"34"0"-5299,-9 6-507,0-1 1,-1 0 0,1 0-1,-1 1 1,1 7 0,-2-10-36,8 46 689,-6-27-286,2 0 0,1 0 0,0 0 1,17 41-1,-22-63-493,0 1 1,0-1-1,0 1 0,0-1 1,1 1-1,-1-1 1,0 1-1,0-1 0,1 1 1,-1-1-1,0 1 1,1-1-1,-1 1 0,0-1 1,1 0-1,-1 1 1,0-1-1,1 0 0,-1 1 1,1-1-1,-1 0 1,1 0-1,-1 1 0,1-1 1,0 0-1,3-11 216,-3-26-336,-1 34 121,-1-44-72,0 18 51,5-61 1,-4 83-10,2-1 1,-1 1 0,1 0 0,0-1-1,1 1 1,-1 0 0,1 0 0,1 0-1,-1 1 1,1-1 0,1 1-1,8-11 1,-11 15-6,0 0-1,1 0 0,-1 1 1,0-1-1,0 0 1,1 1-1,-1 0 1,1 0-1,-1 0 0,1 0 1,0 0-1,-1 0 1,1 1-1,0-1 0,-1 1 1,1-1-1,0 1 1,0 0-1,-1 0 0,1 1 1,0-1-1,0 1 1,-1-1-1,1 1 0,0 0 1,-1 0-1,1 0 1,-1 0-1,1 0 1,-1 1-1,1-1 0,-1 1 1,0-1-1,2 3 1,7 10 4,-1 1 0,-1-1 0,-1 1 0,0 1 1,-1 0-1,-1 0 0,0 0 0,-1 1 0,-1-1 1,0 1-1,-2 1 0,2 28 0,-4-46 49,-13-15 60,12 8-87,-2 0-23,1 0-1,0 0 1,1 1-1,0-1 1,0 0-1,0 0 1,1 0-1,0 0 1,1 0 0,-1 0-1,1 0 1,0 0-1,1 0 1,4-11-1,0 6 4,1 1-1,0 0 0,1 0 1,0 1-1,0 0 0,15-13 1,-19 20-3,0-1 1,-1 1 0,1 1-1,1-1 1,-1 1-1,0-1 1,1 1 0,-1 0-1,1 1 1,-1-1-1,1 1 1,0 0 0,0 0-1,0 1 1,-1-1 0,1 1-1,0 0 1,0 0-1,0 1 1,8 1 0,-8 0-9,1 0 1,-1 0 0,0 1 0,0 0-1,0 0 1,0 0 0,-1 1 0,1-1 0,-1 1-1,8 9 1,34 48-19,-39-51 14,-5-7 18,0 1 1,1 0-1,-1 0 1,-1 0-1,1 0 0,-1 0 1,1 0-1,-1 0 1,0 1-1,-1-1 0,1 0 1,-1 1-1,0-1 1,0 0-1,0 1 1,-1-1-1,1 0 0,-1 1 1,0-1-1,0 0 1,-1 0-1,-2 6 1,0-1-570,-1 0 1,-1 0 0,1-1 0,-2 1 0,1-1 0,-1-1 0,0 1 0,-11 8 0,13-9-1787,10-6-194,12-6 769,-6-2 1134,2-1 98</inkml:trace>
  <inkml:trace contextRef="#ctx0" brushRef="#br0" timeOffset="6391.3">5724 480 1484,'4'-2'326,"-1"-1"0,1 1 1,-1-1-1,0 1 0,0-1 0,0 0 0,0 0 0,0 0 0,-1-1 0,1 1 0,-1-1 1,0 1-1,0-1 0,0 0 0,-1 0 0,3-7 0,-2-1 630,0-1-1,0 1 0,-1-1 1,-1-15-1,0 25-919,-1 1 0,1-1-1,-1 0 1,0 1 0,0-1 0,0 1-1,0-1 1,-1 1 0,1-1 0,-1 1-1,1 0 1,-1 0 0,-2-3 0,3 4-31,0-1 0,0 1 0,0 0 1,0 0-1,-1 0 0,1 0 1,0 0-1,0 1 0,-1-1 1,1 0-1,0 1 0,-1-1 0,1 0 1,-1 1-1,1 0 0,-1-1 1,1 1-1,-1 0 0,1 0 0,-1 0 1,1 0-1,-1 0 0,1 0 1,-1 0-1,1 0 0,-2 1 0,-3 2 6,1 0-1,0 1 0,-1 0 0,2-1 0,-1 2 0,0-1 0,1 1 0,0-1 0,0 1 0,0 0 0,0 1 0,1-1 1,0 1-1,0-1 0,1 1 0,-3 8 0,0 0-59,1 0 1,1 0-1,0 1 0,1-1 0,-1 29 1,3-41-8,0 0 0,1 0-1,-1 0 1,1 0 0,-1 1 0,1-1 0,0 0 0,0 0 0,-1-1 0,2 1-1,-1 0 1,0 0 0,0 0 0,0-1 0,1 1 0,-1 0 0,1-1 0,-1 0 0,1 1-1,0-1 1,0 0 0,-1 0 0,1 0 0,0 0 0,0 0 0,0 0 0,0 0-1,3 0 1,-1 0-6,-1 0 1,0 0-1,0-1 0,1 1 0,-1-1 0,0 0 0,1 0 0,-1 0 0,0-1 0,1 1 0,-1-1 1,0 1-1,0-1 0,1 0 0,-1-1 0,0 1 0,4-3 0,6-6 42,-1-1 0,0-1 1,-1 0-1,18-25 0,-25 31 24,0-1 0,-1 0 0,-1 0 1,1 0-1,-1-1 0,0 1 0,-1 0 0,1-1 0,-1 0 1,-1 1-1,0-1 0,-1-14 0,1 11 27,0 10-52,-9 17-1,4-1 41,1 1 0,1 0 0,0 1-1,1-1 1,0 21 0,2-35-19,1 0 1,-1 0-1,1 1 0,-1-1 0,1 0 0,0 0 1,0 0-1,0 0 0,0-1 0,0 1 0,0 0 1,0 0-1,1-1 0,-1 1 0,1 0 0,-1-1 1,1 0-1,-1 1 0,1-1 0,0 0 0,0 0 1,0 0-1,0 0 0,0 0 0,0 0 0,0 0 0,0-1 1,4 1-1,5 2 1,-1-1 1,1 0-1,0-1 1,13-1 0,-11 0-5,0 0 0,0-1 0,0-1 0,-1 0 0,1-1 0,17-6 0,-25 7 3,1-1 0,-1 1 0,0-1 0,0 0 0,-1 0 0,1 0 0,0 0 0,-1-1 0,0 0 0,0 0 0,0 0 0,-1-1 0,1 1 0,-1-1 0,0 0 1,5-9-1,-4 4 175,4-14 706,-8 24-901,-2 2 25,1 0 1,-1 0 0,0 1-1,1-1 1,0 0 0,0 1 0,-1-1-1,2 1 1,-1 0 0,0-1-1,0 4 1,-2 2 14,-1 5 28,1 0 0,0 0-1,0-1 1,2 1-1,0 1 1,0 16 0,1-28-68,1 0 1,-1-1-1,1 1 1,-1-1-1,1 1 0,-1-1 1,1 1-1,0-1 1,0 1-1,0-1 1,0 0-1,0 0 1,0 1-1,0-1 1,0 0-1,0 0 0,1 0 1,-1 0-1,0 0 1,1 0-1,-1-1 1,1 1-1,-1 0 1,1-1-1,1 1 1,-1 0-204,0 0 0,-1 0 0,1-1 0,0 0 0,0 1 1,0-1-1,0 0 0,-1 1 0,1-1 0,0 0 0,0-1 1,0 1-1,0 0 0,0 0 0,0-1 0,-1 1 0,1-1 1,0 0-1,0 1 0,-1-1 0,3-1 0,12-14-2509,-6 6 1429</inkml:trace>
  <inkml:trace contextRef="#ctx0" brushRef="#br0" timeOffset="6749.37">6078 89 2972,'-2'0'188,"0"0"148,-2 0 800,14 6-3160,-2 2 896</inkml:trace>
  <inkml:trace contextRef="#ctx0" brushRef="#br0" timeOffset="7112.67">6368 124 4216,'0'-37'7056,"20"50"-5716,-15-6-1212,0 0 1,0 0-1,-1 0 1,0 1 0,0-1-1,0 1 1,-1 0-1,-1 1 1,1-1-1,-1 0 1,1 17-1,0 7 116,-4 61 0,-1-36-125,-1 45 497,1-40-2039,1-20-3323,9-39-1530</inkml:trace>
  <inkml:trace contextRef="#ctx0" brushRef="#br0" timeOffset="7452.7">6708 409 3736,'0'0'266,"-30"1"2505,29 2-2758,-1 0 0,0 1 0,1-1 0,0 0 0,0 1 0,0-1 0,0 1 0,0 0 0,1-1 0,0 1 1,-1 0-1,1-1 0,1 1 0,0 5 0,-1 3-21,0-11 10,0 0-1,1 0 0,-1 0 0,0 0 0,1-1 1,-1 1-1,0 0 0,1 0 0,-1 0 1,1 0-1,0 0 0,-1 0 0,1-1 1,0 1-1,-1 0 0,1-1 0,0 1 1,0 0-1,0-1 0,-1 1 0,1-1 0,0 1 1,0-1-1,0 0 0,0 1 0,0-1 1,0 0-1,0 0 0,0 1 0,0-1 1,0 0-1,0 0 0,0 0 0,0 0 0,0 0 1,1-1-1,1 1-2,0 0 0,0 0-1,0 0 1,0-1 0,0 0 0,-1 1 0,1-1-1,0 0 1,-1 0 0,1 0 0,4-3 0,-6 3-1,2-1-3,-1 1 0,1-1 0,-1 0 0,0 0 1,0 0-1,0 0 0,0-1 0,0 1 0,0 0 1,-1-1-1,1 1 0,-1-1 0,0 0 0,0 1 1,0-1-1,0 0 0,0 0 0,0 0 0,-1 0 1,1 0-1,-1 0 0,0 0 0,0-3 0,-1 5-17,1-1-1,-1 1 1,0 0-1,0-1 1,1 1-1,-1 0 1,0-1-1,-1 1 0,1 0 1,0 0-1,0 0 1,0 0-1,-1 0 1,1 0-1,0 0 1,-1 1-1,1-1 1,-1 0-1,-2 0 1,-33-11-3566,29 11 2327</inkml:trace>
  <inkml:trace contextRef="#ctx0" brushRef="#br0" timeOffset="9174.02">7182 314 1428,'5'-9'754,"7"7"5181,-23 0-3412,5 24-2543,6-12 32,0 0-1,0 0 0,1 1 0,1-1 0,0 0 1,0 0-1,1 0 0,0-1 0,8 18 0,-4-10 31,9 19-15,-16-35-17,1 1 0,0-1-1,0 0 1,-1 1 0,1-1 0,0 0 0,0 1 0,1-1 0,-1 0 0,0 0 0,0 0 0,0 0 0,1 0 0,-1 0 0,1-1 0,2 2 0,-4-2-10,0 0 0,1-1 0,-1 1 1,0 0-1,1-1 0,-1 1 0,0-1 1,0 1-1,0-1 0,1 1 0,-1-1 1,0 1-1,0 0 0,0-1 0,0 1 1,0-1-1,0 1 0,0-1 1,0 1-1,0-1 0,0 1 0,0-1 1,0 1-1,0-1 0,0 1 0,0-1 1,-1 1-1,1-1 0,0 1 0,-1-1 1,-4-17-45,-4 2 36,1 0-1,1 0 1,0 0 0,1-1 0,1 0 0,0 0 0,1-1 0,1 1-1,-1-31 1,5 46 8,-1 0-1,1 0 1,0 0 0,-1 0-1,1 0 1,1 0-1,-1 0 1,0 0 0,0 0-1,1 1 1,-1-1-1,1 0 1,-1 1-1,1-1 1,-1 1 0,1 0-1,0-1 1,0 1-1,0 0 1,0 0 0,0 0-1,0 0 1,0 1-1,4-2 1,5-1-4,0-1 0,0 2 1,16-3-1,-21 4 1,1 1 0,-1-1-1,1 1 1,0 1 0,-1-1 0,1 1 0,-1 0-1,1 1 1,-1-1 0,1 1 0,-1 1-1,0-1 1,0 1 0,7 4 0,-9-4 6,0 0 1,0 1-1,-1-1 1,1 1-1,-1 0 1,0 0-1,0 0 1,0 0-1,0 1 1,-1-1-1,0 1 1,0 0-1,0-1 1,0 1-1,-1 0 1,0 0-1,0 0 1,0 0-1,0 6 1,0 20 13,-1-17-5,1-1 1,0 0 0,1 0 0,0 0 0,7 18 0,-8-28-12,0 1-1,1-1 1,0 0-1,0 0 1,0 0-1,0 0 0,0 0 1,0 0-1,1-1 1,0 1-1,-1-1 1,1 1-1,0-1 1,0 0-1,0 0 1,0 0-1,1-1 1,-1 1-1,0-1 1,1 0-1,-1 0 1,1 0-1,-1 0 1,8 0-1,-7 0 1,1-1 0,-1 0 1,1 1-1,-1-1 0,1-1 0,-1 1 1,0-1-1,1 0 0,-1 0 0,0 0 0,1 0 1,-1-1-1,0 0 0,0 1 0,0-2 0,6-3 1,-4 3-7,-1-1 1,0 1-1,0-1 1,0 0-1,0-1 0,-1 1 1,1-1-1,-1 0 1,0 0-1,-1 0 1,1 0-1,-1-1 1,0 0-1,4-11 1,-3 4 6,-1 0 0,0-1 1,-1 1-1,0-1 0,-1-26 1,-1 37 4,-1 0 0,1 0 0,-1 0 0,0 0 0,0 0 0,0 0 0,0 1 0,-1-1 0,1 0 0,-1 1 1,0-1-1,0 1 0,1-1 0,-1 1 0,-1 0 0,1 0 0,0 0 0,-1 0 0,1 0 0,-3-1 0,3 2-1,1-1 0,-1 1 0,0 0-1,0 0 1,1 1 0,-1-1-1,0 0 1,0 1 0,0-1 0,0 1-1,0-1 1,0 1 0,0 0-1,0 0 1,0 0 0,0 0 0,0 0-1,0 0 1,0 1 0,0-1-1,0 1 1,0-1 0,0 1 0,1 0-1,-1-1 1,0 1 0,0 0 0,1 1-1,-1-1 1,-1 1 0,-1 3 14,0 0 0,1 0 1,0 0-1,0 0 0,0 0 1,0 1-1,1-1 0,0 1 1,0 0-1,1-1 0,-2 11 0,0 6 76,1 40-1,2-57-83,0-2-10,1-1 0,-1 1 0,1 0 0,0-1 0,-1 1 0,1-1 0,1 1 0,-1-1 0,0 1 0,0-1 0,1 0 0,0 1 0,-1-1 0,1 0 0,0 0 0,0 0 0,0-1 0,0 1 0,0 0 0,0-1 0,1 1 0,-1-1 0,1 0 0,-1 0 0,1 0 0,-1 0 0,4 1 0,4 1-38,0 0 0,0-1 1,1 0-1,-1-1 0,18 1 1,-18-3 21,0 0 0,-1 0 1,1-1-1,0 0 0,-1-1 0,0 0 1,0-1-1,0 1 0,0-2 1,0 1-1,-1-1 0,0-1 0,11-8 1,-8 4 19,1 0 1,-1-1-1,-1-1 0,0 0 1,0 0-1,-2-1 1,14-24-1,-1-3-185,-14 29 355,0-2 0,-1 1 0,0-1 0,-1 0 0,0 0 1,-1 0-1,-1-1 0,0 1 0,2-25 0,-5 32-120,-1 0 1,1 0-1,-1 0 0,-1 0 0,1 1 1,-1-1-1,0 1 0,0-1 0,0 1 1,-1 0-1,0-1 0,0 1 0,-7-8 1,8 22-20,1-1 0,0 1 1,1 15-1,-6 268 130,6-288-219,0-1-1,0 1 0,1 0 1,-1 0-1,1-1 0,0 1 1,0-1-1,0 1 0,1-1 1,-1 1-1,1-1 1,0 1-1,-1-1 0,2 0 1,-1 0-1,0 0 0,1 0 1,-1-1-1,1 1 0,0-1 1,0 1-1,5 2 0,-1-1-575,0-1-1,0 0 1,0 0 0,0-1-1,0 0 1,1 0-1,-1-1 1,1 0-1,-1 0 1,11-1-1,-17 0 487,0 0-1,0 0 1,0 0 0,1-1-1,-1 1 1,0 0 0,0-1-1,0 1 1,0 0-1,0-1 1,0 0 0,0 1-1,0-1 1,0 1-1,0-1 1,0 0 0,1-1-1,8-6-1211</inkml:trace>
  <inkml:trace contextRef="#ctx0" brushRef="#br0" timeOffset="9529.96">7916 252 3000,'3'-1'175,"0"0"-1,0-1 1,-1 1-1,1 0 1,1 0-1,-1 0 1,0 1 0,0-1-1,0 1 1,0 0-1,7 0 1,1-1-30,188-27-374,-66 16-2767,-99 11 2141</inkml:trace>
  <inkml:trace contextRef="#ctx0" brushRef="#br0" timeOffset="11840.29">4219 279 764,'13'0'701,"-10"0"-73,-8 0-447,4 0-92,-9 6 2060,56 24-279,-44-28-1832,0 0 1,-1 0-1,1 0 1,-1 0-1,1 0 1,-1 0-1,0 0 1,0 0-1,0 1 1,0-1-1,0 0 1,-1 1-1,1-1 1,-1 1-1,1-1 1,-1 1-1,0-1 1,0 0-1,0 1 1,0-1-1,-1 1 1,0 4-1,0-4-33,1 0 0,0 0-1,0 0 1,0 0-1,0 0 1,0 0-1,0 0 1,1 0 0,0 0-1,-1 0 1,1 0-1,0 0 1,0 0-1,3 4 1,1 1 7,0 0 0,0 0 0,5 15 0,-8-18-8,-1-1 0,1 1-1,0 0 1,0-1 0,1 0 0,-1 1 0,1-1 0,0 0 0,0 0-1,0 0 1,1-1 0,-1 1 0,1-1 0,0 0 0,0 0 0,0 0-1,6 2 1,-4-2-50,11 3 693,-17-6-639,1 0 0,-1 1 0,0-1 0,0 0 1,0 0-1,1 0 0,-1 0 0,0 0 0,0 0 0,1 0 0,-1 0 0,0 0 0,0 0 0,1 0 0,-1 0 0,0 0 0,0 0 0,1 0 1,-1 0-1,0 0 0,0 0 0,1 0 0,-1 0 0,0 0 0,0 0 0,0 0 0,1-1 0,-1 1 0,0 0 0,0 0 0,0 0 0,1 0 1,-1-1-1,0 1 0,0 0 0,0 0 0,0 0 0,1-1 0,-1 1 0,0 0 0,0 0 0,0 0 0,0-1 0,0 1 0,0 0 23,0 1 9,0 0-1,0 0 1,0-1-1,1 1 1,-1 0-1,0 0 1,0 0-1,1 0 1,-1 0-1,0 0 1,1 0-1,-1-1 1,1 1-1,-1 0 1,1 0-1,-1 0 1,1-1-1,0 1 1,-1 0-1,1-1 1,0 1-1,0-1 1,-1 1-1,1-1 1,0 1-1,0-1 1,0 1-1,1-1 1,0 0 75,-1 1-76,1-1-1,-1 0 1,1 0-1,-1 1 0,1-1 1,-1 0-1,1-1 1,-1 1-1,1 0 1,-1 0-1,1-1 0,-1 1 1,1 0-1,-1-1 1,0 0-1,1 1 0,-1-1 1,0 0-1,0 0 1,1 1-1,-1-1 1,0 0-1,0 0 0,0 0 1,0-1-1,0 1 1,0 0-1,0 0 0,0-1 1,0-1-1,2-2-29,-1 1-1,-1 0 0,1 0 0,-1-1 1,0 1-1,0 0 0,0-1 1,0 0-1,0-7 0,-3-51-32,0 28 23,2-122-25,-6 131 18,6 26 6,-1-1 0,1 1 0,0-1 0,-1 1 0,1-1 0,-1 1 0,1-1 0,0 1 0,-1-1 0,0 1 0,1 0 0,-1-1 0,1 1 0,-1 0 0,1-1 0,-1 1 0,0 0 0,1 0 0,-1 0 0,1 0 0,-1-1 0,0 1 0,1 0 0,-1 0 0,-1 0 2,-83 0-116,85 0 127,-1 17-67,-1-14 58,0-1 0,1 1 0,0 0-1,-1 0 1,1 0 0,0-1 0,0 1 0,1 0 0,-1 0 0,0 0 0,1 0-1,0 0 1,0 0 0,0 1 0,0-1 0,0 0 0,1 0 0,-1 0-1,1 0 1,0 0 0,0 0 0,0-1 0,0 1 0,0 0 0,1 0 0,-1-1-1,1 1 1,0-1 0,0 1 0,0-1 0,0 0 0,0 0 0,0 1-1,1-2 1,-1 1 0,1 0 0,5 3 0,-3-2 3,1-1-1,-1 1 1,1-1 0,0 0-1,0 0 1,-1 0-1,1-1 1,1 0 0,-1 0-1,0-1 1,0 0 0,0 0-1,0 0 1,0-1 0,0 0-1,0 0 1,0 0 0,10-4-1,4-4-341,-1-1-1,20-12 1,-31 16-1157,0-1 0,0 1 0,12-14 0,-12 10-318</inkml:trace>
  <inkml:trace contextRef="#ctx0" brushRef="#br0" timeOffset="13468.17">4617 374 956,'1'0'71,"-1"-1"-1,0 1 1,1 0-1,-1 0 1,0-1-1,1 1 1,-1-1-1,0 1 1,0 0 0,1-1-1,-1 1 1,0-1-1,0 1 1,0-1-1,1 1 1,-1 0-1,0-1 1,0 1 0,0-1-1,0 1 1,0-1-1,0 1 1,0-1-1,0 1 1,0-1-1,0 1 1,0-1-1,0 1 1,-1-1 0,1 1-1,0-1 1,0 1-1,0 0 1,-1-1-1,1 0 1,-9-26 537,6 20-449,-1-9 39,-8-21 746,2-1 1,-5-45-1,13 76-827,1 0 0,-1-1 0,-1 1-1,1 0 1,-1 0 0,-1 0 0,-6-11 0,5 11-37,1 0 0,1 0 0,-1-1-1,1 1 1,-3-13 0,5 19-39,-4-13 470,5 14-499,0-1 1,-1 1 0,1 0 0,0-1-1,0 1 1,0 0 0,0 0 0,0-1 0,0 1-1,0 0 1,0-1 0,0 1 0,0 0-1,0-1 1,0 1 0,0 0 0,0 0 0,0-1-1,0 1 1,1 0 0,-1-1 0,0 1-1,0 0 1,0 0 0,0-1 0,0 1 0,1 0-1,-1 0 1,0-1 0,0 1 0,1 0-1,-1 0 1,0 0 0,0 0 0,1-1 0,-1 1-1,0 0 1,0 0 0,1 0 0,-1 0-1,0 0 1,1 0 0,-1 0 0,0 0 0,0 0-1,1 0 1,-1 0 0,3 2-11,0 2 0,-1-1-1,0 0 1,1 0 0,-1 1 0,-1-1 0,1 1-1,0-1 1,-1 1 0,2 6 0,42 182 943,28 108-9,-72-296-894,-1-1 0,1 1-1,0-1 1,1 1 0,-1-1-1,0 1 1,1-1 0,0 0-1,0 0 1,0 0 0,0 0-1,0 0 1,1 0 0,-1-1-1,1 1 1,0-1 0,3 3-1,-4-4-3,0 0 0,-1-1 0,1 1 0,0-1 0,0 1 0,-1-1 0,1 0 0,0 0 0,0 0 0,0 0 0,0 0 0,0 0 0,-1 0-1,1-1 1,0 1 0,0-1 0,2 0 0,33-18 12,-17 8 72,28-9-233,82-40-1475,-123 53-720,-6-5-4000,-1 9 4808</inkml:trace>
  <inkml:trace contextRef="#ctx0" brushRef="#br0" timeOffset="13839.94">4516 183 2620,'13'-1'352,"-1"0"0,1-1 0,-1 0 0,14-5-1,-13 3-164,1 1 0,27-3 0,109 8 129,-50 1-3056,-84-3 1652</inkml:trace>
  <inkml:trace contextRef="#ctx0" brushRef="#br0" timeOffset="17844.99">255 308 516,'3'56'10501,"-3"-56"-10410,0-1-56,0 1 0,0-1 0,0 1 0,0-1 0,0 1-1,0 0 1,0-1 0,-1 1 0,1-1 0,0 1 0,0-1 0,0 1-1,-1 0 1,1-1 0,0 1 0,0-1 0,-1 1 0,1 0-1,0-1 1,-1 1 0,1 0 0,-1 0 0,1-1 0,0 1 0,-1 0-1,-6-5-32,0 1-1,0 0 1,0 0-1,0 0 1,-1 1-1,0 1 1,1-1-1,-15-2 1,1 3-2,-43 0 0,57 2-6,5 0 7,-1 1-1,1 0 1,0 0 0,0 0 0,0 0 0,0 0-1,0 0 1,1 1 0,-1-1 0,0 1 0,1-1-1,-1 1 1,1 0 0,-1 0 0,1-1 0,-2 5-1,-20 32-80,19-30 93,1 1 0,-1-1 0,2 1-1,-1 0 1,1 0 0,0 0 0,1 0 0,0 0 0,1 0 0,0 12-1,1-19-8,-1 0 0,1 1-1,0-1 1,0 0-1,0 1 1,0-1 0,0 0-1,0 0 1,1 0-1,-1 0 1,1 0-1,-1 0 1,1-1 0,0 1-1,0 0 1,2 1-1,38 27 63,-32-24-61,1 2 2,1-1 1,0-1-1,0 1 1,1-2-1,-1 0 1,20 5-1,-26-9-8,1 1 1,-1-2-1,0 1 0,0-1 0,0 0 0,1 0 1,-1-1-1,0 0 0,0 0 0,0 0 0,0-1 1,0 0-1,0 0 0,0 0 0,0-1 0,6-4 0,-8 5-5,0-1-1,0 1 1,-1-1-1,1 0 0,-1 0 1,1-1-1,-1 1 1,0-1-1,0 1 0,-1-1 1,4-5-1,-5 6 8,0 0 0,0 0 0,-1 0 0,1 0 0,0 0 0,-1 0 0,0 0 0,0 0 0,0-1 0,0 1 0,0 0 0,-1 0 0,1 0 0,-1 0 0,0 0 0,0 0-1,-2-4 1,-2-8 2,-9-19-109,13 32 115,0 1-1,1 0 1,-1 0 0,0 0-1,0 0 1,0 0-1,0 0 1,0 0 0,0 0-1,0 0 1,-1 0 0,1 1-1,0-1 1,0 0 0,-1 1-1,1-1 1,0 1 0,-1-1-1,1 1 1,0 0 0,-1 0-1,-1-1 1,-1 6 74,1-1 0,0 1-1,0-1 1,0 1 0,0 0 0,1 0 0,0 0 0,-3 9 0,4-4-77,-1-1 0,1 1 0,1-1 0,0 1 0,0-1 0,1 1 0,0-1 0,0 1 1,6 14-1,-4-11 22,1 0 1,1-1-1,0 0 1,1 0-1,0 0 0,11 14 1,-14-23-34,0 0 1,1 0-1,-1 0 1,1 0-1,-1-1 1,1 1-1,0-1 1,0 0-1,0 0 1,0-1-1,0 1 1,0-1-1,0 0 1,1 0-1,-1 0 1,0-1-1,1 1 1,-1-1-1,0 0 1,1-1-1,-1 1 1,0-1-1,1 1 1,-1-1-1,0-1 1,0 1-1,7-3 1,-8 2-443,1 1-1,-1-1 1,1 0-1,-1 0 1,0-1-1,0 1 1,0-1-1,0 0 1,0 1 0,0-1-1,3-5 1,-4-6-3004,-2 6 1663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43:40.7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4248,'0'0'1100,"0"16"5358,3-31-4528,4 25-1432,7 33-862,-12-36 575,11 42 16,-3 0 0,-2 0 0,2 76 0,-4-47-298,9 120 232,-14-157-42,-1-37-84,0-5-6,-1-23 0,1-11-27,-1 16-1,0 1 0,2 0 1,0-1-1,1 1 1,1 0-1,1 0 1,7-23-1,-4 21-40,-5 14 22,-1 1 0,1 0 0,0 0 0,1 0 0,-1 0 0,1 0 0,4-5 0,-6 10 18,-1-1 0,1 1 0,0-1-1,0 1 1,0-1 0,0 1 0,0 0 0,0 0-1,0-1 1,0 1 0,0 0 0,0 0-1,0 0 1,0 0 0,0 0 0,0 0-1,0 0 1,0 0 0,0 1 0,0-1 0,2 1-1,23 9-83,-20-8 68,15 7-77,61 20-330,-75-27 421,0 0-1,0-1 0,0 0 1,0 0-1,0-1 1,0 0-1,1 0 1,-1 0-1,10-3 1,-11 1 24,0-1 0,0 0 0,0-1 0,-1 1 0,1-1 0,-1 0 0,0-1 0,0 1 0,-1-1 0,1 0 0,-1 0 0,0 0 0,0-1 0,-1 1 0,1-1 0,-1 0 0,2-7 0,0-4 200,-1 1 1,0-2 0,-1 1 0,-1 0-1,-1 0 1,-1-1 0,-2-27 0,1 1 324,-11-17 153,12 59-687,0 0 0,0 0 0,0 1 0,-1-1 0,1 0 0,-1 1 0,1-1 0,-1 1 0,0-1 0,0 0 0,-1-1 0,1 2-3,1-1 1,-1 1 0,0-1-1,0 1 1,1-1-1,-1 0 1,1 1 0,-1-1-1,1 0 1,0 0-1,-1-1 1,0-4-82,-1 12 36,-1 14 17,3 377 106,16-216-157,-16-180 55,0 1 1,0 0-1,0-1 0,0 1 1,0 0-1,0-1 0,0 1 1,0-1-1,0 1 0,0-1 0,1 1 1,-1 0-1,0-1 0,0 1 1,1-1-1,-1 1 0,0-1 1,1 1-1,-1-1 0,0 1 1,1-1-1,-1 1 0,0-1 1,1 1-1,-1-1 0,1 0 0,-1 1 1,1-1-1,-1 0 0,1 1 1,0-1-1,-1 0 0,1 0 1,-1 0-1,1 0 0,0 1 1,9 4-2637,-8-20-1406,21-22-3510,-16 26 5928</inkml:trace>
  <inkml:trace contextRef="#ctx0" brushRef="#br0" timeOffset="1757.26">838 455 4640,'2'-41'6483,"-2"35"-5828,1 1-480,-1 0 1,0-1-1,-1 1 0,1 0 0,-1 0 0,0-1 0,0 1 0,-1 0 0,0 0 0,-2-5 0,3 8-171,-1 0 0,0 0 0,0 0 0,0 0 0,0 0 0,0 0 0,0 1 1,-1-1-1,1 1 0,-1 0 0,1 0 0,-1-1 0,1 2 0,-1-1 0,1 0 0,-1 0 0,0 1 0,1-1 0,-1 1 0,0 0 0,-4 0 0,1 0-5,1 0-1,0 1 1,0-1-1,0 1 1,0 0 0,0 1-1,0-1 1,0 1-1,0 0 1,0 0-1,1 1 1,-1-1-1,1 1 1,-1 0 0,1 0-1,0 0 1,0 1-1,1-1 1,-1 1-1,1 0 1,-1 0-1,1 1 1,1-1 0,-4 6-1,1 1 16,-1 0-1,2 0 1,0 0-1,0 1 1,1-1-1,1 1 1,-1 0-1,2 0 1,-1 18 0,3-26-12,-1 0 0,1 0 1,0 0-1,0 0 1,0 0-1,1 0 1,-1-1-1,1 1 1,0-1-1,0 1 0,0-1 1,0 0-1,1 1 1,-1-1-1,1 0 1,0-1-1,0 1 1,0 0-1,0-1 0,0 0 1,1 0-1,-1 0 1,1 0-1,-1 0 1,1-1-1,0 1 1,0-1-1,-1 0 0,1 0 1,0-1-1,0 1 1,0-1-1,0 0 1,0 0-1,0 0 1,0 0-1,0-1 0,5-1 1,-2-2 1,1-1 0,-1 0 0,0-1 0,0 1 0,-1-1 1,11-13-1,0 2 38,-16 15-45,40-43 663,-39 42-607,1 0-1,-1-1 1,0 0 0,0 0-1,-1 1 1,1-1-1,-1 0 1,0 0 0,0 0-1,0-1 1,0 1-1,-1-5 1,0 9-43,0 33-147,-1-6 173,0-18-38,0-1-1,1 0 1,0 1-1,1-1 1,-1 1 0,3 8-1,-1-15 4,-1 1-1,0-1 1,1 0-1,-1 0 1,1 1-1,0-1 1,0 0-1,0-1 1,0 1 0,0 0-1,0-1 1,1 1-1,-1-1 1,0 1-1,1-1 1,-1 0-1,1 0 1,-1 0-1,1-1 1,0 1 0,4 0-1,7 1-33,0 0 0,24-1 0,-34-1 35,-1-1-1,1-1 1,-1 1 0,0 0 0,0-1 0,0 1-1,1-1 1,-1 0 0,-1 0 0,1-1 0,0 1 0,-1 0-1,1-1 1,-1 0 0,3-3 0,-1 1-3,0 0 0,0 0 0,0 0 0,-1-1 0,0 1 0,0-1 0,4-11 0,-7 13 1,1 1 0,-1-1 0,0 0 0,1 1 0,-2-1 0,1 0 0,0 1 0,-1-1 0,0 0 0,1 1 0,-2-1 0,1 1 0,0-1 0,-1 1 0,1 0 0,-1 0 0,0-1 0,0 1 0,0 0 0,-1 1 0,1-1 0,-3-2 0,-6-5 16,-1 1 0,1 0 0,-1 1 0,-17-8 0,22 13-23,85-1 80,-64 3-79,0 0-1,-1-1 0,26-8 1,26-4-20,-9 7-59,-56 8 87,1-1-1,0 1 0,-1-1 1,1 1-1,-1-1 0,1 1 0,-1 0 1,1-1-1,-1 1 0,1 0 1,-1-1-1,1 1 0,-1 0 0,0 0 1,1-1-1,-1 1 0,0 0 1,0 0-1,0 0 0,0-1 0,0 1 1,0 0-1,0 0 0,0 0 1,0 0-1,0 0 0,0 33-66,-1-26 153,1 113 61,1-119-145,-1 1 0,1 0 0,0-1 0,0 1-1,0-1 1,0 1 0,0-1 0,0 1 0,1-1 0,-1 0 0,1 1-1,0-1 1,-1 0 0,1 0 0,0 0 0,0 0 0,0-1 0,1 1-1,-1-1 1,3 2 0,0 0 14,-1 0 0,1-1 1,-1 0-1,1 0 0,0 0 0,0 0 0,0-1 0,0 0 1,10 1-1,-9-3-7,-1 0 1,1 0 0,0 0 0,-1-1-1,0 0 1,1 0 0,-1 0 0,0-1-1,0 0 1,0 0 0,0 0-1,-1-1 1,9-7 0,3-5-22,0 0-1,15-21 1,-28 31 8,0 0-1,0-1 0,0 1 1,-1-1-1,0 0 1,0 0-1,0 0 1,-1 0-1,0 0 0,-1 0 1,0 0-1,0 0 1,-1-12-1,0-2-8,1 19 7,0-1 0,-1 1 0,1-1 0,-1 1 0,0-1-1,1 1 1,-1 0 0,0 0 0,-1-1 0,1 1-1,0 0 1,-1 0 0,1 0 0,-1 0 0,1 0-1,-1 1 1,0-1 0,0 0 0,0 1 0,0-1 0,0 1-1,0 0 1,-3-2 0,-1 1-33,1-1 1,-1 1-1,1 0 1,-1 0-1,0 1 0,0 0 1,0 0-1,-9 0 0,14 1 39,0 0-1,0 1 0,0-1 0,0 1 0,0-1 1,0 1-1,1-1 0,-1 1 0,0-1 0,0 1 0,1 0 1,-1-1-1,0 1 0,1 0 0,-1 0 0,1-1 1,-1 1-1,1 0 0,-1 0 0,1 0 0,0 0 1,-1 0-1,1 0 0,0 0 0,0 0 0,-1 0 0,1 0 1,0 0-1,0 0 0,0 0 0,0 0 0,0 0 1,1-1-1,-1 1 0,0 0 0,0 0 0,1 0 1,-1 0-1,0 0 0,1 0 0,-1 0 0,1 0 1,-1-1-1,1 1 0,1 1 0,17 6-13,0 0 1,1-2-1,0 0 0,1-1 0,-1-1 1,1-1-1,27 1 0,21-12 106,-41 4-152,-18 5-35,-16 9 152,-5 4-95,7-5 34,0-1-1,1 0 1,1 1 0,-1 0 0,1 0-1,-1 13 1,4-21 2,-1 0-1,1 0 1,-1 0-1,1 0 1,0-1 0,-1 1-1,1 0 1,0 0-1,-1-1 1,1 1 0,0 0-1,0-1 1,0 1-1,0-1 1,0 1 0,-1-1-1,1 1 1,0-1-1,0 0 1,0 1-1,0-1 1,0 0 0,0 0-1,0 0 1,1 0-1,0 0 1,30 3-91,-31-3 84,184-4-1179,-183 4 1252,1-1 1,-1 1-1,0 0 0,1-1 0,-1 0 1,0 1-1,0-1 0,0 0 0,0 0 0,0 0 1,0 0-1,0-1 0,0 1 0,0-1 0,0 1 1,0-1-1,-1 1 0,1-1 0,-1 0 0,1 0 1,-1 0-1,0 0 0,0 0 0,0 0 0,1-3 1,4-8 280,-2-1 1,0 1 0,3-20-1,3-6 575,-9 34-846,0 1 0,-1 0 0,1 0 0,-1 0 0,1-1-1,-2-4 1,1 2 78,0 7-172,1 0-89,-1 0 105,0 1 0,0-1 0,0 1-1,1-1 1,-1 0 0,0 1-1,0-1 1,0 1 0,0-1-1,0 0 1,0 1 0,0-1 0,0 1-1,0-1 1,0 1 0,0-1-1,0 0 1,0 1 0,0-1-1,0 1 1,0-1 0,-1 0 0,1 1-1,0-1 1,0 1 0,0-1-1,-1 0 1,1 1 0,-1-1-1,-5 14 123,1-9-80,1 0 0,0 0 0,0 1 1,0-1-1,1 1 0,0 0 0,0 0 0,0 0 1,1 1-1,0-1 0,-1 9 0,-1 2 49,1 0 0,1 0 0,0 21 0,3-34-79,0 1 0,0-1 0,0 0 0,1 0 0,0 0 0,-1 0 0,1 0 0,1 0 0,-1-1 0,0 1 0,1-1 0,0 1 0,0-1 0,0 0 0,7 5 0,-3-2-182,0 0 0,0-1-1,1 0 1,0 0-1,0 0 1,15 5 0,-22-10-40,0 1 1,0-1 0,1 0 0,-1 0 0,0 1-1,0-1 1,1 0 0,-1 0 0,0 0-1,0 0 1,1 0 0,-1 0 0,0-1-1,0 1 1,0 0 0,1-1 0,-1 1-1,0-1 1,0 1 0,0-1 0,0 1 0,0-1-1,0 0 1,0 0 0,1-1 0,16-27-6311,-13 19 4717,3-7-498</inkml:trace>
  <inkml:trace contextRef="#ctx0" brushRef="#br0" timeOffset="2114.21">1967 69 4488,'0'0'5089</inkml:trace>
  <inkml:trace contextRef="#ctx0" brushRef="#br0" timeOffset="2649.51">2301 242 3976,'0'0'744,"30"3"8313,-21-2-7983,-8-1-514,2-11 818,-1 3-491,-14 5-733,6 4-168,0 0 0,1 1 1,-1-1-1,1 1 0,-1 0 1,1 1-1,0-1 0,0 1 0,0 0 1,0 0-1,-7 7 0,-3 2-12,0 1 0,-14 17 0,25-26-43,1 1 1,0-1 0,0 0-1,0 1 1,0 0-1,1-1 1,0 1-1,0 0 1,0 0-1,0 0 1,1 1 0,0-1-1,0 0 1,0 8-1,2-12 74,-1 0 0,0 0-1,1 0 1,-1 0-1,1 0 1,0 0 0,-1 0-1,1 0 1,0-1 0,-1 1-1,1 0 1,0 0 0,0 0-1,0-1 1,0 1 0,-1-1-1,1 1 1,0 0 0,0-1-1,0 0 1,2 1 0,29 11-73,-21-8 93,82 24-38,-57-18 48,-28-7-37,0 1 0,0-1 1,0 1-1,-1 1 1,13 9-1,9 5 293,-29-19-274,0 0 0,0 0 0,1 0 0,-1 0 0,0 0 0,0 0 0,0 0 0,0 0 0,0 0 0,0 0 0,1 0 0,-1 1 0,0-1 0,0 0 0,0 0 0,0 0 0,0 0 0,0 0 0,0 0 0,1 0 0,-1 1 0,0-1 1,0 0-1,0 0 0,0 0 0,0 0 0,0 0 0,0 1 0,0-1 0,0 0 0,0 0 0,0 0 0,0 0 0,0 1 0,0-1 0,0 0 0,0 0 0,0 0 0,0 0 0,0 0 0,0 1 0,0-1 0,0 0 0,0 0 0,-1 0 0,1 0 0,0 0 0,0 0 0,0 1 0,0-1 0,0 0 0,0 0 0,0 0 0,0 0 0,-1 0 0,1 0 0,0 0 0,0 1 0,-15 4 241,-19 2-268,16-5-90,-7 1 99,-37-1 0,56-2-410,0 0-1,0-1 1,1 0-1,-1 0 0,0 0 1,0-1-1,0 0 0,1 0 1,-1 0-1,1 0 0,-10-7 1,3-10-4244,9 14 3113,-1-4-1115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43:47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413 165 2504,'0'0'4235,"-30"0"-3487,25 1-747,0-1-1,-1 1 1,1 0-1,0 0 0,-1 0 1,1 1-1,0 0 1,0 0-1,0 0 0,0 1 1,1-1-1,-1 1 1,1 0-1,-1 1 0,1-1 1,-6 7-1,-3 5 2,0 0 0,1 1 0,-11 21-1,6-10 0,17-27 5,0 0-1,0 0 1,0 0-1,-1 1 1,1-1-1,0 0 1,0 0-1,0 0 1,0 0-1,0 1 1,0-1-1,0 0 1,0 0-1,0 0 1,1 1-1,-1-1 1,0 0-1,0 0 1,0 0-1,0 0 1,0 0-1,0 1 1,0-1-1,0 0 1,0 0-1,0 0 1,1 0-1,-1 0 1,0 1-1,0-1 1,0 0-1,0 0 1,0 0-1,1 0 1,-1 0-1,0 0 1,0 0-1,0 0 1,0 0-1,1 0 1,-1 0-1,0 0 1,0 0-1,0 0 1,0 0-1,1 0 1,-1 0-1,0 0 1,0 0-1,1 0 1,17 1 618,19-5 347,44-20-663,-73 23-315,0-1 1,0 1 0,1 1 0,-1-1 0,0 1 0,0 1 0,0 0-1,11 2 1,-14-2 6,0 1-1,-1-1 1,1 1-1,0 0 0,-1 1 1,1-1-1,-1 1 1,1 0-1,-1 0 1,0 0-1,-1 1 0,1-1 1,0 1-1,-1 0 1,5 7-1,-5-5 1,0 1 0,0-1-1,-1 1 1,1-1 0,-2 1 0,1 0-1,-1 0 1,0 0 0,0 0-1,-1 12 1,0-16 4,-1 0-1,0 0 0,1 0 1,-1 0-1,-1 0 1,1-1-1,0 1 1,-1 0-1,1 0 0,-1-1 1,0 1-1,0-1 1,0 0-1,-3 3 1,-35 31 56,35-33-58,-4 5-30,0-1 1,-1-1 0,0 1 0,0-1 0,-1-1 0,0 0 0,0-1 0,0 0 0,0-1 0,-1 0-1,1 0 1,-1-1 0,-20 0 0,30-2-182,-1-1 0,1 1 0,-1-1 1,1 0-1,-1 0 0,1 0 0,-1 0 0,1-1 0,0 1 0,0 0 0,-1-1 0,1 0 0,0 0 0,1 1 1,-1-1-1,0 0 0,0 0 0,1-1 0,-1 1 0,1 0 0,0 0 0,0-1 0,0 1 0,0-1 0,0 1 1,-1-5-1,-1-9-1255</inkml:trace>
  <inkml:trace contextRef="#ctx0" brushRef="#br0" timeOffset="357.56">236 235 1680,'-10'-4'2386,"71"3"1481,-11 2-3201,-27 0-680,-1 0 0,1-1-1,-1-2 1,1 0 0,-1-2 0,26-6 0,11-12-6085,-46 17 4866</inkml:trace>
  <inkml:trace contextRef="#ctx0" brushRef="#br0" timeOffset="823.42">755 242 2912,'0'0'4023,"-8"10"-3477,-7-3-567,7-3 24,0 0 0,0 0 0,0 0 0,1 1 0,-1 0 0,1 1 0,0-1 0,-7 10 0,11-12 1,0 0 15,1-1 1,-1 1-1,1 0 0,0 0 0,0 0 0,0 0 0,0 0 0,-2 7 0,4-8 2,0-1-1,0 1 0,0 0 0,0 0 1,0-1-1,0 1 0,1 0 0,-1-1 1,1 1-1,-1 0 0,1-1 1,0 1-1,0-1 0,0 1 0,0-1 1,0 1-1,0-1 0,0 0 0,0 1 1,0-1-1,1 0 0,1 2 0,9 6 69,0 1 0,0-2-1,1 1 1,0-2 0,27 12-1,24 14 516,-61-31-558,0 0 0,0-1 0,0 1 0,-1 0 0,1 1-1,-1-1 1,1 0 0,-1 1 0,0-1 0,0 1 0,0 0 0,0 0 0,0 0 0,-1 0 0,1 0 0,-1 0 0,0 0 0,0 0 0,0 1 0,0-1-1,-1 0 1,1 1 0,-1-1 0,0 5 0,-1-3 31,0 0-1,0 1 0,-1-1 1,1-1-1,-1 1 0,-1 0 1,1 0-1,-1-1 0,0 1 1,0-1-1,0 0 0,0 0 1,-1 0-1,-7 7 0,4-4-5,-1-1-1,0 1 0,-1-1 0,1-1 1,-13 7-1,19-11-150,1 0 0,-1 0-1,0-1 1,0 1 0,0 0 0,0-1-1,0 0 1,0 1 0,-1-1 0,1 0 0,0 0-1,0 0 1,0 0 0,0 0 0,0-1-1,0 1 1,0-1 0,0 1 0,0-1 0,0 0-1,0 0 1,0 0 0,0 0 0,1 0-1,-1 0 1,0 0 0,1 0 0,-1-1 0,1 1-1,-1-1 1,-1-2 0,0 0-365,1 0 0,0 0 0,0 0-1,0 0 1,1 0 0,-1-1 0,1 1 0,0 0 0,0-1 0,0 1 0,1-1-1,0-5 1,-1-13-1097</inkml:trace>
  <inkml:trace contextRef="#ctx0" brushRef="#br0" timeOffset="1169.58">739 238 2248,'0'0'444,"2"21"4414,16-14-4373,0-1-1,0-1 1,0 0-1,1-1 1,34 2-1,100-4-4065,-85-3-2032,-61 1 4954</inkml:trace>
  <inkml:trace contextRef="#ctx0" brushRef="#br0" timeOffset="1576.76">1197 276 3292,'0'0'631,"12"-6"2555,-11 6-3069,-1-1 1,0 0 0,0 0 0,0 0 0,0 1-1,0-1 1,0 0 0,-1 0 0,1 0 0,0 1-1,0-1 1,0 0 0,-1 0 0,1 1-1,0-1 1,-1 0 0,1 1 0,-1-1 0,1 0-1,-1 1 1,1-1 0,-1 0 0,1 1 0,-2-1-1,-19-1-534,7 3 572,10 0-153,-1 1 0,1-1 1,-1 1-1,1 0 0,-1 1 1,1-1-1,0 1 0,0 0 1,0 0-1,1 0 0,-1 0 1,1 1-1,0-1 0,-1 1 0,2 0 1,-1 0-1,0 0 0,1 0 1,-3 6-1,5-8 0,-1 1 0,1-1 1,0 0-1,-1 0 0,1 0 0,0 1 1,1-1-1,-1 0 0,0 0 0,1 1 0,-1-1 1,1 0-1,-1 0 0,1 0 0,0 0 1,0 0-1,0 0 0,0 0 0,1 0 0,-1 0 1,0-1-1,1 1 0,-1 0 0,1-1 1,0 1-1,-1-1 0,4 2 0,7 6 4,1-1 1,0 0-1,16 6 0,-8-3-66,-11-5 105,0 0 0,0 0 0,-1 1 0,1 0 1,13 14-1,-20-17 67,0 0 1,0 0-1,0 0 1,-1 1-1,1-1 0,-1 1 1,0 0-1,-1-1 1,1 1-1,-1 0 1,0 0-1,0 0 0,0 0 1,-1 0-1,0 7 1,0-11-95,-1 0 0,1 0 0,-1 0 0,1 0 0,-1 0 1,0 0-1,0 0 0,1 0 0,-1 0 0,0-1 0,0 1 0,0 0 0,0 0 1,0-1-1,0 1 0,0 0 0,0-1 0,0 1 0,0-1 0,-1 0 0,1 1 1,0-1-1,0 0 0,0 0 0,-1 1 0,-1-1 0,-34 3-116,34-3-227,-1-1 1,1 1-1,-1-1 0,1 0 0,-1-1 1,1 1-1,0 0 0,-1-1 0,1 0 1,0 0-1,0 0 0,0 0 0,0 0 1,1-1-1,-1 1 0,1-1 0,-1 0 1,1 0-1,0 0 0,0 0 0,0 0 1,-2-4-1,-4-6-1571</inkml:trace>
  <inkml:trace contextRef="#ctx0" brushRef="#br0" timeOffset="1936.21">1145 225 3440,'1'2'145,"-1"-1"-1,0 0 1,0 1-1,1-1 1,-1 1-1,1-1 1,-1 0-1,1 1 1,0-1 0,-1 0-1,1 0 1,0 0-1,0 0 1,0 1-1,0-1 1,0 0-1,0 0 1,0-1-1,0 1 1,0 0-1,0 0 1,1 0-1,-1-1 1,0 1-1,1-1 1,-1 1-1,0-1 1,1 1-1,-1-1 1,1 0 0,-1 0-1,3 0 1,8 2 271,0-2-1,0 1 1,13-3 0,-6 2-491,114 0-486,-43 0-4977,-73 0 4007</inkml:trace>
  <inkml:trace contextRef="#ctx0" brushRef="#br0" timeOffset="2294.7">1503 50 3204,'-14'1'1726,"20"5"496,11 8-1256,15 23-13,-2 1-1,-1 1 1,29 53 0,-47-72-801,-1 0 0,-1 0 1,-1 1-1,-1 1 0,-1-1 0,-1 1 0,0 0 1,-2 0-1,1 31 0,-4-34-155,1 4 113,-6 41 0,4-56-150,-1 0-1,0 1 1,-1-1-1,0 0 1,0 0-1,0-1 1,-1 1-1,-7 9 1,7-11-202,0-1 0,-1 1 1,1-1-1,-1-1 0,0 1 1,0-1-1,-1 1 0,1-2 1,-8 5-1,7-5-371,0 0 1,-1-1-1,1 0 1,-1 0-1,0 0 1,1-1-1,-1 0 1,0 0-1,-8-1 1,-7 0-1314</inkml:trace>
  <inkml:trace contextRef="#ctx0" brushRef="#br0" timeOffset="2844.55">132 27 2736,'1'0'70,"0"0"-1,-1-1 1,1 1-1,-1 0 1,1-1-1,-1 1 1,1 0-1,-1-1 1,1 1-1,-1-1 1,1 1-1,-1-1 1,1 1-1,-1-1 1,0 1-1,1-1 1,-1 1-1,0-1 1,0 0-1,1 1 1,-1-1-1,0 1 1,0-1-1,0 0 1,0 1-1,0-1 1,0 0-1,0 1 1,0-1-1,0 0 1,0 1-1,0-1 1,0 1-1,0-1 1,0 0-1,-1 1 1,1-1-1,0 1 1,-1-1-1,1 0 1,0 1-1,-1-1 1,1 1-1,-1-2 1,0 2-49,0 0 0,0 0 0,0-1 0,0 1 0,0 0-1,0 0 1,0 0 0,0 0 0,0 0 0,0 0 0,0 0 0,1 0 0,-1 0 0,0 0 0,0 1 0,0-1 0,0 0 0,0 1 0,0-1 0,0 0 0,0 1 0,1-1 0,-1 1 0,0 0 0,0-1 0,1 1-1,-1 0 1,0-1 0,1 1 0,-2 1 0,-10 15 282,0 1 0,1 0-1,1 1 1,1 0-1,1 0 1,0 1 0,1 0-1,1 0 1,-3 26 0,1 10 52,2-1 1,2 72-1,5-109-330,1 1 0,0-1 0,1 0-1,1 1 1,0-1 0,2-1 0,0 1-1,1-1 1,0 0 0,2-1 0,0 1-1,1-2 1,14 18 0,-14-20-304,1-1 0,1 0 0,-1-1 0,2-1 1,0 0-1,22 13 0,-23-16-313,0-1-1,1 0 1,0-1 0,0-1 0,0 0 0,0 0-1,1-2 1,17 2 0,14-2-1115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43:56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46 1596,'0'0'3140,"-10"-6"670,11 4-3799,-1 0 0,1 1 0,-1-1 0,1 0 0,0 1 0,0-1 0,-1 1 0,1-1-1,0 1 1,0-1 0,1 1 0,-1 0 0,0 0 0,0-1 0,1 1 0,-1 0 0,0 0 0,1 0 0,-1 0 0,1 1 0,0-1 0,-1 0-1,1 1 1,0-1 0,-1 1 0,1-1 0,1 1 0,6-2-26,-1 0 0,1 0 0,0 1 0,9 0 0,-9 2-40,0 0 0,-1 1 0,0 0 1,1 0-1,-1 1 0,0 0 0,0 1 0,0-1 0,-1 2 1,1-1-1,-1 1 0,13 11 0,-18-15 41,-1 0-1,0 0 0,0 0 1,0 0-1,0 1 1,0-1-1,-1 0 1,1 1-1,0-1 0,0 0 1,-1 1-1,1-1 1,-1 1-1,1-1 1,-1 1-1,0 0 1,0-1-1,0 1 0,1-1 1,-2 1-1,1-1 1,0 4-1,-1-2 3,0 0 1,0-1-1,-1 1 0,1 0 0,-1 0 0,1-1 1,-1 1-1,0-1 0,0 0 0,0 1 0,-3 1 1,-4 4-18,-1 0 1,0-1-1,0 0 1,-20 9-1,149-18 1684,-114 3-1656,-1-1 0,0 1 1,0 0-1,1 0 0,-1 0 0,0 0 0,0 1 0,0-1 0,0 1 0,0 0 0,-1 1 1,7 3-1,-8-4 1,1 0 1,-1 0 0,0 0 0,0 0-1,0 1 1,0-1 0,0 1 0,0-1-1,-1 1 1,1-1 0,-1 1 0,0 0-1,0 0 1,0 0 0,0 0 0,0-1-1,-1 1 1,1 5 0,-1-4 3,0 0 0,0 1 0,-1-1 0,1 0 0,-1 0 0,0 0 0,-1 0 0,1 0 0,-1 0 0,1 0 0,-1 0 0,0 0 0,-1-1 0,1 1 0,-1-1 0,1 0 0,-1 0 0,0 0 0,0 0 0,-1 0 0,1 0 0,0-1 0,-1 0 0,0 1 0,-5 1 0,-2 1 3,-1-1 0,1-1 0,-1 0 0,1 0 0,-1-1 0,0-1 0,-24 0 1,10 1-46,-26-1 222,49-1-268,0 0-1,0-1 1,0 1 0,0-1-1,0 1 1,0-1-1,1 0 1,-1 0-1,0 0 1,0-1 0,1 1-1,-5-3 1,6 1-286,-1 1 0,0-1 0,1 0 0,0 0 0,-1 0 0,1 0 0,0 0 0,1-1 0,-1 1 0,0 0 0,1 0 0,0 0 0,0-1 0,0-5-1,0 8 319,0-14-1182</inkml:trace>
  <inkml:trace contextRef="#ctx0" brushRef="#br0" timeOffset="624.51">542 119 2852,'2'-1'223,"1"0"-1,-1 0 0,0 0 1,0 0-1,0-1 0,-1 1 1,1-1-1,0 1 1,0-1-1,-1 0 0,1 1 1,-1-1-1,0 0 0,1 0 1,-1 0-1,0 0 1,0 0-1,0-1 0,0 1 1,-1 0-1,1 0 0,-1-1 1,1 1-1,-1-4 0,-36 3 196,25 3-395,-12-1-16,0 2-1,0 0 1,-25 6-1,41-6-4,0 1-1,0 0 1,0 1-1,1 0 1,-1 0-1,1 0 1,-1 1-1,1-1 1,0 2-1,1-1 1,-1 1-1,1-1 1,0 2-1,-6 5 1,11-10 0,0-1 1,-1 0-1,1 1 1,0-1 0,-1 0-1,1 1 1,0-1-1,0 1 1,-1-1-1,1 1 1,0-1-1,0 1 1,0-1 0,0 0-1,-1 1 1,1-1-1,0 1 1,0-1-1,0 1 1,0-1-1,0 1 1,0-1 0,0 1-1,1-1 1,-1 1-1,0-1 1,0 1-1,0-1 1,0 1-1,1-1 1,-1 1 0,0-1-1,0 0 1,1 1-1,-1-1 1,0 1-1,1 0 1,23 8 44,32-3-85,-54-6 26,129 1-224,-129-1 273,0-1 0,1 1 0,-1-1 0,0 1 0,1-1 0,-1 0 0,0 0 0,0 0 0,0 0 0,0 0 0,0 0 0,0-1 0,0 1 0,0-1 0,0 1 0,-1-1 0,1 0 0,0 1 0,-1-1 0,2-2 0,-1 0 170,0 1-1,0 0 1,0-1-1,-1 0 1,1 1-1,-1-1 1,0 0-1,0 0 1,0 1-1,0-1 1,-1-5-1,0 8-180,-14 27-99,13-21 75,-1-1 0,1 1 0,0-1 0,1 1 0,-1 0 0,1 0 0,0-1 0,0 1 0,0 0 0,0 0 0,1-1 0,0 1 0,0 0 0,0-1 0,1 1 0,0-1 0,0 0 0,3 6 0,4 16 50,19 109-3450,-28-135 3312,0 0-1,0 0 1,0 1 0,0-1 0,0 0-1,0 0 1,0 0 0,0 0 0,1 0-1,-1 1 1,0-1 0,0 0 0,0 0-1,0 0 1,0 0 0,0 0 0,0 0-1,0 1 1,1-1 0,-1 0 0,0 0-1,0 0 1,0 0 0,0 0 0,0 0-1,1 0 1,-1 0 0,0 0 0,0 0 0,0 0-1,0 0 1,1 0 0,-1 0 0,0 0-1,0 0 1,0 0 0,0 0 0,1 0-1,-1 0 1,0 0 0,0 0 0,0 0-1,0 0 1,0 0 0,1 0 0,-1 0-1,0 0 1,0-1 0,0 1 0,0 0-1,0 0 1,0 0 0,1 0 0,4-6-1460</inkml:trace>
  <inkml:trace contextRef="#ctx0" brushRef="#br0" timeOffset="1313.71">811 49 2940,'-22'-3'3589,"44"0"-418,-7 3-3180,0 0-1,0 1 0,-1 0 1,1 2-1,-1-1 0,24 9 1,-34-9 13,0-1-1,0 1 1,0 0-1,-1 0 1,1 1 0,-1-1-1,1 1 1,-1 0 0,0 0-1,0 0 1,0 0 0,-1 0-1,1 1 1,-1-1 0,0 1-1,0-1 1,0 1-1,0 0 1,0 0 0,-1 0-1,0 0 1,0 0 0,0 0-1,0 1 1,-1-1 0,0 0-1,0 6 1,0-7-2,-1 0 0,0 0 1,0 0-1,0 0 0,-1 0 0,1 0 1,-1 0-1,1-1 0,-1 1 0,0-1 0,0 1 1,0-1-1,-1 0 0,1 0 0,-4 3 1,-41 30 6,39-31 51,0 0-1,0 0 0,0 0 1,-1-1-1,0 0 1,0-1-1,0 0 0,0 0 1,0-1-1,0 0 1,-15-1-1,23 0-46,1-1-1,0 1 1,0 0-1,0 0 1,0-1-1,0 1 1,0 0-1,-1-1 1,1 1-1,0 0 1,0 0 0,0-1-1,0 1 1,0 0-1,0-1 1,0 1-1,0 0 1,0-1-1,0 1 1,0 0 0,0 0-1,1-1 1,-1 1-1,0 0 1,0-1-1,0 1 1,0 0-1,0 0 1,1-1 0,-1 1-1,0 0 1,0 0-1,0 0 1,1-1-1,-1 1 1,0 0-1,1 0 1,8-12 11,-6 11-20,0 0-1,0 0 0,0 0 1,0 0-1,0 0 0,0 1 1,0-1-1,0 1 0,0 0 1,0 0-1,0 0 0,0 0 1,0 1-1,0-1 0,0 1 1,0-1-1,5 3 0,0 0-13,1-1 0,0 0 0,0 0 0,0-1 0,17 1 0,11 1-16,-25-1 64,46 7 5,92 4 0,-150-13-56,-7-2-3888,7 2 3811,0 1 0,0-1-1,-1 0 1,1 0 0,0 0 0,0 0-1,-1 0 1,1 0 0,0 0 0,0 0-1,-1 0 1,1 0 0,0 0 0,0 0 0,-1 0-1,1 0 1,0-1 0,0 1 0,-1 0-1,1 0 1,0 0 0,0 0 0,-1 0-1,1 0 1,0-1 0,0 1 0,0 0-1,-1 0 1,1 0 0,0-1 0,0 1-1,0 0 1,0 0 0,0-1 0,-1 1 0,1 0-1,0 0 1,0-1 0,0 1 0,0 0-1,-1-8-1303</inkml:trace>
  <inkml:trace contextRef="#ctx0" brushRef="#br0" timeOffset="3305.28">1378 169 680,'-50'0'3100,"45"0"-1936,7 0-79,27 0 381,73 0-2268,-84-8-2025,-11 4 1540,0 0 164</inkml:trace>
  <inkml:trace contextRef="#ctx0" brushRef="#br0" timeOffset="3667.1">1669 50 2708,'-8'5'5831,"8"14"-4921,-1-11-853,1-1-1,0 1 0,0 0 0,1 0 1,0 0-1,1 0 0,-1-1 1,2 1-1,2 7 0,2 2-22,-1-1-1,5 19 0,12 30-247,-22-62-167,0 0 0,0 1 1,0-1-1,-1 0 1,1 1-1,-1-1 1,0 0-1,0 5 1,0-17-3749</inkml:trace>
  <inkml:trace contextRef="#ctx0" brushRef="#br0" timeOffset="4332.86">1895 86 2620,'0'0'2438,"-32"-1"-1127,31 0-1295,0 0 0,-1 0 0,1 0 0,-1 0 0,1 0 0,-1 1 0,1-1 0,-1 1 0,1-1 0,-1 1 0,1 0 0,-1-1 1,0 1-1,1 0 0,-1 0 0,0 0 0,-2 1 0,3-1 7,0 1 0,0 0 1,0-1-1,0 1 0,0 0 0,0 0 1,0 0-1,1 0 0,-1 0 0,0 0 0,0 0 1,1 0-1,-1 1 0,0 0 0,-10 14 45,8-13-37,0 1-1,1-1 1,-1 1-1,1-1 1,0 1-1,0 0 1,0 0-1,1 0 1,0 0-1,-1 0 1,1 0-1,1 0 1,-2 8-1,5-11 147,1 0-1,-1 0 1,0 0-1,0 0 0,1-1 1,-1 0-1,0 1 1,1-1-1,-1 0 1,0 0-1,5-2 0,-1 2-26,102 0-30,-107 2-121,1-1-1,-1 1 1,0-1-1,0 1 0,1 0 1,-1 0-1,-1 0 1,1 0-1,0 0 1,0 0-1,-1 0 1,1 1-1,-1-1 0,2 4 1,8 10 22,-1-5 67,-6-7-58,0-1 1,-1 1-1,0-1 0,1 1 1,-2 0-1,1 0 1,0 0-1,-1 0 1,1 1-1,-1-1 0,-1 1 1,1 0-1,-1-1 1,1 1-1,-1 0 1,0 7-1,-42 12 561,34-20-725,-1-1-1,0 0 0,1 0 1,-1-1-1,0 0 0,0-1 1,0 1-1,-1-1 0,1-1 1,0 0-1,0 0 0,0 0 1,-13-4-1,18 4-141,1-1-1,-1 0 1,1 0 0,-1 0 0,1 0 0,0 0-1,0-1 1,-1 1 0,1-1 0,0 1-1,0-1 1,1 0 0,-1 0 0,0 0 0,1 0-1,-1 0 1,1 0 0,-1-1 0,1 1 0,-1-3-1,1-6-1267</inkml:trace>
  <inkml:trace contextRef="#ctx0" brushRef="#br0" timeOffset="4691.97">1848 38 1568,'0'0'51,"-1"0"-1,1 0 0,-1 0 1,1-1-1,-1 1 1,1 0-1,0 0 1,-1 0-1,1 0 0,-1 0 1,1 0-1,-1 0 1,1 0-1,-1 0 1,1 0-1,-1 0 0,1 0 1,-1 1-1,1-1 1,-1 0-1,1 0 1,-1 0-1,1 1 0,-1-1 1,1 0-1,0 0 1,-1 1-1,1-1 1,0 1-1,-1-1 1,1 0-1,0 1 0,-1-1 1,1 0-1,0 1 1,0-1-1,-1 1 1,1-1-1,0 1 0,0-1 1,0 1-1,0-1 1,0 1-1,-1-1 1,1 1-1,0-1 0,0 1 1,0-1-1,0 1 1,0-1-1,1 1 1,-1-1-1,0 1 0,0 0 1,0 1 1909,22 0 297,-17 3-2165,1-1-1,-1 0 1,1 0 0,0-1 0,1 1 0,-1-1-1,0-1 1,1 1 0,0-1 0,-1 0-1,1 0 1,0-1 0,0 0 0,13 0 0,-6-1 47,41-2-1558,-50 1 815,1-1-1,-1 1 1,0-1 0,1 0 0,-1 0-1,0 0 1,0-1 0,5-3 0,1-2-818</inkml:trace>
  <inkml:trace contextRef="#ctx0" brushRef="#br0" timeOffset="7013.08">2170 226 1568,'-15'0'2426,"15"0"-2391,0 0-1,1 0 1,-1 0 0,0 0 0,0 0 0,0 0 0,0 0 0,0 0 0,0 0 0,1 0-1,-1 0 1,0 0 0,0 0 0,0 0 0,0 0 0,0 0 0,1 0 0,-1 0 0,0 0-1,0 0 1,0 0 0,0 0 0,0 0 0,0 0 0,0 0 0,0 0 0,1 0-1,-1-1 1,0 1 0,0 0 0,0 0 0,0 0 0,0 0 0,0 0 0,0 0 0,0 0-1,0-1 1,0 1 0,0 0 0,0 0 0,0 0 0,0 0 0,0 0 0,0 0 0,0-1-1,0 1 1,0 0 0,0 0 0,0 0 0,0 0 0,0 0 0,0 0 0,0-1-1,0 1 1,0 0 0,0 0 0,0 0 0,0 0 0,0 0 0,0 0 0,0 0 0,0-1-1,0 1 1,-1 0 0,1 0 0,-11-11 659,-18-10-243,5 14-180,21 6-236,-1 0 0,1 1 0,0-1 0,-1 0 0,1-1 0,0 1 0,0 0 0,0-1 1,0 0-1,0 0 0,1 0 0,-4-2 0,6 3-35,0 0-1,0 0 1,0 0 0,0 0-1,0 0 1,0 0-1,0 0 1,0 0 0,0 0-1,1 0 1,-1 0 0,0 1-1,1-1 1,-1 0-1,1 0 1,-1 0 0,1 0-1,-1 1 1,1-1 0,-1 0-1,1 0 1,0 1-1,0-1 1,-1 1 0,1-1-1,0 1 1,1-2 0,28-18-37,-26 18 34,6-4 3,0 0 0,1 1-1,-1 1 1,17-5 0,-21 7-12,0 1 0,-1-1-1,1 2 1,0-1 0,0 1 0,0 0 0,0 0-1,-1 0 1,1 1 0,11 2 0,-15-2 13,0 0 0,0 0 0,0 0 0,1 0 0,-2 0 0,1 1 0,0-1 0,0 0 0,0 1 0,0 0-1,-1-1 1,1 1 0,-1 0 0,0 0 0,1 0 0,-1 0 0,0 0 0,2 4 0,-3-4-2,1-1-1,-1 0 0,1 1 1,-1-1-1,0 1 1,0-1-1,0 1 0,0-1 1,0 1-1,0-1 0,0 1 1,0-1-1,0 1 0,-1-1 1,1 1-1,-1-1 1,1 0-1,-1 1 0,1-1 1,-1 0-1,0 1 0,0-1 1,0 0-1,0 0 1,0 0-1,0 0 0,0 1 1,-1 0-1,-16 13 17,1 1-1,0 1 1,1 1 0,-19 28-1,33-42-16,0 0 0,0 1 1,0-1-1,1 1 0,-1-1 0,1 1 0,0 0 0,0 0 0,1-1 0,-1 1 0,1 0 0,0 0 0,1 0 0,-1-1 0,3 10 0,-1-11 13,-1-1 1,1 1-1,0-1 0,0 0 0,0 0 1,1 1-1,-1-2 0,0 1 0,1 0 1,-1 0-1,1-1 0,0 1 0,-1-1 1,1 0-1,0 0 0,0 0 0,0 0 1,0 0-1,4 0 0,6 1 8,1 0-1,25 1 1,-19-3 0,-8 1-11,1-1-1,-1 0 1,13-3 0,-22 3 23,-1 0 0,1-1 0,-1 0 0,0 1 0,1-1 0,-1 0 0,0 0 0,1 0 0,-1 0 0,0-1 0,0 1 0,0-1 0,0 1 0,0-1 0,0 0 0,-1 1 0,1-1 0,-1 0 0,1 0 0,2-4 0,-4 4-3,0 1 0,1 0 1,-1 0-1,1 0 0,-1 0 0,0-1 0,0 1 0,0 0 1,0 0-1,0 0 0,0-1 0,0 1 0,0 0 0,0 0 1,-1 0-1,1 0 0,0-1 0,-1 1 0,1 0 0,-1 0 1,1 0-1,-1 0 0,-1-2 0,0 1-17,-1-1 0,1 0 0,-1 1 1,0 0-1,0-1 0,0 1 0,-6-3 0,-5-1-52,0 0 0,-26-7-1,39 13 55,-40-9 21,29 6-505,-1 1-1,1-2 0,-20-7 0,32 11 317,-1 0-1,0-1 0,1 1 0,-1 0 1,1-1-1,-1 1 0,1-1 0,-1 1 0,1-1 1,-1 1-1,1-1 0,0 1 0,-1-1 1,1 1-1,0-1 0,-1 0 0,1 1 1,0-1-1,0 0 0,-1 1 0,1-1 0,0 0 1,0 1-1,0-1 0,0 0 0,0 1 1,0-1-1,0 0 0,0 0 0,0-4-1018</inkml:trace>
  <inkml:trace contextRef="#ctx0" brushRef="#br0" timeOffset="7841.15">2488 65 1932,'-5'5'5093,"6"-5"-4455,-15 29-146,12-22-469,0 0-1,0 0 1,1 1-1,0-1 1,0 0-1,1 1 1,0-1-1,0 0 1,2 8-1,-1 12 21,-1-26-40,0-1-1,0 1 0,0 0 0,0-1 1,0 1-1,1 0 0,-1-1 0,0 1 0,0-1 1,0 1-1,1 0 0,-1-1 0,0 1 1,0-1-1,1 1 0,-1-1 0,1 1 0,-1-1 1,0 1-1,1-1 0,-1 1 0,1-1 0,-1 1 1,1-1-1,0 0 0,-1 1 0,1-1 1,-1 0-1,1 0 0,0 1 0,-1-1 0,1 0 1,-1 0-1,1 0 0,0 0 0,-1 0 1,1 0-1,0 0 0,-1 0 0,1 0 0,0 0 1,-1 0-1,1 0 0,-1 0 0,1-1 1,0 1-1,-1 0 0,1 0 0,-1-1 0,2 0 1,37-18 47,-30 14-90,4 0 44,0 1 0,0 0-1,0 1 1,0 0-1,1 1 1,-1 0-1,1 1 1,25 2 0,-34-1 33,-5 0 173,0-1-94,-1 0 0,1 0 0,0 0 0,-1-1 0,1 1-1,0 0 1,0 0 0,0 0 0,0-1 0,0 1-1,0 0 1,0 0 0,1 0 0,-1-2 0,0-16 1046,-1 17-1041,0 0 0,0-1 0,0 1 0,0 0 0,1 0 0,-1-1 0,1 1 0,0-1 0,-1 1 0,1-5 1,-1 7-80,-4 0-24,4 0-20,0 1 1,1-1 0,-1 1-1,1-1 1,-1 1 0,1 0-1,0-1 1,-1 1 0,1 0 0,0 0-1,-1-1 1,1 1 0,0 0-1,0 0 1,0-1 0,-1 1-1,1 0 1,0 0 0,0 0 0,0-1-1,0 1 1,1 1 0,-1 27-44,0-21 39,0 13-48,1 0 0,0 1 0,2-1 0,0 0 1,2 0-1,0 0 0,1-1 0,10 23 0,-12-33-734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44:15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 2912,'0'-32'3466,"0"54"-1698,2-15-1760,0 1 0,0-1 0,0 1 0,1-1-1,0 0 1,0 0 0,8 11 0,0 3 10,24 49 34,-15-32 16,-1 1-1,15 45 1,-25-64-74,1 7 1054,-9-27-890,0-1 0,0 1 0,-1-1 0,1 0 0,0 1 1,-1-1-1,1 0 0,0 0 0,-1 1 0,1-1 0,-1 0 0,1 0 0,-1 0 0,0 0 0,1 0 0,-1-1 0,-1-30-15,0 13-138,1 0-1,3-24 1,-3 39-16,1 0 1,0-1 0,0 1 0,0 0 0,0-1-1,1 1 1,0 0 0,0 0 0,0 0 0,0 0-1,1 1 1,-1-1 0,1 1 0,6-7-1,-6 8 5,1 0 0,-1 0-1,1 0 1,-1 0-1,1 1 1,0 0-1,0-1 1,-1 1-1,1 0 1,0 1-1,0-1 1,0 1-1,0 0 1,0 0-1,0 0 1,0 0-1,7 2 1,-3 0-63,0 0 1,0 0-1,0 1 1,0 0-1,0 0 1,0 1-1,9 5 1,1 3 80,0-1-73,-1 1 0,0 1-1,22 22 1,-35-31-11,0 1 0,0 0 0,0 0 0,0 0-1,-1 1 1,0-1 0,0 1 0,-1 0 0,1 0 0,-1 0 0,-1 0 0,1 0 0,-1 1 0,0-1 0,0 12 0,-1-15-27,0-1 1,1 0-1,-1 1 1,1-1-1,-1 0 1,1 1-1,-1-1 1,1 0-1,0 0 1,0 0-1,0 0 1,1 0-1,-1 0 1,3 4-1,-3-6-6,-1 1-1,1-1 0,0 1 1,0 0-1,-1-1 0,1 1 1,0-1-1,0 0 0,0 1 0,-1-1 1,1 0-1,0 1 0,0-1 1,0 0-1,0 0 0,0 0 1,0 0-1,0 0 0,0 0 1,0 0-1,-1 0 0,1 0 0,0 0 1,0 0-1,0-1 0,0 1 1,0 0-1,0-1 0,-1 1 1,1 0-1,0-1 0,0 1 1,0-1-1,-1 1 0,1-1 0,0 0 1,-1 1-1,2-2 0,12-10-918,0 1-1,1 1 1,31-17-1,22-14 1996,-64 38-469,0 0 0,0-1 0,-1 1 0,0-1 0,0 0 0,0 0 0,5-7 0,-7 10-403,-1 0-1,1-1 1,0 1-1,-1 0 0,1-1 1,-1 1-1,0 0 1,1-1-1,-1 1 0,0 0 1,0-1-1,0 1 1,0-1-1,0 1 0,0 0 1,0-1-1,0 1 1,-1-1-1,1 1 1,0 0-1,-1-1 0,1 1 1,-1 0-1,0 0 1,1-1-1,-1 1 0,0 0 1,0 0-1,0 0 1,-1-2-1,-3-2-38,0 1-1,0-1 1,0 1 0,-1 0-1,1 0 1,-1 1-1,0 0 1,0 0 0,0 0-1,-1 1 1,1-1-1,-1 2 1,1-1 0,-1 1-1,0 0 1,-6 0 0,11 1-83,1 1 1,0 0-1,-1-1 1,1 1 0,0 0-1,0 0 1,-1 0 0,1 0-1,0 0 1,0 0 0,0 1-1,0-1 1,1 0 0,-1 0-1,0 1 1,0-1 0,1 1-1,-1-1 1,1 0-1,-1 1 1,0 2 0,-7 34-1095,8-34 996,0-1 0,1 1 0,-1 0 0,1-1 1,0 1-1,0-1 0,1 1 0,-1-1 0,1 1 1,-1-1-1,1 0 0,0 0 0,1 0 0,-1 0 0,0 0 1,1 0-1,-1-1 0,1 1 0,6 4 0,-6-5 83,0 0 0,0 0 0,0 0 0,0 0 0,0 0 0,0-1 0,1 1 0,-1-1 0,1 0 0,-1 0 0,1 0 0,0 0 0,-1-1 0,1 1-1,-1-1 1,1 0 0,0 0 0,-1-1 0,1 1 0,0-1 0,3 0 0,-2-2 84,-1-1 0,1 1 1,-1-1-1,0 0 0,0 0 0,0 0 0,0 0 1,-1-1-1,1 1 0,3-8 0,1 0 527,-8 13-571,0-1 0,0 1-1,0-1 1,-1 1 0,1-1 0,0 1 0,0-1 0,0 1-1,0-1 1,0 0 0,-1 1 0,1-1 0,0 1 0,0-1-1,-1 0 1,1 1 0,0-1 0,0 0 0,-1 1 0,1-1-1,0 0 1,-1 1 0,1-1 0,-1 0 0,1 0 0,0 1-1,-1-1 1,1 0 0,-1 0 0,1 0 0,-1 0 0,1 1 0,-1-1-1,1 0 1,0 0 0,-1 0 0,1 0 0,-1 0 0,1 0-1,-1 0 1,1-1 0,-1 1 0,1 0 0,-1 0 0,1 0-1,0 0 1,-1 0 0,1-1 0,-1 1 0,1 0 0,0 0-1,-1-1 1,1 1 0,-1 0 0,1-1 0,0 1 0,0 0-1,-1-1 1,1 1 0,0-1 0,0 1 0,-1 0 0,1-1 0,0 1-1,0-1 1,0 1 0,0-1 0,-1 1 0,1-1 0,0 9-28,0-4-4,0 0 0,0 0 0,0 0 0,1 0 0,-1 0 0,1 1 0,1 3 0,0-5-11,-1-1 0,0 0 0,1 0 1,-1-1-1,1 1 0,0 0 0,-1 0 0,1-1 1,0 1-1,0-1 0,0 0 0,0 1 1,1-1-1,2 1 0,1 0 67,0 1 0,0-2 0,0 1 0,0-1 0,0 0 0,0 0 1,0-1-1,0 1 0,1-2 0,-1 1 0,0 0 0,0-1 0,0 0 0,0-1 0,0 0 0,0 1 0,0-2 0,0 1 0,-1-1 0,1 0 0,-1 0 0,0 0 0,9-8 1,-13 10 9,-1 1 0,1-1 1,-1 1-1,1-1 0,-1 0 1,1 0-1,-1 1 0,1-1 1,-1 0-1,1 0 1,-1 0-1,0 1 0,0-1 1,1 0-1,-1 0 0,0 0 1,0 0-1,0 0 1,0 0-1,0 1 0,0-1 1,0 0-1,0 0 0,0 0 1,0 0-1,-1 0 0,1 1 1,0-1-1,-1 0 1,1 0-1,0 0 0,-1 1 1,1-1-1,-1 0 0,0 0 1,1 1-1,-1-1 1,1 1-1,-1-1 0,0 0 1,1 1-1,-1-1 0,0 1 1,-1-1-1,-42-24 189,36 21-150,2 2-39,1-1 0,0 0-1,0 0 1,0 0-1,0 0 1,1-1-1,-1 0 1,1 0 0,0 0-1,-6-9 1,10 12-36,1 1 0,-1-1 0,1 1 0,0-1 0,-1 1 0,1-1 0,0 1 0,0 0 0,0-1 0,-1 1 1,1 0-1,0-1 0,0 1 0,0 0 0,-1 0 0,1 0 0,0 0 0,0 0 0,0 0 0,0 0 0,0 0 0,0 0 0,25-1 0,91 1-43,-116 0 44,1 0-1,-1 1 0,0-1 1,0 0-1,1 1 0,-1-1 0,0 1 1,0-1-1,0 1 0,1-1 1,-1 1-1,0 0 0,0 0 0,0-1 1,0 1-1,0 0 0,0 0 0,-1 0 1,1 0-1,0 0 0,0 0 1,-1 1-1,1-1 0,-1 0 0,1 0 1,-1 0-1,1 1 0,-1-1 1,0 0-1,1 0 0,-1 1 0,0-1 1,0 2-1,1 8 1,-1 0 0,0 0 0,-1 14 0,-1-5 2,2-17-17,0 0 0,0-1 1,0 1-1,0 0 0,0 0 0,1-1 1,-1 1-1,1-1 0,0 1 0,0 0 0,0-1 1,0 1-1,0-1 0,0 0 0,1 1 0,2 3 1,0-3-34,0-1 1,0 1 0,0-1 0,0 0 0,0 0 0,0-1 0,1 1 0,-1-1 0,8 1 0,0 1-10,1-2 0,-1 0 0,1-1 0,0 0 1,-1 0-1,1-2 0,-1 1 0,1-2 0,-1 0 0,0 0 1,0-1-1,0 0 0,0-1 0,19-11 0,-30 15 91,0 1-1,0-1 0,0 0 0,0 1 1,0-1-1,0 0 0,0 1 1,-1-1-1,1 0 0,0 0 1,0 0-1,0 0 0,-1 0 1,1 0-1,-1 0 0,1 0 1,-1 0-1,1 0 0,-1 0 0,1 0 1,-1 0-1,0-1 0,0 1 1,1 0-1,-1 0 0,0 0 1,0-1-1,0 1 0,0 0 1,-1 0-1,1 0 0,0 0 0,0-1 1,-1 1-1,1 0 0,-1 0 1,1 0-1,-1 0 0,0-1 1,-2-3 90,-1 0 1,0 0 0,0 0 0,0 1 0,0 0-1,-6-5 1,-10-7-4,-2 1 0,-31-17 0,53 32-128,0 0-1,0 0 1,0 0 0,0 0-1,0 0 1,0 0-1,0 0 1,0 0 0,0 0-1,0 0 1,0 0-1,0 0 1,0-1 0,0 1-1,0 0 1,1 0 0,-1 0-1,0 0 1,0 0-1,0 0 1,0 0 0,0 0-1,0 0 1,0 0-1,0-1 1,0 1 0,0 0-1,0 0 1,0 0-1,0 0 1,0 0 0,0 0-1,-1 0 1,1 0 0,0 0-1,0 0 1,0 0-1,0-1 1,0 1 0,0 0-1,0 0 1,0 0-1,0 0 1,0 0 0,0 0-1,0 0 1,0 0-1,0 0 1,0 0 0,-1 0-1,1 0 1,0 0 0,0 0-1,0 0 1,0 0-1,0 0 1,0 0 0,0 0-1,0 0 1,0 0-1,0 0 1,-1 0 0,1 0-1,12-1-60,17 4 157,-26-2-128,26 1 34,48-3 0,-25 0 1,-50 1-1,1 0 0,0 1 0,0-1 0,0 0 0,0 1 0,-1 0-1,1 0 1,0 0 0,-1 0 0,1 0 0,0 0 0,-1 1-1,0-1 1,5 4 0,-6-4-6,0 0-1,0 0 1,0 0 0,-1 0-1,1 1 1,0-1 0,0 0-1,-1 0 1,1 0-1,-1 1 1,1-1 0,-1 0-1,0 0 1,1 1 0,-1-1-1,0 0 1,0 1 0,0-1-1,0 0 1,0 1-1,0-1 1,0 1 0,0-1-1,-1 0 1,1 0 0,0 1-1,-1-1 1,1 0-1,-1 1 1,0-1 0,0 1-1,-1 1-28,0-1 0,1 0-1,0 1 1,-1-1 0,1 1-1,0-1 1,0 1 0,1 0-1,-1-1 1,1 1 0,-1 0-1,1 0 1,0-1 0,0 1-1,0 0 1,0 0 0,0-1-1,1 1 1,-1 0 0,1 0-1,0-1 1,0 1 0,0-1-1,0 1 1,0-1 0,2 4-1,0-3 49,-1-1 0,1 1-1,0-1 1,0 1-1,0-1 1,0 0 0,1 0-1,-1-1 1,1 1 0,-1-1-1,1 1 1,-1-1 0,1 0-1,0-1 1,-1 1-1,1 0 1,0-1 0,7 0-1,5-1 81,0 0 0,0-1-1,0-1 1,0 0-1,-1-1 1,0-1 0,1-1-1,-2 0 1,16-8-1,-28 12 56,1 0-1,0 0 0,0 0 1,-1 0-1,1-1 0,-1 1 1,0-1-1,0 1 0,0-1 0,0 0 1,0 0-1,-1 0 0,1 0 1,-1 0-1,0 0 0,1 0 1,-2-1-1,2-3 0,0-6 340,-1 0-1,0 0 1,-1-18-1,-1 10-436,1 21-144,0 28-317,0-23 317,1 1 0,-1 0-1,1-1 1,0 1 0,1-1-1,-1 1 1,1-1 0,0 0 0,1 1-1,-1-1 1,1 0 0,0 0 0,0-1-1,0 1 1,1-1 0,5 6-1,-5-6-281,1 0 0,-1-1 0,1 1 0,0-1 0,0 0 0,0 0 0,0-1 0,0 1 0,1-1 0,-1-1 0,1 1-1,-1-1 1,1 1 0,0-2 0,10 1 0,7-1-1422,-15 0 757</inkml:trace>
  <inkml:trace contextRef="#ctx0" brushRef="#br0" timeOffset="354.24">1789 0 652,'0'0'-16,"0"2"-96</inkml:trace>
  <inkml:trace contextRef="#ctx0" brushRef="#br0" timeOffset="743.39">2039 152 4128,'0'0'214,"8"5"4441,-8-5-4655,0-1-1,0 1 1,0-1 0,0 1-1,0 0 1,0-1 0,0 1 0,0 0-1,0-1 1,0 1 0,0-1 0,0 1-1,-1 0 1,1-1 0,0 1 0,0 0-1,0-1 1,-1 1 0,1 0 0,0-1-1,0 1 1,-1 0 0,1 0-1,0-1 1,0 1 0,-1 0 0,1 0-1,0 0 1,-1-1 0,1 1 0,-1 0-1,1 0 1,0 0 0,-1 0 0,-17 3-44,-22 19-56,31-16 87,7-6 18,1 1 0,0 0 0,-1 0-1,1 0 1,0-1 0,0 1-1,0 0 1,0 0 0,0 1-1,0-1 1,0 0 0,0 0-1,0 0 1,0 1 0,0-1 0,1 0-1,-1 1 1,1-1 0,-1 1-1,1-1 1,-1 1 0,1-1-1,0 1 1,0-1 0,0 1-1,0-1 1,0 1 0,0-1 0,0 1-1,0-1 1,0 1 0,1-1-1,-1 1 1,1-1 0,-1 1-1,1-1 1,0 0 0,-1 1 0,1-1-1,0 0 1,0 0 0,0 1-1,0-1 1,0 0 0,0 0-1,0 0 1,0 0 0,1 0-1,-1-1 1,0 1 0,3 1-1,10 7 22,2-1-1,17 6 0,-18-7-18,0-1 0,20 14 0,-30-17 16,-1 1 0,1-1-1,-1 1 1,0 0 0,0 0 0,0 0 0,-1 0-1,0 1 1,0 0 0,0 0 0,3 5 0,-1 2 74,-4-11-26,0 1 0,0 0-1,0 0 1,0 0 0,0 0-1,-1-1 1,1 1-1,-1 0 1,1 0 0,-1 4-1,0-5-35,-1 0-1,1 0 0,-1 0 0,0 0 0,1 0 1,-1 0-1,0 0 0,1 0 0,-1-1 0,0 1 1,0 0-1,0 0 0,0-1 0,0 1 1,0-1-1,0 1 0,0-1 0,0 1 0,0-1 1,0 1-1,0-1 0,0 0 0,0 0 0,-2 0 1,-13 4-23,-1-1 0,1-1 1,-1-1-1,-26-1 0,27 0-168,13 0-82,1 0-1,-1 0 1,1-1-1,-1 1 1,1-1-1,-1 0 1,1 1-1,-1-1 1,1 0-1,0 0 1,-1-1-1,1 1 1,0 0-1,0-1 1,0 0-1,0 1 1,0-1-1,0 0 1,1 0-1,-1 0 1,1 0-1,-1 0 1,1 0-1,0-1 1,-1 1 0,1 0-1,0-1 1,1 1-1,-1-1 1,0 1-1,0-5 1,1-4-1328</inkml:trace>
  <inkml:trace contextRef="#ctx0" brushRef="#br0" timeOffset="2367">2883 181 3948,'0'0'121,"1"1"0,-1-1 0,1 0 0,-1 0 0,0 1 0,1-1 0,-1 0 0,0 0 0,1 0 0,-1 0 0,1 0 0,-1 0 0,0 0 0,1 0 0,-1 0 0,1 0 0,-1 0 0,1 0 0,-1 0 0,0 0-1,1 0 1,-1 0 0,1 0 0,-1 0 0,0 0 0,1-1 0,-1 1 0,1 0 0,-1 0 0,0 0 0,1-1 0,-1 1 0,0 0 0,1-1 0,-1 1 0,0 0 0,0-1 0,1 1 0,-1 0 0,0-1 0,0 1 0,0 0 0,1-1-1,-1 1 1,0-1 0,0 1 0,0 0 0,0-1 0,0 0 0,0-10 1027,1 10-1099,-1-1 0,0 0 0,1 0 0,-1 1 1,0-1-1,0 0 0,0 0 0,0 0 1,-1 1-1,1-1 0,0 0 0,-1 0 1,1 1-1,-1-1 0,0 0 0,1 1 0,-1-1 1,0 1-1,0-1 0,0 1 0,0-1 1,0 1-1,-1 0 0,1-1 0,0 1 0,0 0 1,-1 0-1,1 0 0,-1 0 0,1 0 1,-1 0-1,0 0 0,1 1 0,-3-1 1,-3-2-99,1 0 1,0 1 0,-1 0-1,0 0 1,0 1 0,1 0-1,-1 0 1,0 1 0,0 0-1,0 0 1,0 0 0,0 1 0,0 0-1,1 0 1,-1 1 0,0 0-1,1 0 1,-1 1 0,1 0-1,0 0 1,0 0 0,0 1-1,0-1 1,1 1 0,-1 1 0,1-1-1,0 1 1,0 0 0,1 0-1,-6 8 1,6-8-49,0 0-1,1 1 1,-1 0-1,1-1 1,0 1 0,0 1-1,1-1 1,-1 0 0,1 1-1,1-1 1,0 1-1,-1 0 1,2-1 0,-1 12-1,2-17 77,-1 1 0,1-1 0,-1 0 0,1 1 0,-1-1 0,1 0 0,0 0 0,0 1 0,0-1 0,0 0 0,0 0 0,0 0 0,0 0 0,0 0 0,0 0 0,0-1 0,1 1 0,-1 0 0,0-1 0,0 1 0,1 0 0,-1-1 0,1 0 0,-1 1 0,0-1 0,1 0 0,-1 1 0,4-1 0,41 3-162,-46-3 183,6 0 20,0-1 0,0 1 0,0-1 0,-1-1 1,1 1-1,0-1 0,-1 0 0,1 0 1,-1-1-1,0 1 0,0-1 0,0 0 1,0-1-1,0 1 0,-1-1 0,7-7 1,2-4 155,0 0 1,-2 0 0,17-30 0,-29 44-392,-5 4 173,-7 7 74,9-5-107,-1 1 0,2 0 0,-1 0 1,1 0-1,0 0 0,0 1 0,1-1 0,0 1 0,0 0 0,0 0 0,1-1 0,0 1 0,0 0 0,1 0 0,0 9 0,1-15 75,-1 0 0,1 0-1,0 0 1,-1-1-1,1 1 1,0 0-1,0 0 1,-1-1 0,1 1-1,0-1 1,0 1-1,0-1 1,0 1-1,0-1 1,0 1 0,0-1-1,0 0 1,0 0-1,0 1 1,0-1-1,0 0 1,0 0-1,0 0 1,0 0 0,0 0-1,0 0 1,0 0-1,0-1 1,2 1-1,32-6-203,-15-5 44,-15 9 146,1-1 0,0 0 1,-1 0-1,0 0 0,0-1 0,0 0 1,0 0-1,6-7 0,-9 7 145,-1 1 1,0-1-1,0 0 0,-1 1 0,1-1 1,-1 0-1,0 0 0,0-7 0,-2 4-12,1 32-201,1 203 470,0-222-292,-1 0 0,0 0 0,0 0 1,0-1-1,0 1 0,-1 0 1,0-1-1,-1 1 0,1-1 0,-5 7 1,5-8-9,-1-1 0,1 1 0,-1-1 0,1 0 0,-1 0 0,0 0 0,0 0 1,-1 0-1,1-1 0,0 1 0,-1-1 0,0 0 0,1 0 0,-1-1 0,-6 3 0,1-2-40,0 0 0,-1-1-1,1 0 1,-1-1-1,1 1 1,-1-2 0,1 1-1,-1-2 1,1 1-1,0-1 1,-1-1 0,1 1-1,0-2 1,0 1-1,1-1 1,-1 0 0,-10-8-1,8 4-49,1 0-1,-1-1 0,2 0 1,-1-1-1,1 0 1,1 0-1,0-1 0,0 0 1,1-1-1,1 1 0,-10-24 1,4 4 37,-14-61 1,23 78-38,0 1 0,2-1 0,-1 0 0,2 0 0,0 0 0,1 0 0,2-18 0,-1 26-39,0-1 1,1 0-1,0 0 1,0 1 0,0 0-1,1-1 1,-1 1 0,2 0-1,-1 1 1,0-1 0,1 1-1,0 0 1,1 0-1,-1 0 1,1 1 0,0 0-1,0 0 1,0 1 0,0-1-1,1 1 1,-1 0 0,1 1-1,11-3 1,12 2 28,-1 2 0,0 1-1,1 1 1,-1 2 0,0 0 0,0 2 0,0 2 0,-1 0 0,0 2 0,37 17-1,-59-23 12,0 0-1,-1 1 0,1 0 0,-1 0 0,0 0 1,-1 0-1,1 1 0,-1 0 0,1 0 0,-2 0 0,1 0 1,0 1-1,-1-1 0,0 1 0,3 8 0,-2-1 82,-1 1 0,0-1 0,-1 1 0,0-1 0,-1 1 0,-1 15-1,0-26-33,-1 0-1,0 0 0,0 0 0,0 0 0,-1 0 0,1-1 0,0 1 1,-1-1-1,0 1 0,0-1 0,1 1 0,-1-1 0,-1 0 0,1 0 0,-3 3 1,-40 29 106,43-33-141,-45 34 21,33-23-488,-1 0 0,-1-2 0,0 0 0,-26 13 0,10-18-4521,24-5 2656</inkml:trace>
  <inkml:trace contextRef="#ctx0" brushRef="#br0" timeOffset="3675.97">3480 269 1260,'18'7'881,"-15"-6"-490,-1 0 0,1 0 0,0 0 0,0 0 0,0 0 0,0 0 0,0-1 0,6 1 0,-6-1-288,-1-1 0,0 1 0,1 0 0,-1-1 0,0 1 0,1-1 0,-1 0-1,0 0 1,0 0 0,0 0 0,0 0 0,0 0 0,0-1 0,0 1 0,0-1 0,0 1 0,-1-1 0,1 0 0,-1 1 0,1-1 0,-1 0 0,0 0 0,1 0 0,-1 0 0,0 0 0,0 0 0,-1-1 0,2-3-1,-2 5-101,-1 0-1,0 0 1,1 0-1,-1 0 1,0 0-1,1 0 0,-1 1 1,0-1-1,0 0 1,0 0-1,0 1 0,0-1 1,0 0-1,0 1 1,0-1-1,0 1 0,0-1 1,0 1-1,0 0 1,0-1-1,-2 1 1,-29-8-46,28 7 43,-30-4-53,-1 1 1,-60 2-1,92 2 54,-1 0-2,0 1-1,0-1 1,-1 1 0,1 0-1,0 0 1,0 0-1,0 1 1,0-1-1,0 1 1,0 0-1,0 0 1,0 0-1,1 1 1,-1-1-1,1 1 1,0 0-1,0 0 1,-5 6-1,6-7 9,1 0 0,-1 0 1,1 1-1,0-1 0,0 0 0,0 0 0,0 1 0,0-1 0,1 0 0,-1 1 0,1-1 0,-1 1 1,1-1-1,0 1 0,0-1 0,0 1 0,0-1 0,1 0 0,-1 1 0,1-1 0,-1 1 0,1-1 0,0 0 1,0 1-1,0-1 0,0 0 0,0 0 0,0 0 0,1 0 0,-1 0 0,1 0 0,2 3 0,7 5 4,0-1 0,1 0 0,0-1 0,0 0 0,1-1-1,0-1 1,23 9 0,-16-8-15,0-1 1,0-1-1,1 0 1,36 2-1,-50-6 71,-1-1-1,1-1 0,-1 1 1,1-1-1,-1 0 0,0 0 1,1-1-1,-1 0 1,9-3-1,-12 3 34,1 0 0,-1 0-1,0 0 1,0 0 0,0-1 0,0 1 0,-1-1-1,1 0 1,-1 0 0,1 0 0,-1 0 0,0 0 0,0 0-1,0 0 1,-1-1 0,1 1 0,-1-1 0,1-4-1,-1 5-67,0-1 0,0 0 0,-1 0-1,0 0 1,0 1 0,0-1-1,0 0 1,-1 0 0,1 0 0,-1 1-1,0-1 1,0 0 0,0 1 0,-3-6-1,-2-8-3,5 16-25,1 0 0,-1 0-1,1 0 1,0 0-1,-1 0 1,1 0-1,0 0 1,0 0 0,0 0-1,0-1 1,0 1-1,0 0 1,0 0-1,0 0 1,0 0 0,1 0-1,-1 0 1,0 0-1,1 0 1,-1 0 0,1 0-1,-1 0 1,1 0-1,-1 0 1,1 0-1,0 0 1,-1 0 0,1 1-1,0-1 1,0 0-1,0 0 1,-1 1 0,1-1-1,0 0 1,0 1-1,0-1 1,0 1-1,0 0 1,0-1 0,0 1-1,0 0 1,2-1-1,5 0-7,1 0-1,-1 0 1,1 1-1,14 1 1,-6 0 9,-12-1-4,0 1 0,-1 0 0,0 0 0,1 1 1,-1 0-1,0-1 0,0 1 0,1 0 0,-2 1 0,1-1 1,0 1-1,0 0 0,-1 0 0,1 0 0,-1 0 0,0 1 1,3 4-1,-3-5-2,-1 0 1,1 0-1,-1 1 1,0-1-1,0 1 1,0-1-1,0 1 1,-1 0-1,0 0 1,1 0-1,-1-1 1,0 1-1,-1 1 1,1-1-1,-1 0 1,0 0-1,0 0 1,0 0 0,-2 8-1,0-8-81,0 0-1,0-1 1,-1 1-1,0 0 1,1-1-1,-1 1 1,-1-1-1,1 0 1,0 0-1,-1-1 1,1 1-1,-1 0 1,0-1-1,-7 3 1,7-3-758,-1 0 0,1 0 0,-1 0 0,1-1-1,-1 0 1,0 0 0,-8 1 0,12-4-278,1-5 52</inkml:trace>
  <inkml:trace contextRef="#ctx0" brushRef="#br0" timeOffset="5330.79">3973 291 3888,'35'-19'3397,"-33"17"-3150,-1 1 0,1 0 0,-1 0-1,0-1 1,0 1 0,0-1 0,0 1 0,0-1-1,0 0 1,0 1 0,0-1 0,0 0 0,-1 1-1,1-1 1,-1 0 0,0 0 0,1 0 0,-1 0-1,0-1 1,0 2-238,-1 0 0,1 0-1,0 1 1,-1-1 0,1 0 0,-1 1 0,0-1-1,1 1 1,-1-1 0,1 1 0,-1-1-1,0 1 1,1-1 0,-1 1 0,0-1 0,1 1-1,-1 0 1,0 0 0,0-1 0,0 1 0,1 0-1,-1 0 1,0 0 0,0 0 0,0 0-1,1 0 1,-3 0 0,-28-1-19,26 1-5,-2 1 12,0-1 0,0 1 1,0 1-1,1-1 0,-1 1 0,0 0 0,1 1 0,-1 0 0,1 0 0,0 0 0,-10 8 0,12-9-27,0 1 0,1 0 0,0-1 0,-1 2 0,1-1 0,0 0 0,1 1 0,-1-1 0,1 1 1,-1 0-1,1-1 0,0 1 0,1 1 0,-1-1 0,1 0 0,-1 0 0,1 0 0,0 1 0,0 6 0,2-8-40,-1 0 0,1-1 0,0 1 0,0 0 0,0 0 0,0-1-1,0 1 1,1-1 0,-1 1 0,1-1 0,0 0 0,-1 1 0,1-1-1,0 0 1,1 0 0,-1 0 0,0 0 0,0-1 0,1 1 0,-1-1-1,1 1 1,-1-1 0,4 1 0,2 2-42,0-1 1,1 0-1,-1 0 0,1-1 1,0 0-1,12 1 1,-10-2 104,0-2 0,0 1 0,0-1 0,0-1 0,0 0 0,0-1 0,15-5 0,7-5-4,31-19 1,-20 10 8,-43 22 5,0-1 1,0 1 0,0-1-1,0 1 1,0-1-1,0 0 1,0 1-1,0-1 1,0 0-1,0 0 1,-1 0 0,1 1-1,0-1 1,0 0-1,-1 0 1,1 0-1,-1 0 1,1 0-1,-1-1 1,1 1 0,-1 0-1,1 0 1,-1-2-1,0 3 17,8-1 138,-1 0 0,0 0 0,1-1 0,-1 0 0,0 0 0,0-1 1,0 0-1,7-4 0,16-6 675,-30 13-810,1-1 0,-1 1 0,1-1 0,-1 1 0,0-1 0,1 1 0,-1-1 0,0 0 0,0 1 0,1-1 0,-1 0 0,0 1 0,0-1 0,0 1 0,0-1-1,0 0 1,1 1 0,-1-1 0,0 0 0,-1 1 0,1-1 0,0 0 0,0 1 0,0-1 0,0 0 0,0 1 0,-1-2 0,-7-15 552,6 17-576,-5-4-48,-1 0-1,1 1 0,-1 0 0,0 1 0,0 0 0,-11-2 1,18 4 36,0 0 1,-1 0-1,1 0 1,0 0-1,-1 0 1,1 0-1,0 1 1,0-1-1,-1 0 1,1 1-1,0-1 0,0 1 1,0 0-1,0-1 1,0 1-1,-1 0 1,1 0-1,-1 1 1,0 0 4,1 0-1,0 0 1,0 0 0,0 0 0,0 0-1,1 0 1,-1 1 0,0-1 0,1 0-1,-1 0 1,1 1 0,0-1 0,0 0-1,0 4 1,0 79-2245,0-84 2240,0 0 1,0 0-1,0 0 1,0 1 0,0-1-1,0 0 1,0 0-1,0 0 1,1 0 0,-1 0-1,0 0 1,1 0-1,-1 0 1,1 0 0,-1 0-1,1 0 1,0 0 0,-1 0-1,1 0 1,0 0-1,-1-1 1,1 1 0,0 0-1,0-1 1,0 1-1,1 0 1,0 0 14,0-1 0,0 1 0,-1-1-1,1 0 1,0 0 0,0 0 0,0 0 0,0 0 0,0 0-1,0 0 1,0-1 0,0 1 0,2-2 0,7-2 15,0 0-1,-1-1 1,17-10 0,-27 15-17,32-25 27,-26 19 18,1 1 0,0-1 1,1 1-1,-1 1 0,9-5 0,-22 16-46,1 1 0,0-1-1,1 1 1,0 0 0,0 0-1,1 0 1,0 1 0,-3 10-1,7-18 5,-1 0 0,1 1 0,-1-1-1,1 0 1,0 0 0,0 0 0,-1 1 0,1-1-1,0 0 1,0 0 0,0 0 0,0 0 0,0-1-1,1 1 1,-1 0 0,0 0 0,0-1-1,0 1 1,1 0 0,-1-1 0,0 1 0,1-1-1,-1 0 1,0 1 0,1-1 0,-1 0 0,3 0-1,40 4-102,-41-3 101,1-1 0,0 0 0,-1 0-1,1-1 1,0 1 0,-1-1 0,1 0 0,-1 0-1,1 0 1,-1 0 0,0 0 0,1-1 0,-1 0-1,0 1 1,0-1 0,0-1 0,0 1 0,0 0-1,0-1 1,-1 1 0,1-1 0,-1 0 0,0 1-1,0-1 1,0-1 0,0 1 0,0 0 0,-1 0-1,1-1 1,-1 1 0,0-1 0,0 1 0,0-1-1,-1 1 1,1-5 0,-1 7 16,1-1 1,-1 0-1,1 0 0,-1 1 0,1-1 1,0 0-1,-1 0 0,1 1 1,0-1-1,0 1 0,0-1 1,0 1-1,0-1 0,1 1 1,-1 0-1,0 0 0,1-1 0,-1 1 1,1 0-1,-1 0 0,1 0 1,0 1-1,-1-1 0,1 0 1,0 1-1,-1-1 0,1 1 0,0-1 1,0 1-1,0 0 0,-1-1 1,1 1-1,0 0 0,0 1 1,0-1-1,0 0 0,-1 0 1,1 1-1,0-1 0,0 1 0,-1-1 1,1 1-1,0 0 0,-1 0 1,3 1-1,10 7-13,-2-1 0,1 2-1,-1-1 1,-1 2 0,0 0 0,0 0-1,-1 1 1,11 16 0,16 16 1230,-37-45-1211,1-1 0,0 1 0,-1 0 0,1-1 0,-1 1 0,0 0 0,1-1 0,-1 1 0,0-1 0,0 1 0,0-1 0,0 1 0,0-1 0,0 1 0,0-1 0,-1 1 0,1-2-1,-4-3-23,0 0 0,1 0 0,0-1 0,1 1 0,-1-1 0,1 0 0,0 0 0,1 0 0,0 0 0,0 0 0,0-11 0,1 15-1,0-1-1,0 1 1,0 0 0,0-1-1,1 1 1,0-1 0,-1 1 0,1 0-1,0 0 1,1 0 0,-1-1 0,0 1-1,1 0 1,0 1 0,0-1 0,0 0-1,0 0 1,0 1 0,0-1-1,1 1 1,-1 0 0,1 0 0,0 0-1,-1 0 1,1 0 0,0 0 0,0 1-1,0-1 1,6-1 0,-1 0-5,1 0 0,-1 0 0,0 1-1,1-1 1,-1 2 0,1 0 0,0 0 0,0 0 0,-1 1 0,1 0 0,13 2 0,-17 0 4,1-1 1,-1 1-1,0 0 1,0 0 0,0 1-1,0-1 1,0 1-1,-1 0 1,1 0 0,-1 1-1,0 0 1,1-1-1,-2 1 1,1 0 0,0 1-1,-1-1 1,0 1-1,0 0 1,2 5-1,1 0 12,-1-1 4,0-1-1,-1 1 1,0 1 0,0-1-1,-1 0 1,0 1-1,-1 0 1,2 12 227,-5-22-217,-1 0 0,1 0 0,0 0 0,0-1 0,-1 1 0,1 0 0,0-1 0,0 1 0,-1 0 0,1-1 0,0 0 0,0 1 1,0-1-1,0 0 0,0 1 0,0-1 0,0 0 0,0 0 0,0 0 0,0 0 0,0 0 0,0-2 0,-1 0-6,1 0 1,-1 0-1,1 0 1,0 0-1,0 0 0,1 0 1,-1-1-1,0-5 0,1 2-26,0-1-1,0 1 0,0 0 1,1 0-1,1 0 0,-1 0 1,5-13-1,-4 16 2,0 0-1,1 0 1,-1 0 0,1 0-1,-1 1 1,1 0 0,0-1-1,1 1 1,-1 0-1,0 1 1,1-1 0,-1 0-1,1 1 1,0 0 0,0 0-1,0 0 1,0 0-1,8-1 1,3 0-11,0 0-1,1 2 1,-1-1 0,17 3-1,-30-1 22,2 0-2,-1 0 1,1 1-1,0 0 0,-1 0 0,1 0 1,-1 1-1,1-1 0,-1 1 0,0-1 0,1 1 1,-1 0-1,0 1 0,0-1 0,-1 0 0,1 1 1,0 0-1,4 5 0,-3-3 15,-1 0 0,1 1-1,-1-1 1,0 1 0,0 0 0,0-1-1,-1 1 1,0 0 0,2 10 0,-3-12-305,1 9 528,-1-1 1,0 1-1,-1 19 0,0-29-367,-1 0 0,1-1 1,-1 1-1,0 0 0,1 0 0,-1-1 0,0 1 0,-1-1 0,-1 5 0,2-6-186,0 0-1,0 0 1,0 0 0,0 0 0,0 0 0,0 0-1,0 0 1,0-1 0,-1 1 0,1 0 0,0-1 0,0 1-1,-1-1 1,1 1 0,0-1 0,-1 0 0,1 1-1,0-1 1,-1 0 0,-1 0 0,0-2-1333,2-5-14</inkml:trace>
  <inkml:trace contextRef="#ctx0" brushRef="#br0" timeOffset="5908.46">5271 341 2592,'0'27'2515,"-1"-6"-1372,1 0 0,2-1 0,4 27 0,2 8-89,3 13-89,-8-56-310,-1 0 1,0 0-1,0 0 1,-1 14-1,-1-26-467,-4-26 6,4 6-203,-1 0 0,-1 1 1,0-1-1,-2 1 0,-9-31 1,7 24 14,1-1 0,2 1 0,0-1 0,2-51 0,1 68-11,0 6-12,1 1 1,-1-1-1,1 0 0,0 0 1,0 0-1,0 0 0,0 1 0,1-1 1,0 0-1,0 1 0,0-1 1,0 1-1,0 0 0,0 0 1,1 0-1,0 0 0,0 0 0,0 0 1,0 1-1,0 0 0,0-1 1,0 1-1,7-3 0,-6 3-1,0 0-1,0 1 1,0-1-1,1 1 1,-1 0-1,1 0 1,-1 0-1,1 0 0,-1 1 1,1 0-1,-1 0 1,1 0-1,0 1 1,-1-1-1,1 1 1,-1 0-1,1 0 1,-1 1-1,8 3 1,7 6 37,0 1 0,21 18 0,-33-24-14,-1 0 0,1 0 1,-1 0-1,-1 1 0,1 0 0,-1 0 1,0 0-1,6 13 0,-11-18 4,1-1 0,0 1 0,-1 0 0,1-1 0,-1 1 0,0 0 0,1 0 0,-1-1 0,0 1 0,0 0 0,0 0 0,0-1 0,-1 1-1,1 0 1,0-1 0,-1 1 0,1 0 0,-1-1 0,0 1 0,1 0 0,-3 2 0,1-2-11,0 1 1,0-1 0,-1 0-1,1 1 1,-1-1-1,1 0 1,-1-1-1,0 1 1,0 0-1,-6 2 1,-1-1-218,0 1 0,-1-2 1,1 1-1,-1-2 0,0 1 0,-13-1 1,7-1-316,0-1 1,-1 0 0,1-2 0,0 0 0,1 0-1,-1-2 1,1 0 0,-1-1 0,-23-12 0,38 17 325,1 0 1,-1 0-1,0-1 1,0 1-1,0 0 0,1-1 1,-1 1-1,1-1 1,-1 1-1,1-1 1,0 0-1,-1 1 1,1-1-1,0 0 0,0 0 1,0 0-1,1 0 1,-1 0-1,0-2 1,0-10-1419</inkml:trace>
  <inkml:trace contextRef="#ctx0" brushRef="#br0" timeOffset="6721.94">5618 42 6145,'0'0'6169,"3"27"-4434,5 6-1228,-3-11-314,-1 0 1,0 0 0,0 31-1,-4 166-2329,0-219 2116,0 1 0,0-1 0,0 0 0,0 1 0,0-1 0,0 0 1,0 1-1,0-1 0,0 1 0,0-1 0,0 0 0,0 1 0,1-1 0,-1 0 0,0 1 0,0-1 1,0 0-1,0 1 0,1-1 0,-1 0 0,0 0 0,0 1 0,1-1 0,-1 0 0,0 0 0,1 1 1,-1-1-1,0 0 0,1 0 0,-1 0 0,0 1 0,1-1 0,13-3-424,17-17-32,-26 17 390,40-36-87,-38 32 475,2-1 1,-1 1-1,17-11 0,-22 24 309,-3-4-608,1-1 1,-1 1-1,1-1 1,0 0-1,0 1 0,-1-1 1,1 0-1,0 0 1,0 0-1,0 0 1,1 0-1,-1 0 0,0 0 1,0 0-1,0 0 1,1 0-1,-1 0 1,0-1-1,1 1 0,-1-1 1,1 1-1,-1-1 1,1 1-1,-1-1 1,1 0-1,-1 0 0,1 0 1,2 0-1,-1 0-1,0 0 0,0 0 0,0 0-1,0-1 1,0 0 0,-1 1 0,1-1-1,0 0 1,0 0 0,0 0 0,-1-1-1,1 1 1,3-4 0,-1 0 48,0-1 1,0 0-1,-1-1 0,0 1 1,0-1-1,0 0 1,-1 0-1,0 0 0,-1 0 1,1 0-1,-2-1 1,1 1-1,-1-1 0,0 1 1,0-1-1,-1-11 1,0 18-53,0 0 0,-1 0 0,1 0 0,-1 0 0,1 0 0,0 0 0,-1 0 0,0 1 0,1-1 0,-1 0 0,1 0 0,-1 0 0,0 1 0,0-1 0,1 0 0,-1 1 0,0-1 0,0 1 1,0-1-1,0 1 0,0-1 0,0 1 0,1-1 0,-1 1 0,0 0 0,-2-1 0,0 1 1,1-1 0,-1 0 0,0 1 0,0-1 0,0 1 0,0 0 0,1 0 0,-1 0 1,-4 1-1,1 1 42,1 0 1,-1 1-1,1 0 1,0-1-1,0 2 1,0-1 0,0 1-1,0-1 1,1 1-1,0 0 1,0 1-1,0-1 1,0 1-1,1 0 1,-1 0 0,1 0-1,1 0 1,-1 0-1,1 1 1,0-1-1,0 1 1,0 0-1,1 0 1,0-1 0,0 1-1,0 10 1,1-12-79,0 1 0,0-1 0,1 0 0,-1 0 0,1 0 1,0 0-1,0 0 0,1 0 0,-1 0 0,1 0 0,0 0 0,0-1 0,0 1 1,0-1-1,1 1 0,-1-1 0,1 0 0,0 0 0,0 0 0,0 0 1,0 0-1,1-1 0,-1 0 0,1 1 0,0-1 0,-1-1 0,1 1 0,0 0 1,0-1-1,8 2 0,-2-1-581,1 0 1,-1-1-1,1-1 0,-1 1 1,1-2-1,-1 1 1,1-1-1,-1-1 0,0 0 1,1-1-1,13-4 1,18-11-3449,-26 10 2855</inkml:trace>
  <inkml:trace contextRef="#ctx0" brushRef="#br0" timeOffset="7084.99">6229 329 2940,'-1'0'308,"0"1"0,0-1 0,1 1 0,-1-1 0,0 1 0,0-1 0,0 1 0,0-1 0,0 0 0,0 0 0,0 1 0,0-1 0,0 0 0,0 0-1,0 0 1,0 0 0,0 0 0,-2 0 0,-29-1-912,24 1 938,7 1-333,0-1 0,0 0 0,1 1 0,-1-1 0,0 1 0,0 0 0,0-1 0,0 1 0,0 0 0,1-1-1,-1 1 1,0 0 0,1 0 0,-1 0 0,1 0 0,-1 0 0,1 0 0,-1 0 0,1 0 0,0 0 0,-1 0 0,1 0 0,0 0 0,0 0 0,-1 0 0,1 1 0,0-1 1,0 0-1,-1 0 1,1 0 0,0 0-1,0 0 1,0 0 0,0 0-1,0 0 1,0 0-1,0 0 1,0 0 0,0 0-1,1 0 1,-1 0 0,0 0-1,1 0 1,-1 0-1,0 0 1,1 0 0,-1 0-1,1-1 1,0 1 0,-1 0-1,1 0 1,0 0 0,-1-1-1,2 2 1,1-1 76,0 0-1,1 1 1,-1-1 0,0-1 0,1 1 0,-1 0 0,0-1 0,1 0-1,-1 0 1,1 0 0,4 0 0,-5-1 12,-1-1 1,0 1-1,1 0 1,-1-1-1,0 1 0,0-1 1,0 0-1,0 0 1,0 1-1,0-1 0,0-1 1,0 1-1,-1 0 1,3-5-1,-2 4-74,0-1 0,0 0 0,-1 0 0,1 0 0,-1 0 0,0 0 0,0 0 0,0 0 0,-1 0-1,1 0 1,-1-6 0,0 9-91,-1 0 0,1 0 1,-1 1-1,1-1 0,-1 1 0,1-1 0,-1 0 0,0 1 0,1-1 0,-1 1 0,0-1 0,1 1 0,-1 0 0,0-1 0,0 1 0,1 0 0,-1-1 0,0 1 1,0 0-1,0 0 0,1 0 0,-1-1 0,-2 1 0,-24-3-3795,24 3 2555,-3-1-256</inkml:trace>
  <inkml:trace contextRef="#ctx0" brushRef="#br0" timeOffset="7631.85">6623 212 1932,'-2'10'1820,"2"-10"-1740,-4 3 116,0 0-1,1 0 1,0 0-1,0 0 1,0 0 0,0 0-1,0 1 1,1 0-1,-1-1 1,1 1 0,0 0-1,0 0 1,1 0-1,-1 0 1,1 1-1,0-1 1,-1 8 0,2-12-183,-2 11 194,1 0 0,1 0 1,0-1-1,1 1 0,1 11 1,-1-20-60,-1 0 0,1 0 0,-1 0 0,1 0 0,0 0 0,0 0 0,-1 0 0,1 0 0,1-1 0,-1 1 0,0 0 0,0 0 0,1-1 0,-1 1 0,1-1 1,-1 1-1,1-1 0,0 0 0,-1 0 0,1 0 0,0 1 0,0-2 0,0 1 0,0 0 0,0 0 0,0-1 0,0 1 0,0-1 0,0 1 0,0-1 0,0 0 0,4 0 0,-6-34 105,-1 25-223,0 1 1,0-1-1,-1 0 1,0 1-1,-1-1 1,1 1-1,-2 0 1,1 0-1,-1 0 1,0 0-1,-1 1 1,-9-12-1,-7-15 36,13 13-14,8 21-51,0-1 0,0 1 1,0-1-1,0 1 0,0-1 1,0 1-1,1-1 0,-1 1 0,0-1 1,0 1-1,0 0 0,1-1 0,-1 1 1,0-1-1,0 1 0,1 0 0,-1-1 1,0 1-1,1 0 0,-1-1 1,1 1-1,-1 0 0,0-1 0,1 1 1,0 0-1,3-1 0,-1 0-1,1 0 1,0 1 0,0-1 0,0 1 0,0 0-1,7 1 1,6 0-21,-4 1 10,0 1 0,-1 1 0,1 0 0,0 0 0,-1 1 0,0 1 0,0 0 0,11 9 0,-11-8 115,-1 0 0,0 1 1,0 1-1,-1-1 0,16 18 0,-22-21-247,-1 0 1,1 0 0,-1 1-1,0-1 1,4 11-1,-5-10-639,0 0 0,-1 0 0,1 0 0,-1 1 0,-1-1 0,1 9-1</inkml:trace>
  <inkml:trace contextRef="#ctx0" brushRef="#br0" timeOffset="8335.99">6999 275 1736,'-4'53'3008,"7"-50"-2665,1-1 0,0 1-1,0-1 1,0 0 0,0-1-1,0 1 1,0-1-1,0 1 1,5 0 0,-5-2-203,1 0 0,-1 0 0,0 0 0,1 0 0,-1-1 0,0 1 0,1-1 0,-1 0 0,0-1 0,0 1 0,0-1 0,0 1 0,0-1 1,0-1-1,0 1 0,-1 0 0,1-1 0,-1 0 0,6-6 0,-5 6 3,0-1 0,0 0 0,-1-1 0,1 1 0,-1-1 0,0 1 0,-1-1 0,1 0 0,-1 0 0,0 0 0,0 0 0,0-1 0,-1 1 0,0 0 0,1-9 1,-3 12-143,1 1 0,-1 0 0,0 0 0,1 0 0,-1-1 0,0 1 0,0 0 0,0 0 0,0 0 0,0 0 0,0 1 0,0-1 0,0 0 1,0 0-1,0 1 0,-1-1 0,1 0 0,0 1 0,0-1 0,-1 1 0,1 0 0,0-1 0,-1 1 0,1 0 0,-2 0 0,-38-5-71,36 6 83,0-1 0,1 2 0,-1-1 1,1 0-1,-1 1 0,1 0 0,-1 0 0,1 0 0,0 0 1,0 1-1,0 0 0,0 0 0,0 0 0,1 0 0,-1 1 1,-4 5-1,6-6 7,-1 0 1,1 0-1,0 0 1,0 0-1,0 0 1,0 0-1,0 0 0,1 1 1,0-1-1,-1 1 1,1-1-1,0 1 1,1 0-1,-1-1 1,1 1-1,0 0 1,0-1-1,0 1 1,0 0-1,0 0 1,1-1-1,1 7 1,0-6-19,1-1 0,-1 1-1,1-1 1,0 1 0,0-1 0,0 0 0,0 0 0,1-1 0,-1 1 0,1 0 0,-1-1 0,5 2 0,49 21-167,-47-22 142,0-1 0,0 0 1,0-1-1,0 0 1,0-1-1,1 0 1,-1 0-1,0-1 1,0-1-1,0 0 0,0 0 1,0-1-1,0 0 1,-1 0-1,1-1 1,12-8-1,-11 7 148,0-2 0,-1 1 1,1-2-1,-1 1 0,-1-1 0,1-1 1,-1 1-1,-1-2 0,0 1 0,0-1 0,-1 0 1,0-1-1,6-11 0,-8 7 64,-1 0 0,0 0 0,-1 0 0,-1-1 0,-1 1 0,0-1 0,-1-23 0,0 38-189,0 0-1,0-1 0,0 1 1,0 0-1,0-1 0,-1 1 1,1 0-1,0-1 0,-1 1 1,1 0-1,-1 0 1,1 0-1,-1-1 0,0 1 1,0 0-1,1 0 0,-1 0 1,0 0-1,0 0 0,0 0 1,0 0-1,-2-1 0,3 2 1,-1 0-1,0 0 1,0-1-1,0 1 1,1 0-1,-1 0 1,0 0-1,0 0 0,0 0 1,0 0-1,1 1 1,-1-1-1,0 0 1,0 0-1,0 1 1,1-1-1,-1 0 0,0 1 1,1-1-1,-1 0 1,0 1-1,1-1 1,-1 1-1,0 0 1,1-1-1,-1 1 0,1-1 1,-1 1-1,1 0 1,-1-1-1,1 1 1,-1 0-1,1 0 1,0-1-1,-1 1 0,1 1 1,-4 9 9,1 0-1,0 0 1,0 0 0,2 1 0,-1-1-1,1 0 1,1 1 0,1 16 0,-1-11-20,1-12 20,-1 0-1,2 0 1,-1 0 0,0 0 0,1 0 0,0 0-1,0 0 1,1 0 0,-1-1 0,5 6 0,-1-1-138,0-1-1,0-1 1,1 1 0,11 10 0,-14-15-512,0 0 0,1 0-1,-1-1 1,0 1 0,1-1 0,0 0-1,-1 0 1,1-1 0,0 1 0,0-1-1,0 0 1,0-1 0,0 1 0,0-1-1,0 0 1,0 0 0,0 0 0,9-3-1,5-3-1236</inkml:trace>
  <inkml:trace contextRef="#ctx0" brushRef="#br0" timeOffset="8749.5">7435 155 4488,'-9'2'1730,"10"1"-147,16 3-62,133-9-17,0-10-6735,-103 6 3052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44:07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52 548,'0'3'123,"0"0"0,0 0-1,-1 0 1,0 0 0,1 0 0,-1 0-1,0 0 1,-1 0 0,1-1 0,-3 5-1,3-4-95,-1 0-1,0 0 0,1 0 1,0 0-1,0 1 0,0-1 1,-1 6-1,-6 94 669,8-100-652,0 0-1,0 0 0,1 0 1,-1 0-1,1 0 0,-1 0 1,1 0-1,0-1 0,0 1 0,0 0 1,0 0-1,1-1 0,-1 1 1,1-1-1,0 1 0,-1-1 1,1 0-1,4 4 0,-4-5 43,0 0-1,0 1 0,0-1 0,0 0 0,1-1 0,-1 1 1,0 0-1,0-1 0,1 1 0,-1-1 0,1 0 0,-1 0 1,0 1-1,1-2 0,-1 1 0,1 0 0,-1 0 0,0-1 1,1 0-1,-1 1 0,0-1 0,0 0 0,1 0 0,2-2 1,2 0 56,3-1 193,-1-1-1,0 0 1,0 0 0,17-13-1,-24 15-219,1 1-1,-1-1 1,0 0-1,0 0 0,0 0 1,0 0-1,0 0 1,-1-1-1,1 1 1,-1 0-1,0-1 1,0 1-1,0-1 0,-1 1 1,1-1-1,-1 0 1,0-6-1,0 24-54,-1-4-43,1 0 0,1 0-1,-1 1 1,4 11-1,-4-19-18,1 1-1,0-1 1,1 1-1,-1-1 1,1 0-1,-1 1 1,1-1-1,0 0 0,0 0 1,0 0-1,1 0 1,-1-1-1,1 1 1,-1 0-1,1-1 1,0 0-1,5 4 1,-2-3 14,0-1 0,-1 1 0,1-1 0,0 0 0,0-1 0,1 1 0,-1-1 0,0 0 0,0-1 0,1 1 0,-1-1 0,0 0 0,0-1 0,1 0 0,-1 0 0,0 0 0,0-1 1,0 0-1,8-3 0,-9 3 94,-1 0 0,0-1 0,1 0 0,-1 1 0,0-1 1,-1-1-1,1 1 0,0-1 0,-1 1 0,0-1 0,0 0 1,0 0-1,0 0 0,-1-1 0,1 1 0,-1 0 0,0-1 1,-1 0-1,1 1 0,-1-1 0,0 0 0,0 0 0,0 0 1,-1-10-1,0 11-44,-1 0 1,0-1 0,0 1-1,0 0 1,0 0 0,-1 0-1,0 0 1,0 0 0,0 0-1,0 0 1,-5-5 0,-37-43-43,22 28-20,1 3-1048,5 9-4481</inkml:trace>
  <inkml:trace contextRef="#ctx0" brushRef="#br0" timeOffset="358.26">621 193 2768,'0'1'116,"0"-1"-1,0 1 1,0 0-1,0-1 1,0 1-1,1 0 1,-1-1-1,0 1 1,0-1 0,0 1-1,1 0 1,-1-1-1,0 1 1,0-1-1,1 1 1,-1 0-1,1-1 1,-1 1-1,0-1 1,1 1-1,-1-1 1,1 0-1,-1 1 1,2 0-1,-2-1-61,1 1 0,0-1 0,-1 1-1,1 0 1,0-1 0,-1 1 0,1 0-1,-1-1 1,1 1 0,-1 0 0,1 0-1,-1-1 1,0 1 0,1 0 0,-1 0-1,0 0 1,0 0 0,0 0 0,1 0-1,-1-1 1,0 1 0,0 0-1,0 0 1,-1 1 0,2 54 592,0-3-4654,-1-59 2658</inkml:trace>
  <inkml:trace contextRef="#ctx0" brushRef="#br0" timeOffset="718.74">577 48 3764,'-4'0'781,"7"0"365,6 0-1909</inkml:trace>
  <inkml:trace contextRef="#ctx0" brushRef="#br0" timeOffset="1078.78">797 5 4400,'0'0'218,"10"7"6019,-9-2-6021,0 0-1,0-1 1,0 1 0,0 0-1,1 0 1,0 0 0,4 6-1,7 27 151,-6-8-228,2-1 0,18 45 0,-14-42-284,13 54 1,-24-79-355,-1 3 634</inkml:trace>
  <inkml:trace contextRef="#ctx0" brushRef="#br0" timeOffset="1437.53">1029 1 3204,'0'0'2438,"0"30"941,0 14-1642,-2-22-1368,2 1 0,1-1 0,1 0 0,0 0 0,8 31 0,1 3-239,-10-47-110,0-1-1,0 1 1,1-1 0,0 1 0,0-1 0,1 0 0,0 0-1,1 0 1,0 0 0,7 11 0,0-12-768,-9-7 383,-1-1 0,0 1-1,0 0 1,0-1 0,0 1 0,0 0 0,0-1-1,1 0 1,-1 1 0,0-1 0,0 0-1,0 1 1,-1-1 0,1 0 0,0 0 0,0 0-1,0 0 1,-1 0 0,1 0 0,0-1-1,5-6-1728</inkml:trace>
  <inkml:trace contextRef="#ctx0" brushRef="#br0" timeOffset="1793.99">1226 184 4096,'0'0'4625,"18"12"-1652,-12 6-2714,-1-1 0,-1 1 0,0 1 0,-2-1 0,1 33 0,-3-1-783</inkml:trace>
  <inkml:trace contextRef="#ctx0" brushRef="#br0" timeOffset="2153.78">1292 71 3736,'-2'0'568,"0"0"-96,0 0 124,0 0-275,0 0-37,0 0-192,0 0-76,0 0-48,0 0 8,0 0-332,0 0-209</inkml:trace>
  <inkml:trace contextRef="#ctx0" brushRef="#br0" timeOffset="3743.59">1512 247 3528,'6'1'1421,"-1"1"-1,0-1 0,0 0 1,1-1-1,-1 1 0,9-1 1,-9-1-1671,-4 1 301,0 0 1,-1 0-1,1 0 1,-1-1-1,1 1 1,-1 0-1,1-1 1,0 1-1,-1 0 1,1-1-1,-1 1 1,1-1-1,-1 1 1,0-1-1,1 1 1,-1-1-1,0 1 1,1-1-1,-1 1 1,0-1-1,1 0 1,-1 1-1,0-1 1,0 1-1,0-1 1,0 0-1,0 1 1,1-1-1,-1 0 1,0 1-1,0-1 1,-1 0-1,1 1 1,0-1-1,0 0 1,0 1-1,-1-2 1,1 1-43,0 0 1,0-1 0,0 1 0,0-1-1,-1 1 1,1-1 0,-1 1-1,1 0 1,-1-1 0,1 1-1,-1 0 1,0 0 0,0-1-1,0 1 1,-1-1 0,-2-1-18,0 1 0,0 0 0,-1 0 0,1 1 0,-1 0 1,1-1-1,-1 1 0,1 1 0,-1-1 0,0 1 0,1-1 0,-1 2 1,0-1-1,1 0 0,-1 1 0,0 0 0,1 0 0,-1 0 0,1 0 1,-1 1-1,1 0 0,-7 4 0,7-3-98,0 0 1,0 1-1,0 0 0,0 0 0,1 0 0,-1 1 1,1-1-1,0 1 0,1-1 0,-1 1 1,1 0-1,0 0 0,0 0 0,0 1 1,-1 5-1,3-9 37,0 0 1,0 0 0,0 0-1,0-1 1,0 1-1,0 0 1,0 0-1,1 0 1,-1-1 0,1 1-1,-1 0 1,1-1-1,0 1 1,-1 0-1,1-1 1,0 1 0,0-1-1,0 1 1,2 1-1,-1-1-21,0-1 0,1 1 0,-1 0-1,1-1 1,0 0 0,-1 0 0,1 0-1,0 0 1,-1 0 0,1 0 0,0-1 0,0 1-1,0-1 1,0 0 0,5 0 0,1 0 45,-4 1 62,0-1 1,0 0-1,1 0 1,-1 0 0,0-1-1,1 1 1,-1-1-1,0-1 1,0 1-1,0-1 1,0 0-1,0 0 1,0 0-1,-1 0 1,1-1-1,6-5 1,-10 7 0,0 0 44,1 0-1,-1 0 1,1 0-1,-1 0 1,0-1-1,0 1 1,0 0-1,0-1 1,0 1-1,0-1 1,0 1-1,0-1 1,-1 1-1,1-1 1,0 0-1,-1 1 1,0-1-1,1 0 1,-1-2-1,0 4-57,0 37-1319,0-35 1222,0-1-1,1 1 0,-1-1 1,0 1-1,0-1 0,1 1 1,-1 0-1,1-1 0,0 0 1,-1 1-1,1-1 0,0 1 1,0-1-1,0 0 0,0 1 0,0-1 1,0 0-1,0 0 0,0 0 1,0 0-1,1 0 0,-1 0 1,0 0-1,3 1 0,0-1-41,0 1 0,0-1 0,0 1 0,0-1 0,1 0-1,-1-1 1,0 1 0,1-1 0,5 0 0,-4 0 106,-1 0 0,0 0 0,1-1 0,-1 0 0,0 0 0,0 0 0,1-1 0,-1 1 0,0-1 0,-1 0 0,1-1 0,0 1 0,0-1 0,-1 0 1,0 0-1,8-8 0,-11 10 103,0 0 1,0-1 0,0 1 0,0-1 0,0 1-1,0-1 1,0 0 0,0 1 0,-1-1 0,1 0-1,-1 0 1,1 0 0,-1 1 0,0-1-1,0 0 1,0 0 0,0 0 0,0 1 0,0-1-1,0 0 1,-1 0 0,1 0 0,-1 1 0,1-1-1,-1 0 1,1 0 0,-1 1 0,0-1-1,0 1 1,0-1 0,0 1 0,0-1 0,-3-2-1,-5-10 291,3 6-423,3 8-11,1 18 11,2-18 59,1 4 5,1-1-1,-1 0 1,1 1-1,-1-1 1,1 0-1,0 0 1,0 0-1,0 0 1,4 3-1,4 8 17,-8-11 121,0-1 0,1 1 0,-1-1 0,1 0 0,0 0 0,0 0 0,-1 0 0,1 0 0,0-1 0,1 1 0,-1-1 0,0 0 0,0 0 0,0 0 0,1 0 0,-1-1 0,1 1 0,-1-1 0,0 0 0,1 0 0,4 0-1,-6-1-99,0-1-1,0 1 0,0 0 0,0-1 1,0 1-1,0-1 0,-1 0 0,1 1 1,-1-1-1,1 0 0,-1 0 0,0 0 1,1 0-1,-1 0 0,0 0 0,0-1 1,-1 1-1,1 0 0,0 0 0,-1-3 1,1 2-22,0 0 1,0 0-1,0 0 1,0 0 0,1 0-1,-1 0 1,4-4 0,-3 6-24,0 1 1,-1-1-1,1 1 1,0-1-1,-1 1 1,1 0-1,0 0 1,0 0 0,-1 0-1,1 0 1,0 0-1,0 0 1,1 1-1,1-1 45,-4 0 101,23 19-299,-20-11 165,-1 0-1,0 0 1,0 1 0,-1-1-1,0 1 1,0-1 0,-1 1-1,0 0 1,-2 13-1,1 7 72,1-28-58,-18-2 184,15-2-198,0-1 1,0 1 0,1-1 0,-1 1-1,1-1 1,0 0 0,0 0 0,0 0-1,0 0 1,1 0 0,0 0 0,-2-5-1,-7-54 41,9 56-67,1 0 0,0 0 0,0 0 0,1 0 0,0 0 0,1 0 0,-1 0 1,1 1-1,0-1 0,1 0 0,-1 1 0,2 0 0,-1 0 0,0 0 0,1 0 0,0 0 0,1 1 1,-1-1-1,1 1 0,0 0 0,0 1 0,1-1 0,-1 1 0,1 0 0,0 1 0,7-4 1,-10 5 2,1 1 1,-1 0-1,1 0 1,0 0-1,-1 0 1,1 0-1,0 1 1,-1 0-1,1 0 1,0 0 0,0 0-1,-1 0 1,1 1-1,0 0 1,-1 0-1,1 0 1,-1 0-1,1 0 1,-1 1-1,6 2 1,-4-1 8,0 0-1,-1 1 1,1-1 0,-1 1-1,1 0 1,-1 0 0,0 0-1,-1 1 1,1-1 0,-1 1-1,0 0 1,0 0 0,0 0-1,-1 1 1,0-1 0,0 1-1,0-1 1,0 1 0,-1-1-1,0 1 1,-1 0 0,1 0-1,-1-1 1,-1 13 0,1 52 79,-6-60 93,6-10-161,1 0-1,-1 0 0,0 0 0,0 0 1,0-1-1,0 1 0,0 0 0,0 0 1,0 0-1,0 0 0,0-1 0,0 1 1,0 0-1,0 0 0,0 0 0,0 0 1,0-1-1,0 1 0,0 0 0,0 0 1,0 0-1,0 0 0,0-1 0,0 1 1,0 0-1,0 0 0,0 0 0,0 0 1,0-1-1,0 1 0,-1 0 0,1 0 1,0 0-1,0 0 0,0 0 0,0 0 1,0-1-1,0 1 0,-1 0 0,1 0 1,0 0-1,0 0 0,0 0 0,0 0 1,-1 0-1,1 0 0,0 0 0,0 0 1,0 0-1,0 0 0,-1 0 0,1 0 1,0 0-1,0 0 0,0 0 0,0 0 1,-1 0-1,1 0 0,0 0 0,0 0 1,0 0-1,0 0 0,-1 0 0,1 0 1,0 0-1,0 0 0,0 0 0,0 1 1,-1-1-1,1-6-20,0-1-3,0 1 1,0-1-1,0 0 1,1 0 0,0 0-1,0 0 1,1 0-1,0 1 1,5-12 0,8-17-16,-12 26 18,1 1 0,0-1 0,0 1 0,1 0 0,8-11 1,-11 16 5,0 1 1,1 0 0,0-1 0,-1 1 0,1 0 0,0 0 0,0 1-1,0-1 1,1 1 0,-1-1 0,0 1 0,0 0 0,1 0 0,-1 0-1,1 1 1,-1-1 0,1 1 0,5 0 0,-5 0 6,0 0 0,0 1-1,0-1 1,0 1 0,-1 0 0,1 0 0,0 0-1,-1 0 1,1 1 0,0-1 0,-1 1 0,0 0 0,1 0-1,-1 0 1,0 1 0,5 4 0,0 2 13,-1 0 0,1 1 0,-1 0 1,5 12-1,-5-11 15,-2-2-6,0 0 0,0 0 0,-1 0 0,-1 0 1,1 1-1,-1 0 0,-1-1 0,0 1 1,0 0-1,-1 0 0,0 14 0,-1-22-62,0 0 0,-1 0 0,0 0 0,1-1 0,-1 1 0,0 0 0,0-1 0,0 1 0,0-1 0,0 1 0,0-1 0,0 1 0,0-1 0,-1 0 0,1 0 0,0 1 0,-1-1 0,1 0 0,-1 0 0,-2 1 0,-12 2-6364,14-9 2431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44:25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0 120 1880,'7'4'7425,"-6"-2"-6562,-1 12-657,-1-8-177,1-1 0,0 0-1,0 1 1,0-1-1,1 0 1,0 0 0,0 1-1,0-1 1,1 0-1,-1 0 1,5 8 0,6 12 33,-12-23-16,1 1 0,-1-1 0,1 0 0,0 0 0,0 0 0,0 0 0,0 0 0,0 0 0,0 0 0,0 0 0,1 0 0,-1-1-1,1 1 1,-1-1 0,1 1 0,0-1 0,0 1 0,-1-1 0,1 0 0,0 0 0,0 0 0,0 0 0,0 0 0,1 0 0,-1 0 0,0-1 0,3 1-1,9 0 16,-1-1 0,0-1-1,0 0 1,1-1 0,-1-1-1,16-4 1,79-32 573,-41 13-264,461-140-1200,-467 148-2325,-21 5-2367,-33 10 4010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44:29.6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32 1456,'-14'21'1562,"8"3"-1267,1-1 0,1 1 1,1 0-1,1 0 1,1 0-1,4 32 1,-3-8 177,2-4-67,-1-28-227,0 1 1,-1-1-1,-1 0 1,-1 1-1,-4 18 1,4-18 1364,3-27-38,-1 0-1365,0-55 685,14-121 1,-10 161-836,14-63 93,-16 80-104,1 0 0,0 0 0,0 1 1,0-1-1,1 0 0,1 1 0,-1 0 0,7-8 0,-10 14 12,0 0-1,0-1 1,0 1-1,1 0 1,-1 0-1,0-1 0,1 1 1,-1 0-1,0 0 1,1 1-1,-1-1 0,1 0 1,0 0-1,-1 1 1,1-1-1,0 1 1,-1-1-1,1 1 0,0 0 1,0 0-1,-1 0 1,4 0-1,-3 1 6,1-1 0,-1 1 0,0 0 0,0 0 0,0 1 0,0-1 0,0 0 0,-1 1 0,1-1 0,0 1 0,0 0 0,-1-1 0,1 1 0,1 4 0,5 6 54,-1 1 0,-1 1 0,0-1 0,4 18-1,7 30 73,17 124 0,-10-41-108,-13-102 18,-7-26-288,0 1 0,-1 0 0,2 27 0,-5-64-6951,0 9 5456</inkml:trace>
  <inkml:trace contextRef="#ctx0" brushRef="#br0" timeOffset="1764.75">0 334 1764,'0'0'616,"29"0"1070,1 0-1401,86 4-52,-102-3-416,0 2 0,0 0 0,0 0 0,-1 1 0,1 1 1,14 7-1,-24-10 244,1 0 0,-1 0 0,1-1 0,-1 0-1,1 0 1,0 0 0,-1 0 0,8-1 0,-11 0 7,-1-1-1,1 0 0,0 1 0,0-1 0,0 0 0,-1 0 1,1 0-1,-1 0 0,1 0 0,0 0 0,-1 0 0,0 0 1,1 0-1,-1 0 0,1 0 0,-1 0 0,0 0 0,0 0 1,0 0-1,0 0 0,0 0 0,0 0 0,0 0 1,0 0-1,0-2 0,3-15 841,-1 18-897,1-1 0,-1 1-1,0-1 1,0 1 0,1 0-1,-1 0 1,0 0 0,0 0-1,1 0 1,-1 0 0,0 1 0,0-1-1,0 1 1,1-1 0,-1 1-1,0 0 1,0 0 0,0 0-1,0 0 1,0 0 0,-1 1-1,1-1 1,0 0 0,0 1 0,-1-1-1,3 4 1,3 1 4,-1 1 0,0 0 0,0 1 0,0 0 0,4 9 0,-4-5 68,-2 0 0,0 1 0,0 0 1,-1 0-1,-1 0 0,0 0 0,-1 0 0,0 1 0,-2 18 0,1-32-69,0 0 0,0 0 0,0 0 0,-1 0 0,1 1-1,0-1 1,0 0 0,-1 0 0,1 0 0,0 0 0,0 0 0,-1 0-1,1 0 1,0 0 0,0 0 0,-1 0 0,1 1 0,0-1 0,0 0-1,-1-1 1,1 1 0,0 0 0,0 0 0,-1 0 0,1 0 0,0 0-1,0 0 1,-1 0 0,1 0 0,0 0 0,0 0 0,-1-1 0,1 1-1,0 0 1,0 0 0,0 0 0,-1 0 0,1-1 0,-10-5 146,8 2-161,-1 0 0,1 0 0,0-1-1,1 1 1,-1 0 0,1-1 0,0 1 0,0-1 0,0 1-1,1-1 1,-1-8 0,1-135-231,0 146 216,1 0-1,-1-1 1,0 1 0,1 0-1,0 0 1,-1 0 0,1 0-1,0 0 1,0 1 0,0-1-1,0 0 1,0 0 0,0 1-1,1-1 1,-1 0 0,0 1-1,1-1 1,-1 1 0,1 0-1,0-1 1,0 1 0,-1 0-1,1 0 1,0 0 0,0 0-1,0 1 1,0-1 0,0 0-1,0 1 1,3-1 0,8-1-17,-1 0 1,1 1 0,22 0-1,-27 1 8,-3 1 30,1-1 0,-1 2 0,1-1-1,-1 0 1,0 1 0,0 0 0,0 0-1,0 1 1,0-1 0,0 1 0,-1 0-1,5 5 1,5 2 5,-1 2-1,17 19 1,-26-27 34,1 1 0,-1 0 1,0 0-1,-1 0 0,1 0 0,-1 1 0,0-1 1,0 1-1,-1 0 0,0 0 0,0 0 0,0 0 0,-1 0 1,1 0-1,-2 0 0,1 1 0,-1 7 0,0-45-41,-1 21-4,0-1 1,1 1-1,0-1 0,1 1 0,0 0 0,1-1 0,0 1 0,1 0 0,6-17 0,-6 21-1,1 1 0,-1 0 0,1 1 0,0-1 1,0 1-1,1 0 0,-1 0 0,1 0 0,0 0 0,0 1 1,0 0-1,1 0 0,-1 0 0,1 1 0,8-3 1,0 1-3,0 0 0,0 1 0,0 1 0,1 0 0,20 1 0,-31 1 6,-1 1 0,0-1 0,1 1 0,-1 0 0,0 0 1,1 1-1,-1-1 0,0 1 0,0-1 0,0 1 0,-1 0 0,1 0 0,0 0 0,-1 1 0,1-1 0,-1 1 0,0-1 0,1 1 0,-1 0 1,2 4-1,-1-2 6,0 1 1,0-1 0,0 1-1,-1 0 1,1 0 0,-1 0-1,-1 0 1,1 0-1,-1 0 1,0 9 0,-1 83-199,1-96 162,-1 0 1,0-1 0,1 1-1,-1 0 1,1-1 0,-1 1-1,1-1 1,0 1-1,0-1 1,0 1 0,-1-1-1,2 0 1,-1 1 0,0-1-1,0 0 1,0 0-1,0 0 1,1 1 0,-1-1-1,1-1 1,-1 1 0,1 0-1,-1 0 1,1-1 0,-1 1-1,1 0 1,0-1-1,-1 0 1,1 1 0,0-1-1,2 0 1,8 2-81,1-1-1,0 0 1,14-1 0,-15-1 21,-3-1 94,0 0-1,0-1 0,-1 0 0,1-1 0,-1 0 1,0 0-1,0-1 0,0 0 0,10-9 0,-11 8 109,0 0-1,0-1 0,0 0 1,-1 0-1,0 0 1,0-1-1,-1 0 0,0 0 1,-1 0-1,1-1 1,-2 0-1,1 1 0,-1-1 1,-1-1-1,1 1 1,-1 0-1,-1-1 0,0 1 1,0 0-1,-2-14 1,1 22-115,0 0 0,0 0 1,-1 0-1,1-1 0,-1 1 1,1 0-1,-1 0 1,1 0-1,-1 0 0,1 0 1,-1 1-1,0-1 0,0 0 1,1 0-1,-1 0 1,0 1-1,0-1 0,0 0 1,0 1-1,0-1 0,0 0 1,0 1-1,0 0 1,0-1-1,0 1 0,0 0 1,0-1-1,-2 1 1,1-1-3,1 1 1,-1 0-1,1-1 1,-1 1-1,1 0 1,-1 0-1,1 0 1,-1 0-1,1 0 1,-1 1-1,1-1 1,-1 0-1,1 1 1,-1-1-1,1 1 1,0-1-1,-1 1 1,1 0-1,0-1 1,-3 3 0,-5 9 6,0 0 0,0 0 1,2 1-1,-8 14 1,13-22-6,0 0-1,0 0 1,0 0 0,0 0-1,1 0 1,0 0 0,0 1 0,1-1-1,-1 0 1,1 0 0,0 1-1,1-1 1,-1 0 0,1 1-1,2 5 1,-2-8-48,1 0 0,-1 0 0,1 0 0,0 0 0,0 0 0,0-1 0,1 1 0,-1-1 0,1 0 0,-1 1 0,1-1-1,0 0 1,0-1 0,0 1 0,5 2 0,-2-1-45,1 0-1,0-1 0,0 0 1,0 0-1,0-1 1,10 1-1,1-1 62,-1-1 0,0 0-1,0-2 1,1 0 0,-1-1 0,-1-1 0,1 0-1,30-13 1,-36 12 161,-2 0-1,1 0 1,0-1 0,-1 0-1,0-1 1,-1 0 0,1 0-1,-1-1 1,-1 0-1,0 0 1,0-1 0,0 1-1,-1-2 1,10-18 0,-6 3 300,0-1 0,-2 0 0,-1-1 0,-1 1 0,-1-1 0,-2 0 0,1-52 1,-4 79-431,0 0 1,0 0 0,0 0 0,0 0-1,0-1 1,-1 1 0,1 0 0,0 0 0,0 0-1,0 0 1,0 0 0,0 0 0,-1 0 0,1-1-1,0 1 1,0 0 0,0 0 0,0 0-1,-1 0 1,1 0 0,0 0 0,0 0 0,0 0-1,-1 0 1,1 0 0,0 0 0,0 0 0,0 0-1,0 0 1,-1 0 0,1 0 0,0 0-1,0 0 1,0 1 0,-1-1 0,1 0 0,0 0-1,0 0 1,0 0 0,0 0 0,0 0 0,-1 0-1,1 1 1,0-1 0,0 0 0,0 0-1,0 0 1,0 0 0,0 0 0,0 1 0,-1-1-1,1 0 1,-8 8 10,-3 12 30,1 1 0,1 1 0,1-1 0,-7 30 0,12-36-25,0 0 1,1 0 0,0 0 0,1 0-1,1 0 1,1 1 0,4 24 0,-3-31-50,1 1 0,0-1 0,0 0 1,1 0-1,1-1 0,-1 1 0,1-1 1,1 0-1,0 0 0,0-1 1,0 1-1,1-1 0,0-1 0,0 1 1,1-1-1,0-1 0,0 1 0,0-1 1,1-1-1,-1 1 0,1-1 1,0-1-1,1 0 0,-1 0 0,0-1 1,1 0-1,-1-1 0,15 1 0,-21-2 50,0-1 0,0 0 0,0 1 0,0-1 0,0 0 0,0-1 0,-1 1 0,1 0 0,0-1-1,-1 0 1,1 1 0,-1-1 0,1 0 0,-1 0 0,0-1 0,0 1 0,0 0 0,0-1 0,0 1-1,1-4 1,2-3 99,0 1-1,0-1 1,-1-1-1,6-17 1,-3 4-66,-2 8 66,-1-1 0,0 1 0,-1-1 0,1-24 0,-4 39-130,0 31-113,0-10 163,0-8-104,0 1 1,0-1 0,1 0-1,3 14 1,-3-22-74,0 0 0,1-1 0,-1 1 0,1 0-1,0-1 1,0 0 0,0 1 0,0-1 0,0 0 0,1 0 0,0 0 0,-1 0 0,1-1-1,0 1 1,0-1 0,0 1 0,5 1 0,-2-1-457,34 17-2096,-39-20 2500,0 1 1,0 0-1,1-1 0,-1 0 0,1 1 1,-1-1-1,0 0 0,1 0 0,-1 1 1,1-1-1,-1 0 0,0-1 0,1 1 1,-1 0-1,1 0 0,-1 0 0,0-1 1,1 1-1,-1-1 0,0 1 0,1-1 1,-1 0-1,0 1 0,0-1 0,0 0 1,2-1-1,2-4-836</inkml:trace>
  <inkml:trace contextRef="#ctx0" brushRef="#br0" timeOffset="2124.85">2041 79 2824,'0'0'816,"0"5"-3260</inkml:trace>
  <inkml:trace contextRef="#ctx0" brushRef="#br0" timeOffset="2591.83">2347 339 4856,'24'-6'6118,"-22"5"-5975,-1 0 1,1 0-1,-1 0 0,1 0 1,-1-1-1,0 1 1,1-1-1,-1 1 1,0-1-1,0 1 1,0-1-1,0 1 1,0-1-1,-1 0 1,1 0-1,0 1 0,-1-1 1,1 0-1,-1 0 1,0 0-1,1 0 1,-1 0-1,0 1 1,0-1-1,-1 0 1,1 0-1,-1-3 0,0 3-125,0 0 0,-1 0 0,1 0-1,-1 0 1,1 0 0,-1 0-1,0 0 1,0 1 0,0-1-1,0 1 1,0 0 0,0-1 0,0 1-1,0 0 1,-1 0 0,1 0-1,0 0 1,-1 1 0,1-1-1,-3 0 1,-1 0-19,0 1-1,0-1 1,0 1-1,0 0 1,1 0-1,-1 1 1,0-1-1,0 1 1,0 1-1,1-1 1,-1 1-1,1 0 1,-1 0-1,1 1 1,0-1-1,0 1 1,-7 5-1,5-2 2,0 0 0,1 0 0,0 0 1,0 0-1,0 1 0,1 0 0,0 1 0,0-1 0,1 1 0,0 0 1,-3 8-1,5-11-36,1 0 1,-1 0 0,1-1-1,0 1 1,0 0 0,1 0-1,0 0 1,0 0 0,0 0-1,0 0 1,1 0 0,0 0 0,0 0-1,0 0 1,4 9 0,-4-11-19,1 1 1,0-1 0,0 0 0,0 0 0,0 0 0,1 0-1,-1-1 1,1 1 0,0 0 0,0-1 0,0 0 0,0 0-1,0 0 1,0 0 0,1 0 0,-1-1 0,0 1 0,1-1-1,0 0 1,-1 0 0,7 1 0,-3-2 48,0 0-1,0 0 1,0-1 0,-1 1-1,1-2 1,0 1 0,-1-1-1,1 0 1,-1 0 0,1-1 0,-1 1-1,0-1 1,0-1 0,0 1-1,-1-1 1,7-6 0,-3 3 85,0-1 1,0 0-1,-1-1 1,0 0-1,-1 0 1,0-1-1,-1 0 0,10-19 1,-9 16 41,-8 22-130,-1 14 81,2-17-88,1-1 1,-1 0 0,1 1-1,0-1 1,1 0 0,-1 0 0,1 0-1,0 0 1,0 0 0,1 0-1,-1 0 1,1-1 0,0 1-1,0-1 1,1 0 0,-1 0-1,1 0 1,0 0 0,7 5 0,24 9-2899,-30-17 1818,1 1 1,-1-1 0,1 0-1,-1 0 1,8-1 0,0 0-880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44:41.5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300 76 2852,'0'0'961,"26"-6"8007,-26 6-8949,0 0 1,1-1 0,-1 1 0,0 0 0,0-1 0,1 1 0,-1-1 0,0 1-1,0 0 1,0-1 0,0 1 0,1-1 0,-1 1 0,0-1 0,0 1 0,0-1 0,0 1-1,0 0 1,0-1 0,0 1 0,0-1 0,0 1 0,0-1 0,-1 1 0,1 0-1,0-1 1,0 1 0,0-1 0,0 1 0,-1-1 0,1 1 0,0 0 0,0-1 0,-1 1-1,-17-8 122,-22 4-155,23 5 2,1 0 1,0 1-1,-1 1 1,1 0-1,0 1 1,-21 9-1,26-9 10,1 1-1,0 0 0,0 0 0,0 1 0,1 1 0,0-1 1,0 1-1,0 1 0,1 0 0,-10 11 0,16-16 9,0 0 0,0-1-1,0 1 1,0 0 0,1 0 0,-1 0-1,1 0 1,0 1 0,0-1 0,0 0-1,0 0 1,0 1 0,1-1-1,-1 1 1,1-1 0,0 0 0,0 1-1,1-1 1,0 7 0,1-6 0,-1 0-1,1 0 1,0-1 0,0 1 0,1 0-1,-1-1 1,1 1 0,0-1 0,0 0 0,0 0-1,0 0 1,0 0 0,7 3 0,2 2 8,1-1 1,0-1-1,0 0 1,0-1 0,1-1-1,0 0 1,0 0-1,19 1 1,-9-2-15,4 1-5,1-2 1,-1-1-1,1 0 1,31-5-1,-53 3-543,0-1-1,0 1 1,0-1-1,-1-1 1,1 1-1,10-7 1,-16-2-4776,-1 7 3388</inkml:trace>
  <inkml:trace contextRef="#ctx0" brushRef="#br0" timeOffset="505.8">568 111 3976,'0'0'339,"1"-1"0,-1 0 0,0 0 0,0 1 0,0-1 1,-1 0-1,1 1 0,0-1 0,0 0 0,0 0 0,0 1 0,-1-1 0,1 0 0,0 1 0,-1-1 0,1 0 0,0 1 0,-1-1 0,1 1 0,-1-1 0,1 1 0,-1-1 0,1 1 0,-2-2 0,-17 0 2988,14 2-3113,4 0 305,20 27-330,64 169-222,-63-159-789,-4-19-3121</inkml:trace>
  <inkml:trace contextRef="#ctx0" brushRef="#br0" timeOffset="2263.11">976 244 2736,'11'1'1110,"18"-2"3184,-28 0-4162,-1 1 0,1 0 0,0 0 0,0-1 1,-1 1-1,1 0 0,0-1 0,-1 1 0,1 0 1,-1-1-1,1 1 0,0-1 0,-1 1 0,1-1 1,-1 1-1,1-1 0,-1 0 0,1 1 0,-1-1 0,0 0 1,1 1-1,-1-1 0,0 0 0,1 1 0,-1-1 1,0 0-1,0 0 0,0 1 0,0-1 0,0 0 1,0-1-1,-3 1-117,-1 0 0,1 0 0,-1 0 0,0 0 0,1 1 0,-1-1 0,0 1 0,-5 1-1,9-1-14,-32 0 23,-50 6 0,75-5-56,-1 0 0,0 1 0,1 0 0,-1 0 1,1 0-1,0 1 0,0 0 0,0 1 0,0 0 1,0 0-1,1 0 0,-9 8 0,14-11-28,-1 0 0,1 0 1,0 0-1,0 0 0,0 1 0,0-1 0,0 0 0,0 0 1,0 1-1,0-1 0,0 1 0,1-1 0,-1 1 0,0-1 1,1 1-1,-1 0 0,1-1 0,0 1 0,0-1 0,0 1 1,0 0-1,0-1 0,0 1 0,0 0 0,0-1 0,0 1 1,1-1-1,-1 1 0,1 0 0,-1-1 0,1 1 0,0-1 1,-1 1-1,1-1 0,0 0 0,0 1 0,0-1 0,0 0 1,0 1-1,0-1 0,1 0 0,-1 0 0,0 0 0,1 0 1,-1 0-1,0-1 0,1 1 0,2 1 0,1 1-21,1-1 0,-1 0 0,1 0 0,0 0 0,-1 0 0,1-1 0,0 0 0,0 0 0,0-1 0,0 1 0,0-1 0,9-2 0,-3-1 52,0 0 1,0-1-1,15-9 0,-22 11 117,0 0-1,-1 0 1,0-1 0,1 0-1,-1 0 1,0 0 0,-1-1-1,1 1 1,0-1-1,5-8 1,-8 12-65,-1-1 0,1 0 0,-1 1 0,0-1 0,1 0-1,-1 1 1,1-1 0,-1 0 0,0 1 0,0-1 0,1 0 0,-1 0-1,0 0 1,0 1 0,0-1 0,0 0 0,0 0 0,0 1 0,0-1 0,0 0-1,0 0 1,0 0 0,0 1 0,-1-1 0,1 0 0,0 0 0,0 1 0,-1-1-1,1 0 1,-1 1 0,1-1 0,0 0 0,-1 1 0,1-1 0,-1 0 0,0 1-1,1-1 1,-1 1 0,1-1 0,-1 1 0,0 0 0,1-1 0,-1 1-1,0 0 1,-1-1 0,1 2-32,0 1 0,1 0 0,-1-1 0,1 1 0,-1 0 0,1-1 0,-1 1 0,1 0 0,0 0 0,0-1 0,0 1 0,0 0-1,0 0 1,0-1 0,0 1 0,1 0 0,-1-1 0,1 1 0,-1 0 0,1-1 0,0 1 0,1 1 0,3 2-106,0-1 0,1 0-1,-1 0 1,1-1 0,0 0 0,0 0 0,1 0-1,-1-1 1,0 0 0,1 0 0,-1-1 0,1 1 0,0-1-1,0-1 1,6 1 0,-5-1 113,1 0 0,-1 0 1,0-1-1,0 0 0,0-1 0,0 1 0,0-2 1,0 1-1,-1-1 0,1 0 0,-1-1 0,1 1 0,-1-1 1,0-1-1,-1 0 0,1 0 0,7-7 0,-13 11 35,-1 0 0,1 1 0,-1-1 0,1 0 0,-1 0 0,1 0-1,-1 0 1,1 1 0,-1-1 0,0 0 0,1 0 0,-1 0 0,0 0 0,0 0-1,0 0 1,0 0 0,0 0 0,0 0 0,0 0 0,0 0 0,0 0-1,0 0 1,0 1 0,-1-1 0,1 0 0,0 0 0,-1 0 0,1 0 0,0 0-1,-1 0 1,0 1 0,1-1 0,-1 0 0,1 0 0,-1 1 0,0-1 0,1 0-1,-1 1 1,0-1 0,-1 0 0,-5-4 111,-1 0-1,1 1 1,-16-7-1,5 2 48,-39-18-106,56 27-91,22 0 48,11 0-28,-4-1-43,0 1 1,0 2-1,35 6 1,-50-5 42,-9-3-15,1 0 0,-1 1 0,0 0 0,0 0 0,0 0 0,-1 0 0,1 0 0,0 1 1,0 0-1,-1 0 0,5 2 0,-8-3 2,0-1-1,1 1 1,-1-1 0,0 1 0,1 0-1,-1-1 1,0 1 0,0-1-1,0 1 1,1 0 0,-1-1 0,0 1-1,0 0 1,0-1 0,0 1 0,0-1-1,0 1 1,0 0 0,0-1 0,-1 1-1,1 0 1,0-1 0,0 1-1,0-1 1,-1 1 0,1 0 0,-15 15 21,14-15-24,-1 0-1,1 0 1,0 0 0,-1 1 0,1-1-1,0 1 1,0-1 0,0 0 0,0 1-1,0 0 1,0-1 0,0 1 0,0 0-1,1-1 1,-1 1 0,0 2 0,2-2-9,-1 0 1,1 0 0,0-1 0,-1 1-1,1 0 1,0 0 0,0 0 0,0-1-1,0 1 1,0-1 0,1 1 0,-1-1-1,1 1 1,-1-1 0,1 0 0,-1 1-1,1-1 1,-1 0 0,1 0 0,0 0 0,0 0-1,0-1 1,-1 1 0,1 0 0,2 0-1,58 14-778,-51-13 760,-8-1 36,1 0-1,0 0 0,0-1 0,-1 1 0,1-1 1,0 0-1,0 0 0,0 0 0,0-1 0,-1 0 0,1 1 1,0-1-1,0-1 0,-1 1 0,1 0 0,-1-1 1,4-2-1,-2 1 39,-1-1 1,0 0-1,-1 0 1,1-1 0,-1 1-1,1-1 1,-1 1-1,-1-1 1,1 0-1,-1 0 1,3-7 0,4-11 274,-1 0 0,0-1 0,-2 0 0,-1 0 0,5-45 0,-7-4 539,-10 104-860,5-27 4,0 0 0,1 1 1,0 0-1,0-1 0,-1 9 1,4 8 3,0-1 1,2 0-1,0 0 1,12 34-1,1 1-27,-14-40 49,-1 1 0,-1-1 0,0 30 0,-1-37-36,1-7 9,-1-1 1,1 1-1,-1-1 1,1 1-1,0-1 0,-1 1 1,1-1-1,-1 1 0,1-1 1,0 1-1,0-1 1,-1 0-1,1 0 0,0 1 1,-1-1-1,1 0 0,0 0 1,0 0-1,0 0 1,-1 0-1,1 0 0,0 0 1,0 0-1,-1 0 0,1 0 1,0 0-1,0 0 1,0-1-1,-1 1 0,1 0 1,0-1-1,-1 1 0,1 0 1,0-1-1,-1 1 1,1-1-1,0 1 0,-1-1 1,1 1-1,-1-1 0,1 1 1,-1-1-1,1 0 0,-1 1 1,0-1-1,1 0 1,-1 1-1,0-1 0,1 0 1,-1 0-1,0 0 0,-1-40-3,-1 27 22,2-1 0,0 0 0,1 0 0,2-17 0,22-43 34,-10 35-38,-15 37-18,1 1-1,0 0 1,0 0-1,0 0 1,0 0-1,0 0 1,0 0-1,1 0 1,-1 1-1,1-1 1,-1 0-1,1 1 0,0-1 1,-1 1-1,1 0 1,0-1-1,0 1 1,0 0-1,0 0 1,0 0-1,0 0 1,1 1-1,-1-1 1,0 1-1,0-1 0,0 1 1,1 0-1,-1-1 1,0 1-1,1 0 1,-1 1-1,0-1 1,0 0-1,5 2 1,0 0-8,0 0 0,0 0 1,-1 1-1,1 0 1,-1 0-1,1 1 1,-1 0-1,0 0 0,10 9 1,-13-10-1,0 1 0,0-1 0,-1 1-1,1 0 1,-1 0 0,0 0 0,0 0 0,0 0 0,-1 0 0,0 0 0,0 1 0,0-1 0,0 0 0,0 9-1,-4-10 8,-1-1 1,0 1-1,1-1 0,-1 0 0,0-1 0,0 1 0,-1-1 0,1 0 0,-5 1 0,-2 2 6,1-1 4,0-1 1,0 0 0,-13 1-1,15-2-18,1 0 0,-1 0 1,1 0-1,0 1 0,-1 0 0,-11 6 0,19-8 14,0 0 0,0 0 1,0 0-1,0 0 0,0 0 0,-1 0 0,1 0 1,0 0-1,0 1 0,0-1 0,0 0 1,0 0-1,0 0 0,0 0 0,0 0 1,0 0-1,0 0 0,0 1 0,0-1 1,0 0-1,0 0 0,0 0 0,0 0 1,0 0-1,0 1 0,0-1 0,0 0 1,0 0-1,0 0 0,0 0 0,0 0 1,0 0-1,0 1 0,0-1 0,0 0 1,0 0-1,0 0 0,0 0 0,0 0 1,0 0-1,0 0 0,0 1 0,0-1 1,1 0-1,-1 0 0,0 0 0,0 0 1,0 0-1,0 0 0,0 0 0,0 0 1,0 0-1,1 0 0,-1 0 0,0 0 1,0 0-1,14 7 50,16 3-42,-29-10-2,282 68-1295,-272-61-1160,-11-7 2370,0 0 0,0 0-1,0 0 1,0 0 0,0 0 0,1 1 0,-1-1-1,0 0 1,0 0 0,0 0 0,0 0-1,0 0 1,0 0 0,0 1 0,0-1 0,0 0-1,0 0 1,0 0 0,0 0 0,-1 0-1,1 1 1,0-1 0,0 0 0,0 0 0,0 0-1,0 0 1,0 0 0,0 0 0,0 1-1,0-1 1,0 0 0,0 0 0,-1 0 0,1 0-1,0 0 1,0 0 0,0 0 0,0 0-1,0 0 1,0 0 0,-1 0 0,1 0 0,0 1-1,0-1 1,0 0 0,0 0 0,0 0-1,0 0 1,-1 0 0,1 0 0,0 0 0,0 0-1,0 0 1,0 0 0,0 0 0,-1-1-1,1 1 1,0 0 0,0 0 0,0 0 0,0 0-1</inkml:trace>
</inkml:ink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C5E87A6A714D41A753F8249D6D77BB" ma:contentTypeVersion="17" ma:contentTypeDescription="Create a new document." ma:contentTypeScope="" ma:versionID="49a5a4aeb02954713421e14f93fad43d">
  <xsd:schema xmlns:xsd="http://www.w3.org/2001/XMLSchema" xmlns:xs="http://www.w3.org/2001/XMLSchema" xmlns:p="http://schemas.microsoft.com/office/2006/metadata/properties" xmlns:ns2="e7f8809f-d6a6-4a0d-8feb-b116575771cb" xmlns:ns3="944cbbcb-c4e7-4d26-9a13-3dba8fc4c2da" targetNamespace="http://schemas.microsoft.com/office/2006/metadata/properties" ma:root="true" ma:fieldsID="ad1cd6bf9a1b352cd6d90ec4bc577d34" ns2:_="" ns3:_="">
    <xsd:import namespace="e7f8809f-d6a6-4a0d-8feb-b116575771cb"/>
    <xsd:import namespace="944cbbcb-c4e7-4d26-9a13-3dba8fc4c2d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8809f-d6a6-4a0d-8feb-b116575771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11ca1f2d-6ed6-4617-8f8b-2b40b92a6d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4cbbcb-c4e7-4d26-9a13-3dba8fc4c2da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105fa307-8af0-4052-8417-9d4a454877c9}" ma:internalName="TaxCatchAll" ma:showField="CatchAllData" ma:web="944cbbcb-c4e7-4d26-9a13-3dba8fc4c2d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e7f8809f-d6a6-4a0d-8feb-b116575771cb" xsi:nil="true"/>
    <TaxCatchAll xmlns="944cbbcb-c4e7-4d26-9a13-3dba8fc4c2da" xsi:nil="true"/>
    <lcf76f155ced4ddcb4097134ff3c332f xmlns="e7f8809f-d6a6-4a0d-8feb-b116575771cb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7C46AB1-039E-4D4F-A833-A57857AECC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f8809f-d6a6-4a0d-8feb-b116575771cb"/>
    <ds:schemaRef ds:uri="944cbbcb-c4e7-4d26-9a13-3dba8fc4c2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7659BE6-7475-4546-8592-FFB69CC9D71F}">
  <ds:schemaRefs>
    <ds:schemaRef ds:uri="http://schemas.microsoft.com/office/2006/metadata/properties"/>
    <ds:schemaRef ds:uri="http://schemas.microsoft.com/office/infopath/2007/PartnerControls"/>
    <ds:schemaRef ds:uri="e7f8809f-d6a6-4a0d-8feb-b116575771cb"/>
    <ds:schemaRef ds:uri="944cbbcb-c4e7-4d26-9a13-3dba8fc4c2da"/>
  </ds:schemaRefs>
</ds:datastoreItem>
</file>

<file path=customXml/itemProps3.xml><?xml version="1.0" encoding="utf-8"?>
<ds:datastoreItem xmlns:ds="http://schemas.openxmlformats.org/officeDocument/2006/customXml" ds:itemID="{D49D2059-7B21-45F3-B8A1-F9F369135E7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Membership form.dotx</Template>
  <TotalTime>0</TotalTime>
  <Pages>1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2024-12-01T14:49:00Z</dcterms:created>
  <dcterms:modified xsi:type="dcterms:W3CDTF">2024-12-01T16:45:00Z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0x010100B2C5E87A6A714D41A753F8249D6D77BB</vt:lpwstr>
  </property>
  <property fmtid="{D5CDD505-2E9C-101B-9397-08002B2CF9AE}" pid="3" name="MediaServiceImageTags">
    <vt:lpwstr/>
  </property>
</Properties>
</file>