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7"/>
        <w:gridCol w:w="2769"/>
        <w:gridCol w:w="2814"/>
        <w:gridCol w:w="1280"/>
      </w:tblGrid>
      <w:tr w:rsidR="000172E5" w:rsidRPr="00637200" w14:paraId="0CCC03D0" w14:textId="77777777" w:rsidTr="006145D8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14:paraId="6D2703DC" w14:textId="3214F344" w:rsidR="000172E5" w:rsidRPr="00637200" w:rsidRDefault="00006BDA" w:rsidP="00637200">
            <w:pPr>
              <w:pStyle w:val="Heading1"/>
            </w:pPr>
            <w:r>
              <w:t>Participant Details</w:t>
            </w:r>
          </w:p>
        </w:tc>
      </w:tr>
      <w:tr w:rsidR="000172E5" w:rsidRPr="00846B76" w14:paraId="0757389C" w14:textId="77777777" w:rsidTr="006145D8">
        <w:sdt>
          <w:sdtPr>
            <w:id w:val="1621259925"/>
            <w:placeholder>
              <w:docPart w:val="20D4C7E3000C4097A563087117DD8AB4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09BB03D4" w14:textId="77777777" w:rsidR="000172E5" w:rsidRPr="00637200" w:rsidRDefault="007147D7" w:rsidP="00637200">
                <w:pPr>
                  <w:pStyle w:val="NormalIndent"/>
                </w:pPr>
                <w:r w:rsidRPr="00637200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668E9782" w14:textId="2B99311E" w:rsidR="000172E5" w:rsidRPr="00846B76" w:rsidRDefault="00C815CF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C7985E5" wp14:editId="403EA004">
                      <wp:simplePos x="0" y="0"/>
                      <wp:positionH relativeFrom="column">
                        <wp:posOffset>167005</wp:posOffset>
                      </wp:positionH>
                      <wp:positionV relativeFrom="paragraph">
                        <wp:posOffset>137795</wp:posOffset>
                      </wp:positionV>
                      <wp:extent cx="727805" cy="165015"/>
                      <wp:effectExtent l="57150" t="57150" r="53340" b="45085"/>
                      <wp:wrapNone/>
                      <wp:docPr id="1009819891" name="Ink 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7805" cy="1650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3FB1A6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59" o:spid="_x0000_s1026" type="#_x0000_t75" style="position:absolute;margin-left:12.45pt;margin-top:10.15pt;width:58.7pt;height:14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">
                      <v:imagedata r:id="rId11" o:title=""/>
                    </v:shape>
                  </w:pict>
                </mc:Fallback>
              </mc:AlternateContent>
            </w:r>
          </w:p>
        </w:tc>
      </w:tr>
      <w:tr w:rsidR="000172E5" w:rsidRPr="00846B76" w14:paraId="7A6D2B0B" w14:textId="77777777" w:rsidTr="006145D8">
        <w:sdt>
          <w:sdtPr>
            <w:id w:val="-1470592894"/>
            <w:placeholder>
              <w:docPart w:val="3457478F6B4A48EDA536F1D36301A472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38237F1B" w14:textId="77777777" w:rsidR="000172E5" w:rsidRPr="00637200" w:rsidRDefault="007147D7" w:rsidP="00637200">
                <w:pPr>
                  <w:pStyle w:val="NormalIndent"/>
                </w:pPr>
                <w:r w:rsidRPr="00637200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4CFFEC2" w14:textId="48F8EBC9" w:rsidR="000172E5" w:rsidRPr="00846B76" w:rsidRDefault="00C815CF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527E1EC0" wp14:editId="5077C98F">
                      <wp:simplePos x="0" y="0"/>
                      <wp:positionH relativeFrom="column">
                        <wp:posOffset>179070</wp:posOffset>
                      </wp:positionH>
                      <wp:positionV relativeFrom="paragraph">
                        <wp:posOffset>113030</wp:posOffset>
                      </wp:positionV>
                      <wp:extent cx="1060345" cy="206375"/>
                      <wp:effectExtent l="57150" t="57150" r="6985" b="41275"/>
                      <wp:wrapNone/>
                      <wp:docPr id="1129519398" name="Ink 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0345" cy="2063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E5AB2A" id="Ink 70" o:spid="_x0000_s1026" type="#_x0000_t75" style="position:absolute;margin-left:13.4pt;margin-top:8.2pt;width:84.95pt;height:17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">
                      <v:imagedata r:id="rId13" o:title=""/>
                    </v:shape>
                  </w:pict>
                </mc:Fallback>
              </mc:AlternateContent>
            </w:r>
          </w:p>
        </w:tc>
      </w:tr>
      <w:tr w:rsidR="000172E5" w:rsidRPr="00846B76" w14:paraId="3E01FC45" w14:textId="77777777" w:rsidTr="00006BDA">
        <w:tc>
          <w:tcPr>
            <w:tcW w:w="1334" w:type="pct"/>
            <w:vAlign w:val="bottom"/>
          </w:tcPr>
          <w:p w14:paraId="49194BA4" w14:textId="6157193E" w:rsidR="000172E5" w:rsidRPr="00637200" w:rsidRDefault="00C815CF" w:rsidP="00637200">
            <w:pPr>
              <w:pStyle w:val="NormalInden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654EFECD" wp14:editId="516DF159">
                      <wp:simplePos x="0" y="0"/>
                      <wp:positionH relativeFrom="column">
                        <wp:posOffset>1405255</wp:posOffset>
                      </wp:positionH>
                      <wp:positionV relativeFrom="paragraph">
                        <wp:posOffset>71120</wp:posOffset>
                      </wp:positionV>
                      <wp:extent cx="1809685" cy="305435"/>
                      <wp:effectExtent l="57150" t="57150" r="0" b="56515"/>
                      <wp:wrapNone/>
                      <wp:docPr id="1695429717" name="Ink 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9685" cy="3054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CFFD75" id="Ink 90" o:spid="_x0000_s1026" type="#_x0000_t75" style="position:absolute;margin-left:109.95pt;margin-top:4.9pt;width:143.95pt;height:25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">
                      <v:imagedata r:id="rId15" o:title=""/>
                    </v:shape>
                  </w:pict>
                </mc:Fallback>
              </mc:AlternateContent>
            </w:r>
            <w:r w:rsidR="00006BDA">
              <w:t>Mobile Nr.</w:t>
            </w:r>
          </w:p>
        </w:tc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A77BC26" w14:textId="1EA90D7F" w:rsidR="000172E5" w:rsidRPr="00846B76" w:rsidRDefault="000172E5" w:rsidP="00311D4F"/>
        </w:tc>
        <w:tc>
          <w:tcPr>
            <w:tcW w:w="1503" w:type="pct"/>
            <w:tcBorders>
              <w:top w:val="single" w:sz="4" w:space="0" w:color="auto"/>
            </w:tcBorders>
            <w:vAlign w:val="bottom"/>
          </w:tcPr>
          <w:p w14:paraId="0E79FB63" w14:textId="01A18AD9" w:rsidR="000172E5" w:rsidRDefault="00006BDA" w:rsidP="00311D4F">
            <w:r>
              <w:t xml:space="preserve">    Already Subscribed?</w:t>
            </w:r>
          </w:p>
        </w:tc>
        <w:tc>
          <w:tcPr>
            <w:tcW w:w="684" w:type="pct"/>
            <w:vAlign w:val="bottom"/>
          </w:tcPr>
          <w:p w14:paraId="78ADC8EC" w14:textId="4132446E" w:rsidR="000172E5" w:rsidRPr="00846B76" w:rsidRDefault="00C815CF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7152" behindDoc="0" locked="0" layoutInCell="1" allowOverlap="1" wp14:anchorId="40781065" wp14:editId="223400C9">
                      <wp:simplePos x="0" y="0"/>
                      <wp:positionH relativeFrom="column">
                        <wp:posOffset>71680</wp:posOffset>
                      </wp:positionH>
                      <wp:positionV relativeFrom="paragraph">
                        <wp:posOffset>83810</wp:posOffset>
                      </wp:positionV>
                      <wp:extent cx="371520" cy="223560"/>
                      <wp:effectExtent l="57150" t="57150" r="47625" b="43180"/>
                      <wp:wrapNone/>
                      <wp:docPr id="138263402" name="Ink 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1520" cy="223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9B4BC0" id="Ink 91" o:spid="_x0000_s1026" type="#_x0000_t75" style="position:absolute;margin-left:4.95pt;margin-top:5.9pt;width:30.65pt;height:1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">
                      <v:imagedata r:id="rId17" o:title=""/>
                    </v:shape>
                  </w:pict>
                </mc:Fallback>
              </mc:AlternateContent>
            </w:r>
            <w:r w:rsidR="00006BD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BAA1170" wp14:editId="50BF9CBE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120650</wp:posOffset>
                      </wp:positionV>
                      <wp:extent cx="289560" cy="281940"/>
                      <wp:effectExtent l="0" t="0" r="15240" b="22860"/>
                      <wp:wrapNone/>
                      <wp:docPr id="1784377713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" cy="2819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4647B5" id="Rectangle 1" o:spid="_x0000_s1026" style="position:absolute;margin-left:2.75pt;margin-top:9.5pt;width:22.8pt;height:2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" fillcolor="white [3201]" strokecolor="#666 [3209]" strokeweight="1pt"/>
                  </w:pict>
                </mc:Fallback>
              </mc:AlternateContent>
            </w:r>
          </w:p>
        </w:tc>
      </w:tr>
      <w:tr w:rsidR="000172E5" w:rsidRPr="00846B76" w14:paraId="78C3430F" w14:textId="77777777" w:rsidTr="00006BDA">
        <w:sdt>
          <w:sdtPr>
            <w:id w:val="1334104394"/>
            <w:placeholder>
              <w:docPart w:val="97C8D5027E8840BDBF641A8FBC3DC0B6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6D37CAB1" w14:textId="77777777" w:rsidR="000172E5" w:rsidRPr="00637200" w:rsidRDefault="007147D7" w:rsidP="00637200">
                <w:pPr>
                  <w:pStyle w:val="NormalIndent"/>
                </w:pPr>
                <w:r w:rsidRPr="00637200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1067CA29" w14:textId="7110AB0B" w:rsidR="000172E5" w:rsidRPr="00846B76" w:rsidRDefault="00C815CF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3776" behindDoc="0" locked="0" layoutInCell="1" allowOverlap="1" wp14:anchorId="7BC6FDB4" wp14:editId="6EF4150F">
                      <wp:simplePos x="0" y="0"/>
                      <wp:positionH relativeFrom="column">
                        <wp:posOffset>1590675</wp:posOffset>
                      </wp:positionH>
                      <wp:positionV relativeFrom="paragraph">
                        <wp:posOffset>109855</wp:posOffset>
                      </wp:positionV>
                      <wp:extent cx="2164385" cy="299620"/>
                      <wp:effectExtent l="57150" t="57150" r="7620" b="43815"/>
                      <wp:wrapNone/>
                      <wp:docPr id="658558355" name="Ink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64385" cy="2996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3A5074" id="Ink 117" o:spid="_x0000_s1026" type="#_x0000_t75" style="position:absolute;margin-left:124.55pt;margin-top:7.95pt;width:171.8pt;height:25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">
                      <v:imagedata r:id="rId1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1A50A51E" wp14:editId="1A4038CD">
                      <wp:simplePos x="0" y="0"/>
                      <wp:positionH relativeFrom="column">
                        <wp:posOffset>-162560</wp:posOffset>
                      </wp:positionH>
                      <wp:positionV relativeFrom="paragraph">
                        <wp:posOffset>140335</wp:posOffset>
                      </wp:positionV>
                      <wp:extent cx="1568480" cy="189720"/>
                      <wp:effectExtent l="57150" t="57150" r="0" b="58420"/>
                      <wp:wrapNone/>
                      <wp:docPr id="842620341" name="Ink 1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68480" cy="18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783E5C" id="Ink 106" o:spid="_x0000_s1026" type="#_x0000_t75" style="position:absolute;margin-left:-13.5pt;margin-top:10.35pt;width:124.9pt;height:16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">
                      <v:imagedata r:id="rId21" o:title=""/>
                    </v:shape>
                  </w:pict>
                </mc:Fallback>
              </mc:AlternateContent>
            </w:r>
          </w:p>
        </w:tc>
      </w:tr>
      <w:tr w:rsidR="00006BDA" w:rsidRPr="00846B76" w14:paraId="6062665C" w14:textId="77777777" w:rsidTr="00006BDA">
        <w:tc>
          <w:tcPr>
            <w:tcW w:w="5000" w:type="pct"/>
            <w:gridSpan w:val="4"/>
            <w:vAlign w:val="bottom"/>
          </w:tcPr>
          <w:p w14:paraId="6B4F6855" w14:textId="2F0912BC" w:rsidR="00006BDA" w:rsidRPr="00846B76" w:rsidRDefault="00A30BAF" w:rsidP="00311D4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603F860" wp14:editId="060F33D9">
                      <wp:simplePos x="0" y="0"/>
                      <wp:positionH relativeFrom="column">
                        <wp:posOffset>4549140</wp:posOffset>
                      </wp:positionH>
                      <wp:positionV relativeFrom="paragraph">
                        <wp:posOffset>119380</wp:posOffset>
                      </wp:positionV>
                      <wp:extent cx="289560" cy="281940"/>
                      <wp:effectExtent l="0" t="0" r="15240" b="22860"/>
                      <wp:wrapNone/>
                      <wp:docPr id="674639668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" cy="2819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B32846" id="Rectangle 1" o:spid="_x0000_s1026" style="position:absolute;margin-left:358.2pt;margin-top:9.4pt;width:22.8pt;height:2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" fillcolor="white [3201]" strokecolor="#666 [3209]" strokeweight="1pt"/>
                  </w:pict>
                </mc:Fallback>
              </mc:AlternateContent>
            </w:r>
            <w:r>
              <w:t xml:space="preserve">            </w:t>
            </w:r>
            <w:r w:rsidR="00006BDA">
              <w:t xml:space="preserve">Join </w:t>
            </w:r>
            <w:r>
              <w:t>the special</w:t>
            </w:r>
            <w:r w:rsidR="00006BDA">
              <w:t xml:space="preserve"> session on </w:t>
            </w:r>
            <w:r>
              <w:t>Distributed Training</w:t>
            </w:r>
            <w:r w:rsidR="00006BDA">
              <w:t xml:space="preserve"> as </w:t>
            </w:r>
            <w:r>
              <w:t xml:space="preserve">well?  </w:t>
            </w:r>
          </w:p>
        </w:tc>
      </w:tr>
      <w:tr w:rsidR="000172E5" w:rsidRPr="00846B76" w14:paraId="28FE7FEF" w14:textId="77777777" w:rsidTr="006145D8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14:paraId="75F0912E" w14:textId="3488DE03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0172E5" w:rsidRPr="00846B76" w14:paraId="050479B7" w14:textId="77777777" w:rsidTr="006145D8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14:paraId="467EAECB" w14:textId="4F8FEE95" w:rsidR="000172E5" w:rsidRPr="00846B76" w:rsidRDefault="00006BDA" w:rsidP="00637200">
            <w:pPr>
              <w:pStyle w:val="Heading1"/>
            </w:pPr>
            <w:r>
              <w:t>Refer a Friend</w:t>
            </w:r>
          </w:p>
        </w:tc>
      </w:tr>
      <w:tr w:rsidR="000172E5" w:rsidRPr="00846B76" w14:paraId="01FF0077" w14:textId="77777777" w:rsidTr="006145D8">
        <w:sdt>
          <w:sdtPr>
            <w:id w:val="-2047821762"/>
            <w:placeholder>
              <w:docPart w:val="1BC9925C648A4015958D636C0DAB18FD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17BE1E66" w14:textId="77777777" w:rsidR="000172E5" w:rsidRPr="00846B76" w:rsidRDefault="007147D7" w:rsidP="00311D4F">
                <w:pPr>
                  <w:pStyle w:val="NormalIndent"/>
                </w:pPr>
                <w:r w:rsidRPr="006145D8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73A0FC61" w14:textId="3214386A" w:rsidR="000172E5" w:rsidRPr="00846B76" w:rsidRDefault="006E6424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8112" behindDoc="0" locked="0" layoutInCell="1" allowOverlap="1" wp14:anchorId="24D51CD0" wp14:editId="182E451F">
                      <wp:simplePos x="0" y="0"/>
                      <wp:positionH relativeFrom="column">
                        <wp:posOffset>1381125</wp:posOffset>
                      </wp:positionH>
                      <wp:positionV relativeFrom="paragraph">
                        <wp:posOffset>146685</wp:posOffset>
                      </wp:positionV>
                      <wp:extent cx="900320" cy="208915"/>
                      <wp:effectExtent l="57150" t="57150" r="0" b="57785"/>
                      <wp:wrapNone/>
                      <wp:docPr id="2076732441" name="Ink 1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0320" cy="2089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785137" id="Ink 131" o:spid="_x0000_s1026" type="#_x0000_t75" style="position:absolute;margin-left:108.05pt;margin-top:10.85pt;width:72.35pt;height:17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">
                      <v:imagedata r:id="rId2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1968" behindDoc="0" locked="0" layoutInCell="1" allowOverlap="1" wp14:anchorId="680C82D1" wp14:editId="5936DB66">
                      <wp:simplePos x="0" y="0"/>
                      <wp:positionH relativeFrom="column">
                        <wp:posOffset>212090</wp:posOffset>
                      </wp:positionH>
                      <wp:positionV relativeFrom="paragraph">
                        <wp:posOffset>75565</wp:posOffset>
                      </wp:positionV>
                      <wp:extent cx="1042855" cy="339350"/>
                      <wp:effectExtent l="57150" t="57150" r="5080" b="41910"/>
                      <wp:wrapNone/>
                      <wp:docPr id="1468757519" name="Ink 1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2855" cy="3393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F019D" id="Ink 125" o:spid="_x0000_s1026" type="#_x0000_t75" style="position:absolute;margin-left:16pt;margin-top:5.25pt;width:83.5pt;height:28.1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">
                      <v:imagedata r:id="rId25" o:title=""/>
                    </v:shape>
                  </w:pict>
                </mc:Fallback>
              </mc:AlternateContent>
            </w:r>
          </w:p>
        </w:tc>
      </w:tr>
      <w:tr w:rsidR="000172E5" w:rsidRPr="00846B76" w14:paraId="73DAB6EC" w14:textId="77777777" w:rsidTr="006145D8">
        <w:sdt>
          <w:sdtPr>
            <w:id w:val="-1368443858"/>
            <w:placeholder>
              <w:docPart w:val="68B08DB0B914455891843E781F115CAF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2EC18603" w14:textId="77777777" w:rsidR="000172E5" w:rsidRPr="00846B76" w:rsidRDefault="007147D7" w:rsidP="00311D4F">
                <w:pPr>
                  <w:pStyle w:val="NormalIndent"/>
                </w:pPr>
                <w:r w:rsidRPr="006145D8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3EDE15" w14:textId="77777777" w:rsidR="000172E5" w:rsidRPr="00846B76" w:rsidRDefault="000172E5" w:rsidP="00311D4F"/>
        </w:tc>
      </w:tr>
      <w:tr w:rsidR="000172E5" w:rsidRPr="00846B76" w14:paraId="083A7A95" w14:textId="77777777" w:rsidTr="00006BDA">
        <w:tc>
          <w:tcPr>
            <w:tcW w:w="1334" w:type="pct"/>
            <w:vAlign w:val="bottom"/>
          </w:tcPr>
          <w:p w14:paraId="28A88022" w14:textId="253E7473" w:rsidR="000172E5" w:rsidRPr="00846B76" w:rsidRDefault="00006BDA" w:rsidP="00311D4F">
            <w:pPr>
              <w:pStyle w:val="NormalIndent"/>
            </w:pPr>
            <w:r>
              <w:t>Mobile Nr.</w:t>
            </w:r>
          </w:p>
        </w:tc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34870B1" w14:textId="55C3E205" w:rsidR="000172E5" w:rsidRPr="00846B76" w:rsidRDefault="006E6424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0640" behindDoc="0" locked="0" layoutInCell="1" allowOverlap="1" wp14:anchorId="5592311B" wp14:editId="06E7F3B1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71120</wp:posOffset>
                      </wp:positionV>
                      <wp:extent cx="2727780" cy="353695"/>
                      <wp:effectExtent l="57150" t="57150" r="53975" b="46355"/>
                      <wp:wrapNone/>
                      <wp:docPr id="1594806894" name="Ink 1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27780" cy="3536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A730AF" id="Ink 153" o:spid="_x0000_s1026" type="#_x0000_t75" style="position:absolute;margin-left:45.75pt;margin-top:4.9pt;width:216.2pt;height:29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1503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D18160F" w14:textId="11A8CFEA" w:rsidR="000172E5" w:rsidRPr="00846B76" w:rsidRDefault="000172E5" w:rsidP="00637200"/>
        </w:tc>
        <w:tc>
          <w:tcPr>
            <w:tcW w:w="68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0131C88" w14:textId="77777777" w:rsidR="000172E5" w:rsidRPr="00846B76" w:rsidRDefault="000172E5" w:rsidP="00311D4F"/>
        </w:tc>
      </w:tr>
      <w:tr w:rsidR="000172E5" w:rsidRPr="00846B76" w14:paraId="7FD04C24" w14:textId="77777777" w:rsidTr="006145D8">
        <w:sdt>
          <w:sdtPr>
            <w:id w:val="-1359804501"/>
            <w:placeholder>
              <w:docPart w:val="DA1B8B41E56F4B8080FC061C2642F253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467D4C31" w14:textId="77777777" w:rsidR="000172E5" w:rsidRPr="00846B76" w:rsidRDefault="007147D7" w:rsidP="00311D4F">
                <w:pPr>
                  <w:pStyle w:val="NormalIndent"/>
                </w:pPr>
                <w:r w:rsidRPr="006145D8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4FE0D821" w14:textId="77777777" w:rsidR="000172E5" w:rsidRPr="00846B76" w:rsidRDefault="000172E5" w:rsidP="00311D4F"/>
        </w:tc>
      </w:tr>
      <w:tr w:rsidR="000172E5" w:rsidRPr="00846B76" w14:paraId="5011D531" w14:textId="77777777" w:rsidTr="006145D8">
        <w:tc>
          <w:tcPr>
            <w:tcW w:w="1334" w:type="pct"/>
            <w:vAlign w:val="bottom"/>
          </w:tcPr>
          <w:p w14:paraId="7505FF54" w14:textId="77777777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  <w:tc>
          <w:tcPr>
            <w:tcW w:w="3666" w:type="pct"/>
            <w:gridSpan w:val="3"/>
            <w:vAlign w:val="bottom"/>
          </w:tcPr>
          <w:p w14:paraId="02213C45" w14:textId="77777777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</w:tr>
    </w:tbl>
    <w:p w14:paraId="12383AF9" w14:textId="4CD69313" w:rsidR="000172E5" w:rsidRPr="0006568A" w:rsidRDefault="000172E5" w:rsidP="00637200"/>
    <w:sectPr w:rsidR="000172E5" w:rsidRPr="0006568A" w:rsidSect="006145D8">
      <w:headerReference w:type="default" r:id="rId28"/>
      <w:footerReference w:type="default" r:id="rId29"/>
      <w:pgSz w:w="12240" w:h="15840"/>
      <w:pgMar w:top="1440" w:right="1440" w:bottom="1440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10B3FE" w14:textId="77777777" w:rsidR="008133E4" w:rsidRDefault="008133E4" w:rsidP="000172E5">
      <w:pPr>
        <w:spacing w:after="0" w:line="240" w:lineRule="auto"/>
      </w:pPr>
      <w:r>
        <w:separator/>
      </w:r>
    </w:p>
  </w:endnote>
  <w:endnote w:type="continuationSeparator" w:id="0">
    <w:p w14:paraId="4D4A37C8" w14:textId="77777777" w:rsidR="008133E4" w:rsidRDefault="008133E4" w:rsidP="00017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A5CBA19-7816-47F5-B131-9097CCF42103}"/>
    <w:embedBold r:id="rId2" w:fontKey="{89230C5D-1B9D-44DD-B94A-62E062DB4B33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2E7AE362-3A59-4659-8EA4-39C98E832AD7}"/>
    <w:embedBold r:id="rId4" w:fontKey="{D53D1BF9-BC13-4D12-9B93-6B6A9049036D}"/>
    <w:embedItalic r:id="rId5" w:fontKey="{B2950B38-2BF6-4C1D-B9C7-24A27AC601C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508CCC99-44AB-4886-938E-C627D176709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FA358E45-94D8-4F1B-9F4A-0D281991F99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75"/>
      <w:gridCol w:w="4675"/>
    </w:tblGrid>
    <w:tr w:rsidR="00311D4F" w:rsidRPr="00311D4F" w14:paraId="6FA0A37A" w14:textId="77777777" w:rsidTr="00637200">
      <w:sdt>
        <w:sdtPr>
          <w:id w:val="14823600"/>
          <w:temporary/>
          <w:showingPlcHdr/>
          <w15:appearance w15:val="hidden"/>
        </w:sdtPr>
        <w:sdtContent>
          <w:tc>
            <w:tcPr>
              <w:tcW w:w="4675" w:type="dxa"/>
              <w:vAlign w:val="center"/>
            </w:tcPr>
            <w:p w14:paraId="50D24E61" w14:textId="77777777" w:rsidR="00311D4F" w:rsidRPr="00311D4F" w:rsidRDefault="00637200" w:rsidP="00637200">
              <w:pPr>
                <w:pStyle w:val="Footer"/>
              </w:pPr>
              <w:r w:rsidRPr="00311D4F">
                <w:rPr>
                  <w:rStyle w:val="FooterChar"/>
                </w:rPr>
                <w:t xml:space="preserve">Double click in Footer to put School Name </w:t>
              </w:r>
              <w:r w:rsidRPr="00311D4F">
                <w:rPr>
                  <w:rStyle w:val="FooterChar"/>
                </w:rPr>
                <w:br/>
                <w:t>here and update logo</w:t>
              </w:r>
            </w:p>
          </w:tc>
        </w:sdtContent>
      </w:sdt>
      <w:tc>
        <w:tcPr>
          <w:tcW w:w="4675" w:type="dxa"/>
          <w:vAlign w:val="center"/>
        </w:tcPr>
        <w:p w14:paraId="2F15BA81" w14:textId="77777777" w:rsidR="00311D4F" w:rsidRPr="00311D4F" w:rsidRDefault="00311D4F" w:rsidP="00637200">
          <w:pPr>
            <w:pStyle w:val="Footer"/>
            <w:jc w:val="right"/>
          </w:pPr>
          <w:r w:rsidRPr="00311D4F">
            <w:rPr>
              <w:noProof/>
            </w:rPr>
            <w:drawing>
              <wp:inline distT="0" distB="0" distL="0" distR="0" wp14:anchorId="115B10C0" wp14:editId="6D9E5762">
                <wp:extent cx="1280160" cy="493920"/>
                <wp:effectExtent l="0" t="0" r="0" b="1905"/>
                <wp:docPr id="3" name="Picture 8" descr="logo&#10;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E28ACC-E44C-4381-B768-0310810E78D2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8">
                          <a:extLst>
                            <a:ext uri="{FF2B5EF4-FFF2-40B4-BE49-F238E27FC236}">
                              <a16:creationId xmlns:a16="http://schemas.microsoft.com/office/drawing/2014/main" id="{4FE28ACC-E44C-4381-B768-0310810E78D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duotone>
                            <a:prstClr val="black"/>
                            <a:schemeClr val="tx2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160" cy="493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0AC7D81" w14:textId="77777777" w:rsidR="006145D8" w:rsidRDefault="006145D8" w:rsidP="006372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305403" w14:textId="77777777" w:rsidR="008133E4" w:rsidRDefault="008133E4" w:rsidP="000172E5">
      <w:pPr>
        <w:spacing w:after="0" w:line="240" w:lineRule="auto"/>
      </w:pPr>
      <w:r>
        <w:separator/>
      </w:r>
    </w:p>
  </w:footnote>
  <w:footnote w:type="continuationSeparator" w:id="0">
    <w:p w14:paraId="7E262210" w14:textId="77777777" w:rsidR="008133E4" w:rsidRDefault="008133E4" w:rsidP="000172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1350"/>
      <w:gridCol w:w="8000"/>
    </w:tblGrid>
    <w:tr w:rsidR="00B337A2" w:rsidRPr="00637200" w14:paraId="79167E06" w14:textId="77777777" w:rsidTr="00384B05">
      <w:trPr>
        <w:trHeight w:val="990"/>
      </w:trPr>
      <w:tc>
        <w:tcPr>
          <w:tcW w:w="1350" w:type="dxa"/>
          <w:vAlign w:val="center"/>
        </w:tcPr>
        <w:p w14:paraId="5AD4DCB3" w14:textId="77777777" w:rsidR="00B337A2" w:rsidRPr="00637200" w:rsidRDefault="00B337A2" w:rsidP="00637200">
          <w:pPr>
            <w:pStyle w:val="Header"/>
          </w:pPr>
          <w:r w:rsidRPr="00637200">
            <w:rPr>
              <w:noProof/>
            </w:rPr>
            <w:drawing>
              <wp:inline distT="0" distB="0" distL="0" distR="0" wp14:anchorId="2791FF49" wp14:editId="26FB4A38">
                <wp:extent cx="640080" cy="640080"/>
                <wp:effectExtent l="0" t="0" r="0" b="0"/>
                <wp:docPr id="2" name="Graphic 2" descr="Use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" cy="64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vAlign w:val="center"/>
        </w:tcPr>
        <w:p w14:paraId="3323A24F" w14:textId="6B74BFD2" w:rsidR="00B337A2" w:rsidRPr="00637200" w:rsidRDefault="00006BDA" w:rsidP="00637200">
          <w:pPr>
            <w:pStyle w:val="Header"/>
          </w:pPr>
          <w:r>
            <w:t>Workshop Pass Giveaway</w:t>
          </w:r>
        </w:p>
      </w:tc>
    </w:tr>
  </w:tbl>
  <w:p w14:paraId="6EED9766" w14:textId="77777777" w:rsidR="000172E5" w:rsidRPr="00311D4F" w:rsidRDefault="000172E5" w:rsidP="00311D4F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287808933">
    <w:abstractNumId w:val="11"/>
  </w:num>
  <w:num w:numId="2" w16cid:durableId="1548030977">
    <w:abstractNumId w:val="7"/>
  </w:num>
  <w:num w:numId="3" w16cid:durableId="30686690">
    <w:abstractNumId w:val="15"/>
  </w:num>
  <w:num w:numId="4" w16cid:durableId="715786571">
    <w:abstractNumId w:val="12"/>
  </w:num>
  <w:num w:numId="5" w16cid:durableId="301234044">
    <w:abstractNumId w:val="13"/>
  </w:num>
  <w:num w:numId="6" w16cid:durableId="1474329429">
    <w:abstractNumId w:val="19"/>
  </w:num>
  <w:num w:numId="7" w16cid:durableId="90778162">
    <w:abstractNumId w:val="6"/>
  </w:num>
  <w:num w:numId="8" w16cid:durableId="3212310">
    <w:abstractNumId w:val="10"/>
  </w:num>
  <w:num w:numId="9" w16cid:durableId="853615520">
    <w:abstractNumId w:val="17"/>
  </w:num>
  <w:num w:numId="10" w16cid:durableId="231158089">
    <w:abstractNumId w:val="1"/>
  </w:num>
  <w:num w:numId="11" w16cid:durableId="1511750089">
    <w:abstractNumId w:val="5"/>
  </w:num>
  <w:num w:numId="12" w16cid:durableId="32734004">
    <w:abstractNumId w:val="0"/>
  </w:num>
  <w:num w:numId="13" w16cid:durableId="1923180416">
    <w:abstractNumId w:val="2"/>
  </w:num>
  <w:num w:numId="14" w16cid:durableId="1104495235">
    <w:abstractNumId w:val="9"/>
  </w:num>
  <w:num w:numId="15" w16cid:durableId="260453689">
    <w:abstractNumId w:val="8"/>
  </w:num>
  <w:num w:numId="16" w16cid:durableId="545338242">
    <w:abstractNumId w:val="16"/>
  </w:num>
  <w:num w:numId="17" w16cid:durableId="1995643688">
    <w:abstractNumId w:val="3"/>
  </w:num>
  <w:num w:numId="18" w16cid:durableId="1284463174">
    <w:abstractNumId w:val="21"/>
  </w:num>
  <w:num w:numId="19" w16cid:durableId="760416544">
    <w:abstractNumId w:val="18"/>
  </w:num>
  <w:num w:numId="20" w16cid:durableId="823819941">
    <w:abstractNumId w:val="14"/>
  </w:num>
  <w:num w:numId="21" w16cid:durableId="1168980245">
    <w:abstractNumId w:val="20"/>
  </w:num>
  <w:num w:numId="22" w16cid:durableId="498228285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BDA"/>
    <w:rsid w:val="00006BDA"/>
    <w:rsid w:val="000172E5"/>
    <w:rsid w:val="00052382"/>
    <w:rsid w:val="0006568A"/>
    <w:rsid w:val="00076F0F"/>
    <w:rsid w:val="00084253"/>
    <w:rsid w:val="000D1F49"/>
    <w:rsid w:val="00135E0D"/>
    <w:rsid w:val="001727CA"/>
    <w:rsid w:val="001800AB"/>
    <w:rsid w:val="001E4D44"/>
    <w:rsid w:val="002C56E6"/>
    <w:rsid w:val="00311D4F"/>
    <w:rsid w:val="0034390E"/>
    <w:rsid w:val="00344849"/>
    <w:rsid w:val="00361E11"/>
    <w:rsid w:val="003769BA"/>
    <w:rsid w:val="003F0847"/>
    <w:rsid w:val="0040090B"/>
    <w:rsid w:val="00410552"/>
    <w:rsid w:val="0046302A"/>
    <w:rsid w:val="00487D2D"/>
    <w:rsid w:val="004D5D62"/>
    <w:rsid w:val="005112D0"/>
    <w:rsid w:val="005611C9"/>
    <w:rsid w:val="00577E06"/>
    <w:rsid w:val="00583334"/>
    <w:rsid w:val="005A3BF7"/>
    <w:rsid w:val="005F2035"/>
    <w:rsid w:val="005F7990"/>
    <w:rsid w:val="006145D8"/>
    <w:rsid w:val="00637200"/>
    <w:rsid w:val="0063739C"/>
    <w:rsid w:val="006E6424"/>
    <w:rsid w:val="007147D7"/>
    <w:rsid w:val="00760768"/>
    <w:rsid w:val="00770F25"/>
    <w:rsid w:val="007A35A8"/>
    <w:rsid w:val="007B0A85"/>
    <w:rsid w:val="007C6A52"/>
    <w:rsid w:val="008133E4"/>
    <w:rsid w:val="0082043E"/>
    <w:rsid w:val="00846B76"/>
    <w:rsid w:val="00892B7A"/>
    <w:rsid w:val="008E203A"/>
    <w:rsid w:val="0091229C"/>
    <w:rsid w:val="00940E73"/>
    <w:rsid w:val="0098597D"/>
    <w:rsid w:val="009F619A"/>
    <w:rsid w:val="009F6DDE"/>
    <w:rsid w:val="00A30BAF"/>
    <w:rsid w:val="00A370A8"/>
    <w:rsid w:val="00B337A2"/>
    <w:rsid w:val="00BD4753"/>
    <w:rsid w:val="00BD5CB1"/>
    <w:rsid w:val="00BE62EE"/>
    <w:rsid w:val="00C003BA"/>
    <w:rsid w:val="00C4602F"/>
    <w:rsid w:val="00C46878"/>
    <w:rsid w:val="00C6231D"/>
    <w:rsid w:val="00C815CF"/>
    <w:rsid w:val="00CB4A51"/>
    <w:rsid w:val="00CD4532"/>
    <w:rsid w:val="00CD47B0"/>
    <w:rsid w:val="00CE6104"/>
    <w:rsid w:val="00CE7918"/>
    <w:rsid w:val="00D16163"/>
    <w:rsid w:val="00DB3FAD"/>
    <w:rsid w:val="00DC71EC"/>
    <w:rsid w:val="00E61483"/>
    <w:rsid w:val="00E61C09"/>
    <w:rsid w:val="00EB3B58"/>
    <w:rsid w:val="00EC7359"/>
    <w:rsid w:val="00EE3054"/>
    <w:rsid w:val="00F00606"/>
    <w:rsid w:val="00F01256"/>
    <w:rsid w:val="00F7711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6E0AD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311D4F"/>
    <w:pPr>
      <w:spacing w:before="200"/>
    </w:pPr>
  </w:style>
  <w:style w:type="paragraph" w:styleId="Heading1">
    <w:name w:val="heading 1"/>
    <w:basedOn w:val="Normal"/>
    <w:link w:val="Heading1Char"/>
    <w:uiPriority w:val="1"/>
    <w:qFormat/>
    <w:rsid w:val="006145D8"/>
    <w:pPr>
      <w:spacing w:before="120" w:after="120" w:line="240" w:lineRule="auto"/>
      <w:outlineLvl w:val="0"/>
    </w:pPr>
    <w:rPr>
      <w:rFonts w:asciiTheme="majorHAnsi" w:hAnsiTheme="majorHAnsi"/>
      <w:b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145D8"/>
    <w:rPr>
      <w:rFonts w:asciiTheme="majorHAnsi" w:hAnsiTheme="majorHAnsi"/>
      <w:b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145D8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qFormat/>
    <w:rsid w:val="00311D4F"/>
    <w:pPr>
      <w:spacing w:after="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145D8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5D8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qFormat/>
    <w:rsid w:val="00637200"/>
    <w:pPr>
      <w:spacing w:after="0"/>
    </w:pPr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37200"/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637200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37200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rsid w:val="00311D4F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14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5D8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145D8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5D8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5D8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5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145D8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846B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45D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720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2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webSettings" Target="webSettings.xml"/><Relationship Id="rId12" Type="http://schemas.openxmlformats.org/officeDocument/2006/relationships/customXml" Target="ink/ink2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customXml" Target="ink/ink8.xml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eader" Target="header1.xml"/><Relationship Id="rId10" Type="http://schemas.openxmlformats.org/officeDocument/2006/relationships/customXml" Target="ink/ink1.xml"/><Relationship Id="rId19" Type="http://schemas.openxmlformats.org/officeDocument/2006/relationships/image" Target="media/image5.png"/><Relationship Id="rId31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svg"/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hiplash\AppData\Roaming\Microsoft\Templates\Membership%20for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0D4C7E3000C4097A563087117DD8A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46B689-B5DA-45AB-9D8B-B91AC1167349}"/>
      </w:docPartPr>
      <w:docPartBody>
        <w:p w:rsidR="00B64132" w:rsidRDefault="00B64132">
          <w:pPr>
            <w:pStyle w:val="20D4C7E3000C4097A563087117DD8AB4"/>
          </w:pPr>
          <w:r w:rsidRPr="006145D8">
            <w:t>First Name</w:t>
          </w:r>
        </w:p>
      </w:docPartBody>
    </w:docPart>
    <w:docPart>
      <w:docPartPr>
        <w:name w:val="3457478F6B4A48EDA536F1D36301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809D33-9D6B-467A-AED6-67A7667DE308}"/>
      </w:docPartPr>
      <w:docPartBody>
        <w:p w:rsidR="00B64132" w:rsidRDefault="00B64132">
          <w:pPr>
            <w:pStyle w:val="3457478F6B4A48EDA536F1D36301A472"/>
          </w:pPr>
          <w:r w:rsidRPr="006145D8">
            <w:t>Last Name</w:t>
          </w:r>
        </w:p>
      </w:docPartBody>
    </w:docPart>
    <w:docPart>
      <w:docPartPr>
        <w:name w:val="97C8D5027E8840BDBF641A8FBC3DC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E1B82-ECD7-419C-BEF9-B26CB9C16449}"/>
      </w:docPartPr>
      <w:docPartBody>
        <w:p w:rsidR="00B64132" w:rsidRDefault="00B64132">
          <w:pPr>
            <w:pStyle w:val="97C8D5027E8840BDBF641A8FBC3DC0B6"/>
          </w:pPr>
          <w:r w:rsidRPr="006145D8">
            <w:t>Email</w:t>
          </w:r>
        </w:p>
      </w:docPartBody>
    </w:docPart>
    <w:docPart>
      <w:docPartPr>
        <w:name w:val="1BC9925C648A4015958D636C0DAB18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667AB8-D088-4B51-8D6C-C4B2C062A074}"/>
      </w:docPartPr>
      <w:docPartBody>
        <w:p w:rsidR="00B64132" w:rsidRDefault="00B64132">
          <w:pPr>
            <w:pStyle w:val="1BC9925C648A4015958D636C0DAB18FD"/>
          </w:pPr>
          <w:r w:rsidRPr="006145D8">
            <w:t>First Name</w:t>
          </w:r>
        </w:p>
      </w:docPartBody>
    </w:docPart>
    <w:docPart>
      <w:docPartPr>
        <w:name w:val="68B08DB0B914455891843E781F115C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2E3E31-976D-4583-A7C0-C711D67E6AFE}"/>
      </w:docPartPr>
      <w:docPartBody>
        <w:p w:rsidR="00B64132" w:rsidRDefault="00B64132">
          <w:pPr>
            <w:pStyle w:val="68B08DB0B914455891843E781F115CAF"/>
          </w:pPr>
          <w:r w:rsidRPr="006145D8">
            <w:t>Last Name</w:t>
          </w:r>
        </w:p>
      </w:docPartBody>
    </w:docPart>
    <w:docPart>
      <w:docPartPr>
        <w:name w:val="DA1B8B41E56F4B8080FC061C2642F2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4D3A3F-4505-4AFE-B4B4-1AEBDDFF9630}"/>
      </w:docPartPr>
      <w:docPartBody>
        <w:p w:rsidR="00B64132" w:rsidRDefault="00B64132">
          <w:pPr>
            <w:pStyle w:val="DA1B8B41E56F4B8080FC061C2642F253"/>
          </w:pPr>
          <w:r w:rsidRPr="006145D8"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132"/>
    <w:rsid w:val="001037CC"/>
    <w:rsid w:val="00410552"/>
    <w:rsid w:val="005611C9"/>
    <w:rsid w:val="00B64132"/>
    <w:rsid w:val="00F77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spacing w:before="120" w:after="120" w:line="240" w:lineRule="auto"/>
      <w:outlineLvl w:val="0"/>
    </w:pPr>
    <w:rPr>
      <w:rFonts w:asciiTheme="majorHAnsi" w:eastAsiaTheme="minorHAnsi" w:hAnsiTheme="majorHAnsi"/>
      <w:b/>
      <w:kern w:val="0"/>
      <w:sz w:val="28"/>
      <w:szCs w:val="28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inorHAnsi" w:hAnsiTheme="majorHAnsi"/>
      <w:b/>
      <w:kern w:val="0"/>
      <w:sz w:val="28"/>
      <w:szCs w:val="28"/>
      <w:lang w:val="en-US" w:eastAsia="en-US"/>
      <w14:ligatures w14:val="none"/>
    </w:rPr>
  </w:style>
  <w:style w:type="paragraph" w:customStyle="1" w:styleId="20D4C7E3000C4097A563087117DD8AB4">
    <w:name w:val="20D4C7E3000C4097A563087117DD8AB4"/>
  </w:style>
  <w:style w:type="paragraph" w:customStyle="1" w:styleId="3457478F6B4A48EDA536F1D36301A472">
    <w:name w:val="3457478F6B4A48EDA536F1D36301A472"/>
  </w:style>
  <w:style w:type="paragraph" w:customStyle="1" w:styleId="97C8D5027E8840BDBF641A8FBC3DC0B6">
    <w:name w:val="97C8D5027E8840BDBF641A8FBC3DC0B6"/>
  </w:style>
  <w:style w:type="paragraph" w:customStyle="1" w:styleId="1BC9925C648A4015958D636C0DAB18FD">
    <w:name w:val="1BC9925C648A4015958D636C0DAB18FD"/>
  </w:style>
  <w:style w:type="paragraph" w:customStyle="1" w:styleId="68B08DB0B914455891843E781F115CAF">
    <w:name w:val="68B08DB0B914455891843E781F115CAF"/>
  </w:style>
  <w:style w:type="paragraph" w:customStyle="1" w:styleId="DA1B8B41E56F4B8080FC061C2642F253">
    <w:name w:val="DA1B8B41E56F4B8080FC061C2642F2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3:50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443 113 2708,'0'0'164,"0"-34"3974,-2 31-3925,0 0 0,0 1 0,-1 0 0,1-1 0,-1 1 1,1 0-1,-1 0 0,0 1 0,1-1 0,-7-2 0,-32-14 147,30 14-378,0 1 0,0 0 0,0 1 0,0 1 0,0 0-1,-1 0 1,1 1 0,0 0 0,0 1 0,-1 1 0,1-1 0,-19 7 0,16-4 7,0 1 1,0 1-1,1 0 1,-1 1-1,2 0 1,-1 1 0,1 0-1,0 1 1,-15 15-1,20-17 24,0 1 0,1 0 0,1 0 0,-1 0 0,1 1 0,0 0 0,-6 18 0,10-23-5,-1-1 0,1 1 0,0 0-1,0 0 1,0 0 0,1 0 0,-1 0-1,1 0 1,0 0 0,0 0 0,1 1-1,-1-1 1,1 0 0,0 0 0,0-1-1,0 1 1,1 0 0,-1 0 0,1 0-1,0-1 1,3 6 0,10 6 1,0 0 0,1-1 0,1-1 0,0 0 0,0-2 0,1 0-1,1-1 1,0 0 0,0-2 0,1 0 0,0-1 0,0-2 0,0 0 0,1 0 0,0-2 0,25 1 0,-39-5-11,-1 1 1,0-1 0,1 0-1,-1 0 1,0-1-1,1 1 1,-1-1 0,0-1-1,0 1 1,0-1-1,-1 0 1,1-1 0,-1 1-1,0-1 1,0 0-1,0-1 1,0 1 0,-1-1-1,6-7 1,-4 5 156,-1-1 0,0 0 0,-1 0 0,0-1 0,0 1 0,-1-1 0,0 0 0,0 0 0,-1 0 0,-1 0 0,1 0 0,-1-17 0,-1 17-105,-1 0 0,0 1-1,0-1 1,-1 1-1,-1-1 1,1 1-1,-1 0 1,-1 0-1,1 0 1,-1 0-1,-1 1 1,1-1 0,-1 1-1,-1 0 1,1 1-1,-1-1 1,0 1-1,-1 0 1,1 1-1,-1 0 1,-9-6-1,3 3-184,0 1-1,0 0 0,0 1 0,-29-9 1,27 11-670,0 1 0,0 0 0,-1 1 0,-21 0 0,21 2-3918</inkml:trace>
  <inkml:trace contextRef="#ctx0" brushRef="#br0" timeOffset="542.38">707 1 3588,'-1'0'217,"-1"0"0,0 0 0,1 0 0,-1 0 0,0 0 0,1 1-1,-1-1 1,0 0 0,1 1 0,-1 0 0,1-1 0,-1 1 0,1 0-1,-1 0 1,1 0 0,-1-1 0,1 2 0,0-1 0,0 0 0,-2 1-1,1 2-205,0-1-1,1 0 1,-1 1-1,1-1 0,-1 1 1,1 0-1,0-1 1,0 6-1,-5 27 149,2 0-1,0 68 0,6-95-136,-1 1 0,2-1 0,-1 0-1,1 0 1,0 0 0,1 0-1,0-1 1,6 11 0,14 32-12,-14-30 115,0 0-305,-8-7-3091,-2-20-844</inkml:trace>
  <inkml:trace contextRef="#ctx0" brushRef="#br0" timeOffset="1016.68">854 218 2532,'0'0'1083,"7"22"-1055,6 10 212,16 51-1,-24-51-257,-5-27 42,1 1 0,-1-1 0,1 0-1,0 0 1,1 0 0,-1 0 0,1 0 0,2 4-1,-4-9-50,0 0 0,0 0 0,0 0 1,0 0-1,0-1 0,0 1 0,0 0 0,0 0 0,0 0 0,0 0 0,0 0 0,0 0 0,0-1 0,0 1 0,0 0 0,0 0 0,0 0 0,0 0 0,0 0 0,0 0 0,0 0 0,0-1 0,1 1 0,-1 0 0,0 0 0,0 0 0,0 0 0,0 0 0,0 0 0,0 0 0,0 0 0,0 0 0,0 0 0,1-1 1,-1 1-1,0 0 0,0 0 0,0 0 0,0 0 0,0 0 0,0 0 0,0 0 0,1 0 0,-1 0 0,0 0 0,0 0 0,0 0 0,0 0 0,0 0 0,0 0 0,1 0 0,-1 0 0,0 0 0,0 0 0,0 0 0,0 0 0,0 1 0,0-9-1043</inkml:trace>
  <inkml:trace contextRef="#ctx0" brushRef="#br0" timeOffset="1371.96">875 89 1708,'0'2'924</inkml:trace>
  <inkml:trace contextRef="#ctx0" brushRef="#br0" timeOffset="1841.35">1021 184 1512,'15'44'1590,"3"0"-926,-16-36-655,1 0 0,0 0-1,1 0 1,0-1 0,0 1 0,8 9 0,0 9 20,-12-24 69,1 0-1,-1-1 0,0 1 0,1 0 0,0-1 0,-1 1 0,1 0 1,0-1-1,0 1 0,0-1 0,0 1 0,0-1 0,0 1 0,0-1 1,0 0-1,1 1 0,-1-1 0,0 0 0,1 0 0,-1 0 0,1 0 1,-1 0-1,1 0 0,0-1 0,-1 1 0,1 0 0,0-1 0,3 1 1,-4-1 39,1-1 0,-1 1 1,0-1-1,1 0 1,-1 1-1,0-1 0,1 0 1,-1 0-1,0 0 1,0 0-1,0 0 0,1 0 1,-1 0-1,0 0 1,-1 0-1,1-1 0,1-1 1,18-30 2290,-10 17-1900,-7 8-392,0 0 0,-1 0-1,1 0 1,-1 0 0,-1 0-1,0 0 1,0-1-1,0 1 1,-1 0 0,-1 0-1,-1-12 1,1-9-124,5 21 725,-2 5-2141</inkml:trace>
  <inkml:trace contextRef="#ctx0" brushRef="#br0" timeOffset="2198.51">1363 227 2796,'0'0'1770,"0"34"-562,0-27-1181,0 1-1,1-1 1,0 1 0,0-1 0,1 1 0,0-1-1,0 0 1,0 0 0,7 13 0,-5-9-191,0 0-1,-1 0 1,0 0 0,1 21-1,-4-41-1331,0-1-112</inkml:trace>
  <inkml:trace contextRef="#ctx0" brushRef="#br0" timeOffset="2562.87">1379 65 2796,'0'0'1773,"0"11"-407</inkml:trace>
  <inkml:trace contextRef="#ctx0" brushRef="#br0" timeOffset="3337.51">1718 269 1568,'2'1'93,"0"0"-1,-1 1 0,1-1 1,0 0-1,0 0 1,0 0-1,0 0 0,0 0 1,0-1-1,0 1 1,0 0-1,0-1 0,0 0 1,0 1-1,0-1 1,0 0-1,0 0 0,0 0 1,1 0-1,-1-1 1,0 1-1,0-1 0,0 1 1,0-1-1,0 0 1,3-1-1,-2 1 112,0 0-1,1 0 1,-1 0-1,0 1 1,0 0-1,1-1 1,-1 1 0,0 0-1,1 0 1,4 2-1,4-2 5616,-13-19-4741,-5 14-1072,0 0 0,0 0 0,0 1-1,0 0 1,-1 0 0,0 1 0,0 0 0,0 0 0,0 0-1,0 1 1,-1 0 0,1 0 0,-1 1 0,1 0-1,-1 0 1,0 1 0,-10 1 0,11 2-8,0 0 0,0 1 0,1-1 0,-1 1 1,1 1-1,0-1 0,0 1 0,-7 9 0,10-12 4,-1 3-3,-1-1-1,2 1 0,-1 0 1,0 0-1,1 0 1,0 1-1,0-1 1,1 1-1,-1 0 0,1 0 1,0-1-1,1 1 1,-1 0-1,1 1 1,1-1-1,-1 0 0,1 0 1,0 7-1,1-11 0,0 0 1,-1 1-1,1-1 0,0 0 0,0 0 0,0 0 1,0 0-1,1 0 0,-1 0 0,1 0 1,-1 0-1,1-1 0,-1 1 0,1-1 0,0 1 1,0-1-1,0 1 0,0-1 0,0 0 0,2 1 1,3 2 8,1 0 1,-1-1-1,1 0 1,12 3-1,-16-5-2,0-1 0,-1 1 0,1-1 0,0 0 0,0 0 0,0 0 0,-1-1 0,1 1 0,0-1 0,-1 0 0,1 0 0,-1 0 0,1-1 0,-1 1 0,1-1 0,-1 0 0,3-2 0,5-4-7,-1 0 1,-1-1 0,15-16 0,-6 5-40,-15 17 64,0 1-17,0-1-1,-1 1 1,1-1 0,-1 0 0,1 0-1,-1 0 1,0 0 0,0 0-1,0 0 1,-1 0 0,1-1-1,-1 1 1,0-1 0,1 1-1,-2-1 1,1 0 0,0-6 0,-5 9-124,0 10 40,3 21 115,0-26-38,0 1 1,1-1 0,0 0-1,0 1 1,0-1-1,0 0 1,1 0 0,-1 1-1,1-1 1,1 0-1,-1 0 1,0 0 0,1 0-1,0 0 1,0 0-1,0 0 1,4 5 0,-1-3 35,0 0 0,1 0 0,0 0 0,0-1 0,0 0 0,1 0 0,-1 0 0,15 6 0,-19-9-139,0-1 1,0 0-1,0 0 0,1 0 0,-1-1 0,0 1 0,1 0 0,-1-1 0,0 1 0,1-1 0,-1 0 0,1 0 1,-1 0-1,0 0 0,1 0 0,-1-1 0,1 1 0,-1-1 0,0 0 0,1 1 0,-1-1 0,0 0 1,0 0-1,0 0 0,0-1 0,0 1 0,0 0 0,0-1 0,0 0 0,0 1 0,-1-1 0,1 0 0,1-2 1,21-26-5111,-16 17 3246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4:08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95 3176,'-13'-16'1746,"12"15"-1698,1 0 0,-1 0 0,1 0 0,-1 0 0,1 1 1,-1-1-1,1 0 0,-1 0 0,0 0 0,0 1 0,1-1 0,-1 0 1,0 1-1,0-1 0,0 1 0,0-1 0,0 1 0,0-1 0,-1 1 1,1 0-107,3 38 43,1 1 133,16 74 1,0 27-180,-2-9 2015,-19-164 2212,2-12-3332,1 18-1018,-1 0 1,-4-31-1,0 33 180,0 0 1,2 0-1,1 0 0,0 0 1,6-37-1,-3 54-2,0 0 0,0 1 0,1-1 0,1 0 0,-1 1 1,1 0-1,0 0 0,1 0 0,0 0 0,0 1 0,0 0 0,1 0 0,-1 0 0,2 0 0,-1 1 0,1 0 0,-1 1 0,1-1 0,0 1 0,1 1 1,-1-1-1,1 1 0,0 1 0,-1-1 0,1 1 0,0 1 0,1-1 0,-1 1 0,11 0 0,-13 2 6,1 0 1,0 0-1,-1 0 0,1 0 1,-1 1-1,1 0 0,-1 1 0,0 0 1,0-1-1,0 2 0,0-1 1,-1 1-1,0 0 0,1 0 0,-1 0 1,0 1-1,-1 0 0,1 0 0,-1 0 1,0 0-1,0 1 0,2 6 1,1 0 0,-1 0 0,0 0 0,-1 1 0,0 0 0,-1 0 0,-1 0 0,0 0 0,-1 1 0,0-1 0,-1 15 0,-1-21 4,-1-1-1,-1 0 1,1 1-1,-1-1 1,0 0-1,0 0 1,-1 0-1,0 0 1,0-1-1,0 1 1,-1-1-1,0 1 1,0-1-1,-5 5 1,1-2 5,0 0 0,0 0 0,-1-1 1,0 0-1,-1 0 0,1-1 0,-14 6 0,21-11-2,0 0 0,0-1 0,1 1 0,-1 0-1,0-1 1,0 0 0,0 1 0,0-1-1,0 0 1,0 0 0,0 0 0,0 0-1,0 0 1,0-1 0,0 1 0,-2-1-1,3 0-8,0 1-1,0-1 1,0 0-1,0 1 0,0-1 1,0 0-1,0 0 1,0 0-1,0 0 0,1 0 1,-1 0-1,0 0 1,1 0-1,-1 0 0,1 0 1,-1 0-1,1 0 1,-1 0-1,1-1 0,0 1 1,0 0-1,-1 0 1,1 0-1,0-1 0,0 1 1,0-1-1,1 1-1,0 0 0,0 0-1,-1 1 1,1-1 0,0 0-1,0 1 1,0-1 0,0 1 0,-1-1-1,1 1 1,0-1 0,0 1 0,0 0-1,0-1 1,0 1 0,0 0-1,0 0 1,0 0 0,0 0 0,2 0-1,23-3-43,6 4 46,1 0 0,-1 2 0,0 2 0,0 1-1,-1 1 1,53 20 0,-78-25-6,0 0 1,0 1-1,0-1 0,-1 2 1,1-1-1,-1 0 0,8 8 0,-11-9 11,0 0-1,0 0 0,0 1 0,0-1 0,-1 1 1,1-1-1,-1 1 0,1 0 0,-1-1 1,0 1-1,0 0 0,0 0 0,0 0 0,-1 0 1,1 0-1,-1 0 0,0 4 0,0-6-2,-1 1-1,1 0 1,-1-1 0,0 1 0,0 0-1,0-1 1,0 1 0,0-1-1,0 1 1,0-1 0,0 0-1,-1 0 1,1 1 0,-1-1-1,1 0 1,-1 0 0,1 0-1,-3 1 1,-36 18 49,33-16-14,-8 2 44,-1-1 0,1 0-1,-1-1 1,0 0 0,-30 2 0,-85-3 189,94-3-193,28 0-81,-1-1 1,1 0-1,0-1 1,-1 0-1,1 0 1,0-1-1,0 0 1,1 0 0,-1-1-1,-16-10 1,15 0-972,10 12 652,-1 1 0,1-1 1,-1 1-1,1-1 1,0 1-1,0-1 1,-1 0-1,1 1 1,0-1-1,0 1 0,1-1 1,-1 0-1,0 1 1,0-1-1,1 1 1,-1-1-1,1 1 1,0-1-1,-1 1 0,1-1 1,0 1-1,0 0 1,0-1-1,1-1 1,9-6-1561</inkml:trace>
  <inkml:trace contextRef="#ctx0" brushRef="#br0" timeOffset="2029.67">646 470 680,'10'5'446,"0"-1"1,0 0-1,0-1 0,0 0 1,1-1-1,-1 0 1,1 0-1,0-2 0,-1 1 1,1-1-1,0 0 0,12-3 1,-19 2-326,0 1 1,0-1 0,-1 0-1,1-1 1,0 1 0,0-1-1,-1 1 1,1-1 0,-1 0-1,1-1 1,-1 1 0,0 0-1,0-1 1,0 0 0,0 0-1,-1 0 1,1 0 0,-1 0-1,1-1 1,-1 1 0,0 0 0,0-1-1,-1 0 1,1 1 0,-1-1-1,0 0 1,0 0 0,0 0-1,0 0 1,-1 0 0,0-6-1,0 7-122,0 1 0,-1-1 0,1 1-1,-1-1 1,0 0 0,0 1 0,0-1-1,0 1 1,0 0 0,-1-1 0,1 1 0,-1 0-1,1 0 1,-1 0 0,0 0 0,0 0-1,0 0 1,0 0 0,0 1 0,0-1-1,-1 1 1,1 0 0,0-1 0,-1 1 0,1 0-1,-1 0 1,1 1 0,-1-1 0,-3 0-1,2 0-17,-1 0-1,1 0 0,-1 0 0,1 1 0,-1 0 0,0 0 0,1 0 0,-1 0 1,1 1-1,-1 0 0,1 0 0,-1 0 0,1 0 0,0 1 0,-1 0 0,-6 3 1,4 1 22,0-1 1,0 1 0,1 0 0,0 1 0,-9 11-1,13-16 1,1 0 0,-1 1 0,1-1 0,-1 1 0,1 0 0,0 0 0,0-1 0,0 1 0,0 0 0,1 0 0,-1 0 0,1 0 0,0 0 0,0 0 0,0 0 0,0-1 0,0 1 0,1 0 0,-1 0 0,2 6 0,0-6 6,0 0 1,0 0 0,0 0 0,1 0 0,-1-1-1,1 1 1,-1 0 0,1-1 0,0 0 0,0 0-1,0 0 1,0 0 0,1 0 0,-1 0-1,0-1 1,1 0 0,-1 1 0,6 0 0,7 2 31,0-1 0,26 3 1,-30-5-30,0 0 0,0-1 1,0 0-1,0 0 1,0-2-1,0 0 0,19-4 1,-23 3-9,0-1 0,0 1 1,-1-1-1,1-1 0,-1 1 0,0-1 1,0-1-1,-1 1 0,1-1 0,-1 0 0,7-9 1,-10 11-57,1 0-1,-1 0 1,0-1 0,0 1 0,-1-1 0,1 0 0,-1 0 0,0 0 0,0 0 0,1-8 0,79 132 1,-81-117 56,21 23-10,-20-24 51,-1 1-1,0-1 1,1 0-1,-1 0 0,1 1 1,-1-1-1,1 0 1,0 0-1,0-1 0,-1 1 1,1 0-1,0 0 1,0-1-1,3 1 0,-5-40 191,-8-22-278,6 47 18,-1 0 0,0-22-1,4 34 15,-1-1-1,1 0 1,0 1-1,0-1 1,0 1-1,0-1 1,0 1-1,0 0 1,0-1-1,1 1 1,0 0-1,-1 0 1,1 0-1,0 0 1,0 0-1,0 0 0,0 1 1,0-1-1,0 1 1,1-1-1,-1 1 1,0 0-1,1 0 1,4-2-1,2 0-3,0 0 0,0 0 0,0 1 0,1 0 0,15-1 0,-17 3 6,0 1 0,-1 0 0,1 0 0,-1 1 0,1 0 0,-1 1 0,0-1 1,0 1-1,0 1 0,0-1 0,-1 1 0,12 9 0,2-1-2,-11-5 13,-1 0-1,1 0 1,-1 1-1,0-1 1,10 16-1,-11-14 25,-1-1-1,1-1 0,1 1 1,-1-1-1,1 0 0,14 8 1,-18-13-12,0 0 1,1-1-1,-1 1 1,0-1-1,1 0 1,-1-1-1,1 1 1,-1-1-1,1 0 1,-1 0 0,1 0-1,-1-1 1,1 0-1,-1 1 1,0-2-1,1 1 1,-1 0-1,0-1 1,0 0-1,0 0 1,0 0-1,0 0 1,0-1 0,5-4-1,6-5-2,-2 1 0,1-2 0,-2 0-1,20-24 1,-31 35-12,0 1 0,0 0 0,0 0 0,0-1 0,-1 1 0,1 0 0,0-1 0,0 1 0,-1-1 0,1 1 0,-1-1 1,1 1-1,-1-1 0,0 1 0,0-1 0,0 0 0,0 1 0,0-1 0,0 1 0,0-1 0,0 1 0,0-1 0,-1 0 0,1 1 0,-1-1 0,0-1 0,-1 1-3,0-1 0,0 1 0,0 0 0,0 0 0,0 0 0,0 0 0,-1 0 0,1 0 0,-1 1 0,1-1 0,-1 1 0,1 0 0,-4-1 0,3 1-17,1 0-1,-1 0 0,0 0 1,0 1-1,1-1 1,-1 1-1,0 0 1,0 0-1,0 0 1,0 0-1,0 0 1,1 1-1,-1-1 1,0 1-1,0 0 1,1 0-1,-1 0 1,0 0-1,1 0 1,-1 1-1,-4 2 1,1 2 14,-1 0 0,0 0 0,1 0 0,0 1 0,1 0 0,-6 9 0,8-12 20,-1 1-4,0 0 0,0 1 1,0 0-1,1 0 0,0 0 1,0 0-1,1 0 0,0 0 1,0 1-1,0-1 0,-1 10 1,4-15-10,-1 0 0,1 0 0,0-1 1,-1 1-1,1 0 0,0 0 1,-1 0-1,1-1 0,0 1 0,0-1 1,0 1-1,-1 0 0,1-1 1,0 1-1,0-1 0,0 0 0,0 1 1,2-1-1,26 10 42,-18-6-6,8 1-6,0 0 0,1-1 1,-1-1-1,1-1 0,0 0 1,0-2-1,0 0 0,24-4 1,-33 2-29,-1 0 0,1 0 1,-1-1-1,0-1 1,0 0-1,0 0 0,0-1 1,-1 0-1,0-1 1,0 0-1,14-12 0,-17 12-3,0 0-1,-1-1 1,0 1 0,0-1-1,-1 0 1,0-1-1,0 1 1,0 0-1,-1-1 1,-1 0-1,1 0 1,-1 0-1,0 0 1,-1 0 0,1-15-1,-1 1-7,0-1 0,-2 1 1,0-1-1,-2 1 0,0 0 0,-13-43 0,14 57-19,2 6 23,0 1 0,-1-1 0,1 0 0,0 1 0,-1-1 0,1 1 0,-1-1 0,1 0 0,-1 1 0,0-1 0,0 1 0,0 0 0,0-1-1,0 1 1,0 0 0,0-1 0,0 1 0,0 0 0,-1 0 0,-1-1 0,-9 36-20,6-12 47,0 1 0,2 0 0,0 1-1,0 29 1,1-12-27,1-19 1,0-1 0,2 0 1,0 1-1,4 23 0,-3-42 15,0 0 0,0 0 0,0 0 0,0 0 0,0 0 0,0 0 0,1-1 0,-1 1 0,1 0 0,0-1 0,0 1 0,0-1 0,0 0 0,1 0 0,-1 0 0,0 0 1,1 0-1,-1 0 0,1 0 0,0-1 0,0 1 0,0-1 0,-1 0 0,1 0 0,0 0 0,5 0 0,-2 0 0,0 0 1,1-1 0,-1 1 0,0-2 0,0 1-1,1-1 1,-1 0 0,0 0 0,0-1 0,0 1-1,0-1 1,8-4 0,7-4-1,-1-1 1,0-1-1,-1-1 1,26-20-1,-39 27-14,1 0 0,-1-1 0,0 1 0,-1-1 0,0 0 0,0-1 0,0 1 0,-1-1 0,0 0 0,-1 0 0,1-1 0,-2 1 0,1-1-1,2-14 1,-1-91 106,-4 101-44,0 9 28,-1 1 0,0-1 0,0 0 0,0 1 0,0-1 0,-1 1 0,-2-5 0,3 6-88,1 1 1,-1 0 0,0-1 0,0 1-1,0-1 1,1 1 0,-2 0-1,1 0 1,0-1 0,0 1 0,0 0-1,0 0 1,-1 0 0,1 0-1,0 1 1,-1-1 0,1 0-1,-2 0 1,2 33-99,-5 54 170,3-64-44,1-1 1,1 1-1,1 0 0,3 28 0,0-38-49,1 0-1,0 0 1,1 0 0,0 0 0,0-1 0,1 0-1,1 0 1,0-1 0,0 1 0,1-1 0,1-1-1,-1 0 1,2 0 0,-1-1 0,1 0-1,0 0 1,1-1 0,0-1 0,0 0 0,0 0-1,21 7 1,-31-13-206,0 0-1,0 1 1,1-1-1,-1 0 1,0 0-1,0 1 1,1-1 0,-1 0-1,0 0 1,0-1-1,1 1 1,-1 0-1,0 0 1,0 0-1,0-1 1,1 1-1,-1-1 1,0 1 0,0-1-1,0 1 1,0-1-1,0 0 1,0 1-1,0-1 1,0 0-1,0 0 1,0 0 0,0 0-1,-1 0 1,1 0-1,0 0 1,-1 0-1,2-1 1,5-9-1827</inkml:trace>
  <inkml:trace contextRef="#ctx0" brushRef="#br0" timeOffset="2382.43">1817 256 1708,'-1'0'35,"1"0"-1,-1 0 0,0 1 1,0-1-1,0 0 1,0 1-1,1-1 0,-1 1 1,0-1-1,0 1 1,1-1-1,-1 1 1,0-1-1,1 1 0,-1 0 1,0 0-1,1-1 1,-1 1-1,1 0 0,0 0 1,-1-1-1,0 3 1,1-3 2,0 1-1,0-1 1,-1 1 0,1-1 0,0 1 0,0-1 0,0 1 0,0-1 0,0 1-1,0-1 1,0 1 0,0-1 0,0 1 0,0-1 0,0 1 0,0-1-1,0 1 1,0-1 0,0 1 0,0-1 0,1 0 0,-1 1 0,0-1 0,0 1-1,1-1 1,-1 1 0,0-1 0,1 0 0,-1 1 0,0-1 0,1 0-1,-1 1 1,0-1 0,1 0 0,-1 1 0,1-1 0,-1 0 0,1 0 0,-1 1-1,1-1 1,-1 0 0,1 0 0,34 5 303,0-2-1,0-2 1,0-1 0,0-1 0,49-9-1,151-19-3470,-211 25 1899</inkml:trace>
  <inkml:trace contextRef="#ctx0" brushRef="#br0" timeOffset="2914.06">2432 393 844,'23'7'960,"-19"-5"-716,1 0 0,-1-1 0,1 1 0,-1-1 0,1 0 0,0 0-1,0-1 1,-1 1 0,1-1 0,0 0 0,0 0 0,0-1 0,-1 1 0,1-1 0,0 0 0,0-1 0,-1 1 0,7-4 0,-1 1-2,-1-1 169,1 0-1,0 0 1,-1-1 0,0 0 0,9-9 0,-15 11-238,0 1 1,-1 0-1,1-1 1,-1 1-1,0-1 0,0 0 1,0 0-1,0 0 1,-1 0-1,1 0 1,-1 0-1,0 0 1,-1 0-1,1 0 1,-1-1-1,0-7 0,0 10-159,-1 0-1,1 0 0,-1 0 0,0 0 0,0 0 0,0 1 1,0-1-1,0 0 0,-1 0 0,1 1 0,0-1 0,-1 1 0,1-1 1,-1 1-1,1-1 0,-1 1 0,0 0 0,0 0 0,0 0 1,1 0-1,-1 0 0,0 0 0,0 1 0,0-1 0,0 1 0,0-1 1,0 1-1,-1 0 0,1-1 0,0 1 0,0 0 0,0 1 1,0-1-1,0 0 0,0 1 0,0-1 0,0 1 0,0-1 1,0 1-1,-3 2 0,-1 1-9,-9 6 1,1 1 0,1 0 0,-20 21 0,29-27 17,1 0 1,-1-1 0,1 2-1,0-1 1,0 0 0,1 0-1,0 1 1,0 0 0,0-1-1,1 1 1,0 0 0,0 0-1,0 0 1,0 9 0,2-13-13,0 1 0,-1-1 0,1 0 0,0 0 0,0 0 0,0 0 0,0 0-1,1 0 1,-1 0 0,1 0 0,-1 0 0,1-1 0,0 1 0,-1 0 0,1-1 0,0 0 0,0 1 0,0-1 0,0 0 0,0 0 0,3 1 0,48 19 18,-26-13 46,1-1 0,-1-1 0,1-2 0,45 2 0,-56-6-581,0 0 1,-1-2-1,1 0 1,0-1-1,0 0 1,-1-1-1,0-1 1,30-14-1,-24 4-4142,-18 9 2846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4:17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513 205 712,'0'0'2266,"-28"1"-2398,-56 22 166,56-16-46,0 0 1,0 2 0,1 1 0,-31 17 0,57-27 10,1 0 1,0 0-1,0 0 1,-1 1-1,1-1 1,0 0 0,0 0-1,-1 0 1,1 1-1,0-1 1,0 0-1,-1 0 1,1 1 0,0-1-1,0 0 1,0 0-1,0 1 1,-1-1-1,1 0 1,0 1-1,0-1 1,0 0 0,0 1-1,0-1 1,0 0-1,0 1 1,0-1-1,0 0 1,0 1 0,0-1-1,0 0 1,0 0-1,0 1 1,0-1-1,0 0 1,1 1 0,-1-1-1,0 0 1,0 1-1,0-1 1,0 0-1,0 0 1,1 1 0,-1-1-1,0 0 1,17 15-83,-2-1 70,-4 5 41,-1 0 1,-1 0-1,-1 1 1,10 39-1,-6-18-55,-5-10-215,-5-18 656,-1-11 653,-1-5 858,1 1-1845,0 1-1,-1-1 0,1 0 1,0 1-1,0-1 1,0 0-1,0 1 0,0-1 1,0 1-1,0-1 1,1 1-1,-1 0 0,0-1 1,1 1-1,-1 0 1,1 0-1,0 0 0,-1 0 1,1 0-1,0 1 0,3-2 1,0 0-111,0-1 0,0 2 0,1-1 0,-1 1 0,1 0 0,7-1 0,-4 2 41,-1 1-1,0 0 1,1 1 0,-1 0 0,0 0 0,0 1 0,0 0-1,-1 1 1,1-1 0,8 7 0,-10-7-13,0 1-1,-1 0 1,0 0 0,0 0 0,0 1-1,0 0 1,-1 0 0,0 0 0,0 0-1,0 1 1,0 0 0,-1-1 0,4 11-1,-7-14 8,0 1 0,0 0 0,0 0 0,0 0 0,-1-1 0,1 1 0,-1 0 0,0 0 0,0-1 0,0 1 0,0 0 0,0-1 0,0 1-1,-1-1 1,1 0 0,-1 1 0,0-1 0,0 0 0,1 0 0,-1 0 0,-1 0 0,1 0 0,-3 1 0,-9 9 195,0-2 1,-19 12-1,24-17-21,0 0 0,-1-1 0,-17 6 0,23-8-127,0-1-1,0 0 1,0-1-1,0 1 1,0-1-1,-1 1 1,1-1-1,0 0 1,0-1-1,0 1 1,-8-3-1,10 2-88,-1 0 0,1 0 0,0 0 0,-1-1 0,1 0 0,0 1 0,0-1 0,0 0 0,-3-4 0,3 4-364,0 0 0,1 0-1,-1-1 1,1 1 0,0-1 0,-1 1 0,1-1-1,0 0 1,0-2 0,-3-6-1514</inkml:trace>
  <inkml:trace contextRef="#ctx0" brushRef="#br0" timeOffset="841.21">802 357 1568,'5'-10'357,"2"-7"1708,-6 16-1955,-1 0 0,0 0 0,0 0 0,1 0 0,-1 0 0,1 0 0,-1 0 0,1 1-1,-1-1 1,1 0 0,-1 0 0,1 1 0,0-1 0,0 0 0,-1 1 0,1-1 0,0 0 0,0 1 0,-1-1-1,1 1 1,0 0 0,2-1 0,-1-2 1254,-18 3-775,-157 0-535,172 0-100,7 17-124,39 58 254,-33-53-84,27 38 0,-27-49 230,-12-10-218,0-1 0,1 0 0,-1 0 0,0 0 0,0 0 0,0 0 1,1 0-1,-1 0 0,0 0 0,0 0 0,1 0 0,-1 0 0,0 0 0,0 0 0,0 0 0,1 0 1,-1 0-1,0 0 0,0 0 0,0 0 0,1 0 0,-1 0 0,0-1 0,0 1 0,0 0 0,0 0 0,1 0 1,-1 0-1,0 0 0,0 0 0,0-1 0,0 1 0,0 0 0,1 0 0,-1 0 0,0 0 0,0-1 1,0 1-1,0 0 0,0 0 0,0 0 0,0-1 0,0 1 0,0 0 0,0 0 0,0 0 0,0-1 1,0 1-1,0 0 0,0 0 0,0-1 0,0 1 0,0 0 0,0 0 0,0 0 0,0-1 0,0 1 1,0 0-1,0 0 0,-1-1 0,7-1-9,-1-1 0,1 1 0,0 0 0,0 0 0,7-1 1,-2 1-7,0 0 0,0 1 1,0 0-1,0 1 1,0 0-1,0 1 1,0 0-1,0 1 1,-1 0-1,1 0 1,0 1-1,-1 1 1,0 0-1,1 0 1,-2 1-1,1 0 1,0 1-1,-1 0 1,0 1-1,-1 0 1,14 13-1,-22-19 3,1-1 0,0 1 1,-1 0-1,1 0 0,-1 0 0,1 0 0,-1-1 0,0 1 0,1 0 1,-1 0-1,0 0 0,0 0 0,1 0 0,-1 0 0,0 0 0,0 0 1,0 0-1,0 0 0,0 0 0,0 0 0,-1 0 0,1 0 0,0 0 1,-1 0-1,1 0 0,0 0 0,-2 1 0,0 1 5,0 0 0,0 0-1,0-1 1,0 1 0,-1-1-1,1 0 1,-1 0 0,-5 3 0,-5 3 20,0-1 1,-28 9 0,27-11 42,0-1 0,0 0 0,-1-1 0,1-1 0,-28 2 0,41-4-115,0 0 1,0-1-1,0 1 1,0 0 0,0 0-1,0 0 1,1-1-1,-1 1 1,0 0-1,0-1 1,0 1 0,0-1-1,1 1 1,-1-1-1,0 1 1,1-1 0,-1 1-1,0-1 1,1 0-1,-1 1 1,0-1 0,1 0-1,-1 0 1,1 1-1,0-1 1,-1 0 0,0-1-1,-3-25-4689,4 16 2984</inkml:trace>
  <inkml:trace contextRef="#ctx0" brushRef="#br0" timeOffset="1762.07">1318 284 1204,'86'0'3011,"-77"4"-1497,-9-4-1484,0 0 0,0 0 1,0 0-1,0 0 0,0 0 0,0 1 1,0-1-1,0 0 0,0 0 1,0 0-1,0 0 0,0 0 0,0 1 1,0-1-1,0 0 0,0 0 0,0 0 1,0 0-1,0 0 0,0 1 1,0-1-1,0 0 0,0 0 0,0 0 1,0 0-1,-1 0 0,1 1 0,0-1 1,0 0-1,0 0 0,0 0 1,0 0-1,0 0 0,0 0 0,-1 0 1,1 0-1,0 0 0,0 0 0,0 1 1,0-1-1,0 0 0,-1 0 1,1 0-1,0 0 0,0 0 0,0 0 1,0 0-1,0 0 0,-1 0 0,1 0 1,0 0-1,0 0 0,0 0 0,0 0 1,-1-1-1,1 1 0,0 0 1,0 0-1,0 0 0,0 0 0,0 0 1,0 0-1,-1 0 0,1 0 0,0-1 1,-25 1 320,-2 0-354,-49 5 0,-43 15 62,119-20-65,-1 1-1,1-1 1,-1 0-1,1 1 1,0-1-1,-1 0 1,1 1-1,0-1 0,0 0 1,-1 1-1,1-1 1,0 1-1,0-1 1,-1 1-1,1-1 1,0 1-1,0-1 0,0 0 1,0 1-1,0-1 1,0 1-1,0-1 1,0 1-1,0-1 1,0 1-1,0-1 1,0 1-1,0-1 0,0 1 1,0-1-1,0 1 1,1-1-1,-1 1 1,0-1-1,0 1 1,1-1-1,-1 0 0,0 1 1,0-1-1,1 1 1,14 27 115,-10-20-114,1 2-1,0 0 1,0-1 0,10 12-1,-14-18 48,0-1 1,1 0-1,-1 0 0,0 0 1,1 0-1,-1 0 0,1 0 1,0 0-1,-1-1 0,1 0 1,0 1-1,0-1 0,0 0 1,0 0-1,0-1 0,6 2 1,27-28 94,-25 22-139,0 0-1,0 0 1,0 1-1,1 1 1,-1 0-1,1 0 1,-1 1-1,22 2 0,-24 1 3,0 1-1,-1 1 1,0-1-1,0 2 1,0-1-1,0 1 0,-1 0 1,13 11-1,-16-12 0,0 0 0,0 1-1,0 0 1,-1-1 0,1 1 0,-1 1-1,0-1 1,-1 0 0,1 1-1,-1-1 1,0 1 0,-1 0 0,1 0-1,-1 0 1,0 0 0,0 0 0,-1 0-1,0 0 1,-1 6 0,1-10 15,-1 0 1,0 0-1,1 0 1,-1 0-1,0 0 0,0 0 1,0-1-1,0 1 1,-1 0-1,1-1 1,0 1-1,-1-1 1,1 0-1,-1 1 1,0-1-1,-1 1 0,-32 22 341,31-22-330,-10 5 218,0 1-1,0-2 1,-19 6 0,28-10-106,-1 0 0,0 0 1,0-1-1,0 0 1,0 0-1,0-1 1,0 0-1,0 0 0,0 0 1,0-1-1,-10-1 1,11 0-119,0-1 0,0 0 1,0 1-1,1-1 0,-1-1 1,1 1-1,0-1 0,-1 0 1,1 0-1,-5-7 0,0-1-1088,0 0 0,-11-23-1,12 11-4047,7 15 3332</inkml:trace>
  <inkml:trace contextRef="#ctx0" brushRef="#br0" timeOffset="2579.74">104 98 1568,'20'-21'1230,"-20"21"-1217,0 0-1,0 0 1,0 0 0,0 0 0,0 0-1,0 0 1,0 0 0,0 0 0,0 0-1,0 0 1,0 0 0,0 0 0,0 0 0,0 0-1,0 0 1,-1 0 0,1 0 0,0 0-1,0 0 1,0 0 0,0 0 0,0 0 0,0 0-1,0 0 1,0 0 0,0 0 0,0 0-1,0-1 1,0 1 0,0 0 0,0 0-1,0 0 1,-12 14-156,3 1 152,1 0 0,1 1 1,0 0-1,1 0 1,1 0-1,-5 24 0,6-25 18,-12 44 19,3 1 0,3 1 0,2-1 0,0 65 0,9-115-20,0 0 0,0 0 1,1-1-1,0 1 1,1 0-1,0-1 0,0 1 1,1-1-1,1 0 1,-1-1-1,1 1 0,1-1 1,-1 1-1,2-2 1,-1 1-1,1-1 0,9 8 1,-6-6-87,0-1-1,0 0 1,1-1 0,0 0 0,1-1 0,0-1-1,-1 1 1,2-2 0,-1 0 0,0 0 0,1-1-1,24 3 1,-6-6-930</inkml:trace>
  <inkml:trace contextRef="#ctx0" brushRef="#br0" timeOffset="3419.77">1505 0 436,'0'0'6,"27"6"165,-27-6-167,53 37 375,-3 3-1,62 60 1,-99-86-314,-1 0 1,1 0 0,-2 2-1,0-1 1,-1 2 0,-1-1-1,-1 1 1,0 0 0,-1 1-1,-1 0 1,0 0 0,4 31-1,-7-32 106,-1 0 0,0 0-1,-2 1 1,0-1 0,-1 0-1,0 1 1,-2-1 0,0 0-1,-1 0 1,0 0 0,-1-1-1,-2 1 1,1-1 0,-11 16-1,11-22-55,-1 0-1,0 0 1,-1-1-1,0 0 1,0-1-1,-1 0 1,0 0-1,-19 12 1,21-16-218,1 0 0,0-1 1,-1 0-1,0 0 0,0-1 0,0 1 0,0-2 1,0 1-1,0-1 0,0 0 0,-1 0 1,1-1-1,0 0 0,-1 0 0,-13-3 0,10-2-1124,0-2-110</inkml:trace>
  <inkml:trace contextRef="#ctx0" brushRef="#br0" timeOffset="5720.8">2043 334 1736,'0'0'3679,"22"-19"-2740,-20 17-941,1 0 1,0-1 0,-1 1-1,1 0 1,0 1-1,0-1 1,0 0-1,0 1 1,0-1-1,0 1 1,1 0-1,-1 0 1,0 1 0,1-1-1,-1 0 1,1 1-1,-1 0 1,0 0-1,1 0 1,-1 0-1,5 2 1,3-1-3,-1 1 0,0 0 0,0 1 0,0 0 0,16 8 0,-17-6 3,2-1-12,-1 1 1,0 1 0,0 0-1,-1 0 1,10 9 0,-16-12 8,-1 0 1,1 0-1,0 1 1,-1-1-1,0 1 1,0-1-1,0 1 1,0 0-1,-1 0 0,1 0 1,-1 0-1,0 0 1,0 0-1,0 0 1,-1 0-1,0 1 1,0 5-1,0-4 10,-2 0-1,1 0 0,0 0 0,-1 0 1,0 0-1,-1 0 0,1-1 1,-1 1-1,0-1 0,-1 1 0,1-1 1,-1 0-1,0-1 0,0 1 1,0-1-1,-6 5 0,-10 8 32,-1 0 0,-32 19-1,46-32-1,0 1 0,0-1 1,-1 0-1,1-1 0,-1 0 0,0 0 0,0-1 0,0 0 0,0 0 0,-1-1 1,-7 1-1,15-2-24,0-1 1,0 1 0,1 0 0,-1-1-1,0 1 1,1-1 0,-1 1 0,0 0 0,1-1-1,-1 0 1,0 1 0,1-1 0,-1 1-1,1-1 1,-1 0 0,1 1 0,0-1-1,-1 0 1,1 0 0,0 1 0,-1-1 0,1 0-1,0 0 1,0 1 0,0-1 0,0 0-1,-1 0 1,1 0 0,0 0 0,0 1 0,1-1-1,-1-1 1,0 0-2,0 1 0,0-1-1,0 0 1,0 1 0,0-1 0,0 0-1,1 1 1,-1-1 0,0 0 0,1 1-1,0-1 1,-1 1 0,1-1 0,1-1-1,4-1-23,0 0 1,-1 1-1,1 0 0,1 0 0,-1 1 0,0-1 0,1 2 0,-1-1 0,12-1 1,61 0 35,-55 3-10,-18 1 6,0 0 0,0 0 0,0 0 1,0 1-1,0-1 0,-1 1 0,1 1 1,0-1-1,-1 1 0,10 7 0,24 10-2269,-27-17 237,-8-3 828</inkml:trace>
  <inkml:trace contextRef="#ctx0" brushRef="#br0" timeOffset="6082.6">2520 329 2824,'-1'-1'159,"0"-1"-1,0 1 0,1-1 0,-1 1 1,0 0-1,0-1 0,1 0 0,-1 1 1,1-1-1,0 1 0,-1-3 0,-1-1 1917,-4 11-1991,4-1-65,0 0 1,0 0-1,1 1 0,0-1 1,0 1-1,1-1 0,0 1 0,0 0 1,0-1-1,0 1 0,2 6 1,-1 10 234,-1-16-218,0 4-13,-1 1 1,2-1 0,-1 0-1,1 1 1,1-1 0,0 0-1,0 0 1,1 0 0,0 0-1,7 13 1,0 1 99,-7-17-290,-1-1-1,1 0 1,-1-1 0,2 1 0,3 6-1,-2-13-3078,-2-5 1813</inkml:trace>
  <inkml:trace contextRef="#ctx0" brushRef="#br0" timeOffset="6729.38">2709 272 1988,'-51'36'2808,"51"-36"-2800,0 0-1,-1 0 0,1 0 1,0 0-1,0 0 0,0 1 1,0-1-1,0 0 0,0 0 1,0 0-1,0 0 0,0 0 1,0 0-1,0 0 0,0 0 1,0 0-1,0 0 0,0 1 1,0-1-1,0 0 0,0 0 1,0 0-1,0 0 0,0 0 1,0 0-1,0 0 0,0 0 1,0 0-1,0 1 0,0-1 1,0 0-1,0 0 0,0 0 1,0 0-1,0 0 0,0 0 1,0 0-1,0 0 0,0 0 1,0 0-1,1 0 0,-1 0 1,0 0-1,0 1 0,0-1 1,0 0-1,0 0 0,0 0 1,0 0-1,0 0 0,0 0 1,0 0-1,1 0 0,-1 0 1,0 0-1,0 0 0,0 0 1,0 0-1,0 0 0,0 0 1,0 0-1,0 0 0,0 0 1,1 0-1,-1 0 0,0 0 1,13 1 161,18 0-42,-29-1-84,48 2 406,-29-1-441,0-1 0,0 0 0,-1-2-1,22-3 1,-18 1-24,0 1 1,46-1-1,-69 5 19,0-1 0,-1 1 0,1 0 1,0-1-1,-1 1 0,1-1 0,0 1 0,-1 0 1,1 0-1,-1-1 0,1 1 0,-1 0 1,0 0-1,1 0 0,-1-1 0,0 1 0,0 0 1,1 0-1,-1 0 0,0 0 0,0 0 0,0-1 1,0 1-1,0 0 0,0 1 0,0 31 179,0-28-141,0 173 590,0-123-4504,0-59 2633</inkml:trace>
  <inkml:trace contextRef="#ctx0" brushRef="#br0" timeOffset="7096.36">2822 447 1484,'-1'14'607,"0"-14"-588,1 1 1,0-1-1,0 1 0,0-1 0,0 1 0,-1-1 0,1 1 1,0-1-1,0 1 0,0-1 0,0 1 0,0 0 1,0-1-1,0 1 0,1-1 0,-1 1 0,0-1 0,0 1 1,0-1-1,0 1 0,1-1 0,-1 1 0,0-1 0,1 1 1,-1-1-1,0 1 0,1-1 0,-1 0 0,0 1 1,1-1-1,-1 1 0,1-1 0,-1 0 0,1 0 0,-1 1 1,1-1-1,-1 0 0,1 0 0,-1 1 0,1-1 0,-1 0 1,1 0-1,-1 0 0,1 0 0,-1 0 0,1 0 1,0 0-1,-1 0 0,1 0 0,-1 0 0,1 0 0,0-1 1,189 16-952,-174-15 60</inkml:trace>
  <inkml:trace contextRef="#ctx0" brushRef="#br0" timeOffset="9094.93">3182 540 600,'0'0'595,"-24"0"2219,58 10-2777,2 1 101,48-7-1844,-74-4 692</inkml:trace>
  <inkml:trace contextRef="#ctx0" brushRef="#br0" timeOffset="9812.45">3568 301 1428,'0'0'241,"7"-14"-179,-2 12-62,0 0 1,1 1 0,0-1-1,-1 1 1,1 0 0,0 1-1,-1-1 1,1 1 0,0 0-1,0 1 1,-1-1 0,1 1-1,0 0 1,-1 1-1,7 2 1,-1-1-7,-1 1-1,0 1 1,0 0-1,-1 0 1,1 1-1,-1 0 1,9 8-1,-16-12 10,0 0-1,-1-1 1,1 1-1,-1 0 0,1 0 1,-1 0-1,1 0 0,-1 0 1,0 0-1,0 0 0,0 0 1,0 1-1,-1-1 1,1 0-1,0 1 0,-1-1 1,0 0-1,1 1 0,-1 4 1,-1-3-9,0 0 0,0 0 0,0 0 1,0 0-1,0 0 0,-1 0 0,0 0 1,0-1-1,0 1 0,0-1 0,-3 4 0,0-1 56,0 0-1,0 0 0,-1-1 0,1 0 0,-1 0 1,-1 0-1,1-1 0,-1 1 0,1-2 0,-1 1 1,0-1-1,-11 4 0,17-7-36,1 0 1,-1 0-1,0 1 0,1-1 0,-1 0 1,1 0-1,-1 0 0,0 0 1,1 0-1,-1 0 0,0 0 1,1 0-1,-1 0 0,0 0 1,1 0-1,-1 0 0,0 0 1,1-1-1,-1 1 0,1 0 1,-1 0-1,0-1 0,1 1 1,-1 0-1,1-1 0,-1 1 1,1-1-1,-1 1 0,1-1 1,-1 1-1,1-1 0,0 1 0,-1-1 1,1 1-1,0-1 0,-1 1 1,1-1-1,0 0 0,0 1 1,-1-1-1,1 0 0,0 1 1,0-1-1,0 0 0,0 1 1,0-1-1,0 0 0,0 1 1,0-2-1,4 1-29,-1 0 0,0 0 0,1 0 0,-1 1 0,1-1 0,-1 1 1,1 0-1,-1 0 0,6 1 0,-6-1 38,10 1-24,0 1-1,0 1 1,0 0-1,0 1 0,-1 0 1,1 1-1,-1 0 1,0 1-1,0 0 1,-1 1-1,0 1 1,0-1-1,-1 2 0,0 0 1,0 0-1,-1 0 1,8 12-1,-16-20 33,0 0-1,-1 0 0,1 0 1,0 0-1,-1 0 0,1 0 1,-1 1-1,0-1 0,1 0 0,-1 0 1,0 0-1,0 1 0,0-1 1,0 0-1,0 0 0,0 1 1,0-1-1,0 0 0,0 0 1,0 0-1,-1 1 0,1-1 1,-1 0-1,1 0 0,-1 0 1,1 0-1,-1 0 0,0 0 1,1 0-1,-1 0 0,0 0 1,0 0-1,0 0 0,1 0 1,-1 0-1,0 0 0,0-1 1,-2 2-1,-5 3 136,0 0-1,-1-1 1,0 0 0,-9 4 0,5-3-291,-5 2 146,1-1-1,-1 0 1,-1-1 0,1-2 0,0 1 0,-1-2 0,-24 0-1,42-2-22,1 0 0,-1 0 0,0 0 0,0 0 0,0 0 0,0 0 0,0 0 0,0-1 0,1 1 0,-1 0 0,0-1 0,0 1 0,0 0 0,1-1 0,-1 1 0,0-1 0,1 1 0,-1-1 0,0 1 0,1-1 0,-1 0 0,0 1 0,1-1 0,-1 0 0,1 0 0,0 1 0,-1-1 0,0-1 0,-2-26-1774,3 27 1629,0-10-966</inkml:trace>
  <inkml:trace contextRef="#ctx0" brushRef="#br0" timeOffset="10652.02">4026 296 1820,'-8'29'814,"8"8"-725,8 58-1,-7-78-70,0-1 0,-2 23-1,0-6 25,1-33 5,0 1 1,0-1-1,0 1 0,0-1 0,0 1 1,0-1-1,0 1 0,0-1 0,1 1 1,-1-1-1,0 1 0,0-1 0,0 1 1,0-1-1,1 1 0,-1-1 0,0 1 0,1-1 1,-1 0-1,0 1 0,1-1 0,-1 1 1,0-1-1,1 0 0,-1 1 0,1-1 1,-1 0-1,1 0 0,0 1 0,16-3 595,23-18-372,-35 17-174,68-30-65,-24 12-53,-29 14 140,10-6-139,-29 13 154,0-1 0,0 0 0,0 1 1,0-1-1,0 0 0,0 0 0,-1 0 1,1 0-1,0 0 0,0 0 0,-1 0 1,1 0-1,-1 0 0,1 0 0,-1 0 1,1-1-1,-1 1 0,0 0 0,1 0 1,-1 0-1,0-1 0,0 0 0,-28-29 1530,28 31-1628,0-1 0,0 0 0,-1 0 0,1 0 0,0 0 0,-1 0 0,1 0 1,-1 0-1,1 0 0,-1 1 0,1-1 0,-1 0 0,1 0 0,-1 1 0,0-1 1,1 0-1,-1 1 0,0-1 0,-1 0 0,-1 16-338,-2 9 346,2-12-16,-1 0-1,2 1 1,0-1 0,0 1-1,1 0 1,1-1-1,0 1 1,1 0-1,0-1 1,1 1 0,0 0-1,7 18 1,-5-18 2,0 1-1,-1 0 1,0 0 0,-1 0 0,-1 0 0,0 16 0,1-22-1212</inkml:trace>
  <inkml:trace contextRef="#ctx0" brushRef="#br0" timeOffset="12604.54">4668 495 652,'0'0'775,"-28"-4"246,25 4-866,1 0 1,-1 0-1,0-1 1,1 1-1,-1 0 1,1-1-1,-1 0 1,1 1-1,-1-1 1,1 0 0,-1 0-1,1-1 1,0 1-1,0 0 1,-1-1-1,1 0 1,0 1-1,0-1 1,0 0-1,1 0 1,-1 0-1,0 0 1,-1-3 0,-33-40 730,20 18-667,11 21-204,1-1 0,0 0 0,0 0 0,0 0 0,1-1 0,0 1 0,0-1 0,1 0 0,0 0 1,1 0-1,-2-13 0,4 19-19,0 1 0,-1-1 0,1 1 0,0-1 0,0 1 0,0-1 0,0 1 0,1 0 0,-1-1 0,0 1 0,0 0 0,1 0 0,-1 0 0,1 0 0,-1 0 0,1 0 0,-1 0 0,1 1 0,0-1 0,-1 1 0,1-1 0,0 1 0,-1-1 0,3 1 0,46-9 81,-44 9-83,-1 0 0,1 0-1,0 1 1,0-1 0,0 1 0,0 1 0,0-1 0,0 1-1,-1 0 1,1 0 0,-1 1 0,0-1 0,9 7 0,-11-7-5,0 1 0,0 0 0,0 0 0,0 0 0,0 1 1,-1-1-1,0 1 0,1-1 0,-1 1 0,0 0 1,-1 0-1,1 0 0,-1 0 0,0 0 0,0 0 1,0 0-1,0 0 0,-1 1 0,0 7 0,0-7 18,-1 0-1,0 0 1,0 1-1,-1-1 1,0 0-1,1-1 1,-2 1-1,1 0 1,0-1-1,-6 8 1,-38 48-33,26-36 27,13-17 11,1 1-1,0-1 1,1 1-1,-1 0 1,2 1-1,-1-1 1,1 1 0,0 0-1,1 0 1,0 0-1,1 1 1,0-1-1,-2 18 1,4-25-9,1-1 0,-1 0 0,1 0 0,-1 0 0,1 1 0,-1-1 0,1 0 0,0 0 0,-1 0 0,1 0 0,0 0 0,0 0 0,0 0 0,0 0 0,-1-1 0,2 1 0,-1 0 0,0 0 0,0-1 0,0 1 0,0-1 0,0 1 0,0-1 0,1 1 0,-1-1-1,0 0 1,0 1 0,1-1 0,-1 0 0,2 0 0,46 2-33,-42-2 20,53-4 141,-55 3-118,-1 0-1,0 0 0,1-1 0,-1 1 1,0-1-1,0 0 0,0 0 0,0 0 0,0 0 1,0-1-1,4-3 0,-8 5-8,1 0 1,0 0-1,0 0 0,0 0 0,-1 0 1,1 0-1,-1 0 0,1-1 0,-1 1 1,1 0-1,-1 0 0,0 0 1,1-1-1,-1 1 0,0 0 0,0-1 1,0 1-1,0 0 0,0 0 0,0-1 1,0 1-1,0 0 0,-1 0 0,1-1 1,0 1-1,-1 0 0,1 0 1,-1 0-1,0 0 0,1 0 0,-1-1 1,0 1-1,-1-1 0,-4-5-1,0 0 0,0 0 0,-14-10 0,6 5-19,-19-15 32,10 10-1542,9 3-2337,12 11 2807</inkml:trace>
  <inkml:trace contextRef="#ctx0" brushRef="#br0" timeOffset="13280.1">5022 384 2620,'1'-1'165,"-1"0"-1,1 1 1,-1-1 0,0 0-1,1 0 1,-1 1-1,0-1 1,1 0-1,-1 0 1,0 0-1,0 0 1,0 1 0,0-1-1,0 0 1,0 0-1,0 0 1,0 0-1,0-1 1,0 0-127,0 0 0,0 0-1,-1 0 1,1 0 0,0 0 0,-1 0-1,0 0 1,1 0 0,-1 0 0,0 0-1,0 1 1,-1-3 0,-8-2-41,0 1 0,0 0 0,0 0 0,-1 1 0,-14-3 0,21 6 0,-1 1 0,0-1 0,1 1 0,-1 0 1,1 0-1,-1 1 0,1-1 0,-1 1 1,1 0-1,-1 0 0,1 1 0,-1-1 1,1 1-1,0 0 0,-6 4 0,1-1 1,1 0 1,0 0-1,0 1 0,0 0 0,-12 14 1,17-17-1,1 1 1,-1 0 0,1 0 0,0 0-1,0 1 1,1-1 0,-1 0 0,1 1-1,0-1 1,0 1 0,0-1 0,1 1-1,-1-1 1,1 7 0,1-9 3,0-1-1,-1 1 1,1 0 0,0-1-1,0 1 1,0-1 0,0 1-1,0-1 1,1 1 0,-1-1-1,0 0 1,1 1 0,-1-1-1,1 0 1,-1 0-1,1 0 1,0 0 0,-1-1-1,1 1 1,2 0 0,1 2 11,0-1 0,1 0 0,-1 0 0,1 0 0,9 0 0,-9-1 9,0-1 0,0 0 0,0 0-1,0-1 1,0 0 0,0 0 0,-1 0 0,1 0-1,0-1 1,0 0 0,-1-1 0,1 1 0,-1-1-1,0 0 1,0 0 0,0-1 0,8-7-1,-9 7 363,-1 0-1,1 0 1,-1-1-1,0 1 1,-1-1-1,1 1 0,3-11 1,-6 14-353,3-5 112,-4 8-132,-1 16-7,11 31 25,-2-15-17,-3 9-282,-2 58 0,-2-74-1070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4:32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1 334 572,'5'6'153,"1"1"-1,-1-1 0,-1 1 1,1 0-1,-1 0 1,-1 0-1,1 1 1,-1-1-1,-1 1 1,1 0-1,2 14 1,12 31 73,-2-6-1,-13-36 95,1-1-1,0 0 1,1 0-1,0 0 1,7 11-1,-10-20-163,0 0-1,-1 0 0,1 0 0,0 0 1,0 0-1,0 0 0,0-1 1,0 1-1,0 0 0,0 0 0,0-1 1,0 1-1,0-1 0,0 1 0,1-1 1,-1 1-1,0-1 0,0 0 0,0 1 1,1-1-1,-1 0 0,0 0 1,2 0-1,1-1-21,-1 1 1,0-1-1,0 0 1,0 0-1,0 0 1,0 0 0,0-1-1,-1 1 1,5-3-1,3-4-111,0 0 0,0 0-1,15-18 1,30-32-23,2 3-1,2 1 1,3 4 0,86-54 0,-71 54-8,189-109-68,-250 152 145,0 1-1,21-5 0,-23 8-7139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4:46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566 147 1540,'-3'-9'105,"-1"0"0,0 1 0,0 0 1,-1 0-1,0 0 0,0 0 0,-1 1 0,0 0 0,0 0 0,-1 0 0,1 1 0,-2 0 1,1 0-1,-1 1 0,1 0 0,-2 1 0,1-1 0,0 1 0,-14-4 0,10 5-114,1 0-1,-1 1 0,0 0 1,0 1-1,0 0 0,0 1 1,0 1-1,0-1 1,1 2-1,-1 0 0,0 0 1,0 1-1,1 1 0,-20 8 1,7-1-16,0 1 0,1 2-1,-40 30 1,54-37 26,0 1-1,0 0 0,1 0 0,1 1 0,-1 0 0,1 0 1,1 1-1,0 0 0,0 0 0,1 1 0,-6 15 1,9-15 7,0 0 1,1 0-1,0 0 0,0 0 1,1 0-1,1 0 1,0 0-1,0 0 1,1 0-1,1 0 1,0-1-1,0 1 0,1-1 1,0 0-1,11 18 1,0-2 32,1 0 1,2 0-1,1-2 0,30 31 1,-43-49-20,0 0 1,1 0 0,-1 0-1,1-1 1,1 0 0,-1-1 0,1 1-1,0-1 1,0-1 0,13 4-1,-17-5-11,1-1 0,0-1 1,-1 1-1,1-1 0,0 0 0,0 0 0,0 0 0,-1 0 0,1-1 0,0 0 0,-1 0 0,1 0 1,-1-1-1,1 0 0,-1 1 0,1-1 0,-1-1 0,0 1 0,0-1 0,5-3 0,1-3 52,-1 0 0,1-1 0,-1 0 0,-1 0-1,0-1 1,0 0 0,-1 0 0,-1-1 0,0 0-1,0 0 1,-1-1 0,-1 1 0,0-1-1,0 0 1,-2 0 0,1 0 0,-2-1 0,0 1-1,0 0 1,-2-1 0,-1-14 0,0 20-68,-1 1 1,0-1-1,-1 0 1,0 1-1,0 0 1,0-1-1,-1 2 1,0-1-1,0 0 1,-1 1-1,0 0 1,0 1-1,0-1 1,-1 1-1,-11-7 1,15 11-4,1 0-1,0 0 1,0 0 0,-1 0 0,1 1 0,0-1 0,-1 1-1,1 0 1,-1-1 0,1 1 0,-1 0 0,1 1-1,0-1 1,-1 0 0,1 1 0,-1-1 0,1 1-1,0 0 1,0 0 0,-4 1 0,2 1 0,0-1-1,0 1 1,0 0 0,1 0-1,-1 1 1,1-1 0,0 1-1,0-1 1,0 1 0,-3 6 0,3-5 9,0-1 1,0 1 0,1 0 0,0 0 0,0 0 0,0 1 0,1-1-1,0 0 1,0 1 0,0-1 0,0 1 0,1-1 0,0 1 0,0-1-1,1 1 1,-1-1 0,1 1 0,0-1 0,3 7 0,0-5 7,38 62 101,-39-64-80,1 0 1,0 0-1,0-1 1,1 1-1,-1-1 1,1 0-1,0-1 1,0 1-1,0-1 0,11 5 1,-14-7-24,1-1 0,-1 1 0,1-1 0,0 0 0,-1 0 0,1 0 0,-1 0 0,1 0 0,-1-1 0,1 1 0,0-1 0,-1 0 0,0 0 0,1 1 0,-1-2 0,1 1 0,-1 0 0,0 0 0,0-1 0,0 1 0,0-1 0,0 0 0,0 1 0,0-1 0,-1 0 0,1 0 0,0 0 0,1-4 0,6-8-18,0 0 0,-1 0 1,7-19-1,-13 30 16,0-3-90,0 1 0,0-1 0,0 1 1,-1-1-1,0 1 0,0-1 0,0-9 0,-13 41 79,12-5-243,-1-9 426,0 1-1,2 0 0,3 23 1,-4-34-265,1 1 0,-1-1 0,1 0 0,-1 1 0,1-1 0,0 0 0,0 0 0,0 0 0,0 0 0,1 0 0,-1 0 0,0 0 0,1 0 0,0-1 0,-1 1 0,1 0 0,0-1-1,0 1 1,0-1 0,0 0 0,0 0 0,0 0 0,0 0 0,0 0 0,0 0 0,0 0 0,3 0 0,5-1-1174</inkml:trace>
  <inkml:trace contextRef="#ctx0" brushRef="#br0" timeOffset="1918.78">1169 269 628,'0'1'31,"0"0"1,-1-1-1,1 1 1,0 0-1,-1-1 0,1 1 1,-1 0-1,1-1 1,-1 1-1,1-1 0,-1 1 1,1-1-1,-1 1 0,1-1 1,-1 1-1,0-1 1,1 0-1,-1 1 0,0-1 1,0 0-1,1 1 0,-1-1 1,0 0-1,1 0 1,-1 0-1,0 0 0,0 0 1,1 0-1,-1 0 1,0 0-1,0 0 0,0 0 1,1 0-1,-2-1 0,0 1-38,1 0 0,-1 0 0,1 0-1,-1 0 1,1 0 0,-1 1 0,1-1-1,-1 0 1,1 1 0,-1-1 0,1 1-1,0 0 1,-1-1 0,-1 2-1,-2 3 22,1 0 0,0 0 0,0 1 0,1-1 0,-1 1 0,1 0 0,0 0 0,1 0 0,-1 0 0,1 0 0,-2 10 0,4-12 6,0-1 0,0 0-1,0 0 1,0 1 0,1-1 0,-1 0 0,1 0-1,0 0 1,0 0 0,0 0 0,1 0 0,-1 0 0,0 0-1,1 0 1,0 0 0,0-1 0,0 1 0,0 0-1,0-1 1,0 0 0,1 0 0,-1 0 0,1 0 0,0 0-1,4 3 1,-5-4 32,0 0 0,0 0 0,0 0 1,0 0-1,1 0 0,-1 0 0,0 0 0,0-1 0,0 1 0,1-1 0,-1 1 0,0-1 0,1 0 0,-1 0 0,0 0 1,1 0-1,-1-1 0,0 1 0,0-1 0,1 1 0,-1-1 0,2-1 0,0 0 37,0-1 1,0 1-1,0-1 0,0 0 0,0 0 1,-1-1-1,0 1 0,0-1 0,4-5 0,-2 2-8,1 0-42,-1 0-1,0 0 1,0-1-1,-1 1 0,6-15 1,-9 20-25,-1 0 0,1 0 0,-1 0 1,1 0-1,-1-1 0,0 1 0,0 0 0,0 0 1,0 0-1,-1 0 0,1 0 0,0 0 0,-1 0 1,1 0-1,-1 0 0,0 0 0,0 0 0,0 0 1,0 0-1,0 0 0,0 1 0,0-1 0,-1 0 1,1 1-1,-1-1 0,1 1 0,-1-1 0,0 1 1,-2-2-1,0 0-30,-1 1 1,1-1 0,-1 1-1,0 0 1,0 0 0,0 0-1,0 1 1,0 0 0,0 0-1,-1 0 1,1 0 0,0 1-1,0 0 1,-1 0-1,1 0 1,0 1 0,0 0-1,0 0 1,-1 0 0,1 1-1,-6 2 1,4-1 10,2 0 0,-1 0 0,0 0-1,1 0 1,-1 1 0,1 0 0,0 0 0,0 1 0,1-1 0,-1 1 0,1 0-1,0 0 1,0 1 0,1-1 0,0 1 0,0 0 0,-4 8 0,5-6 14,1 0 1,-1 0-1,1 0 1,0 0-1,1 0 1,0 0-1,0 0 1,1 0-1,0 0 1,0 0-1,1 0 1,0 0-1,0 0 1,1 0-1,0-1 1,0 1-1,1-1 1,0 0-1,9 12 1,-7-11 7,1 0 1,0-1-1,1 0 0,-1 0 1,1 0-1,0-1 1,1 0-1,-1-1 1,1 0-1,1 0 0,-1-1 1,0 0-1,1-1 1,0 0-1,0 0 0,0-1 1,0-1-1,0 1 1,12-1-1,-13-1 7,0-1 0,0 0 0,-1 0 0,1-1 0,-1 0 0,1 0 0,-1-1 0,0 0 0,0 0 0,0-1 0,0 0 0,-1-1 0,1 1 0,-1-1 0,-1-1 0,1 1 0,-1-1 0,1-1 0,-2 1 0,1-1 0,-1 0 1,7-13-1,-7 10 131,-1-1 0,0-1 0,-1 1 0,0 0 0,-1-1 0,-1 0 0,1 1 0,-2-1 1,0 0-1,-1-16 0,0-2-156,2 28 1,-1 1-1,1 0 1,0-1-1,0 1 1,0 0-1,0 0 1,0 0-1,0 0 1,0 0-1,0 0 1,0 0-1,0 0 1,0 1-1,1-1 1,-1 0-1,0 1 1,1-1-1,-1 1 1,2-1-1,28-10-120,-9 6 109,-1 1 1,0 1 0,1 1-1,35 1 1,-54 1 8,-1 0 0,0 0 0,1 1 0,-1-1 0,0 1 0,1-1 0,-1 1 0,0 0-1,0 0 1,0 0 0,0 0 0,0 0 0,0 0 0,0 1 0,0-1 0,0 1 0,-1-1 0,1 1 0,0 0 0,-1 0 0,0-1 0,1 1 0,-1 0 0,0 0 0,0 0 0,0 1-1,0-1 1,0 0 0,-1 0 0,1 0 0,0 1 0,-1-1 0,0 0 0,0 1 0,0-1 0,0 0 0,0 1 0,0-1 0,0 0 0,-1 1 0,1-1 0,-1 0 0,0 0 0,1 0-1,-1 1 1,0-1 0,-3 4 0,-16 18 70,-34 33-1,47-50-70,-1-1 1,0 0-1,1 0 1,-2-1-1,1 0 1,-1 0-1,1-1 1,-1 0-1,-12 3 1,21-7-35,0 0 0,0 0 0,0 0 1,0 0-1,0 0 0,0 1 0,0-1 1,0 0-1,0 0 0,0 0 0,0 0 1,-1 0-1,1 0 0,0 0 0,0 0 0,0 0 1,0 0-1,0 0 0,0 0 0,0 0 1,-1 0-1,1 0 0,0 0 0,0 0 1,0 0-1,0 0 0,0 0 0,0 0 1,-1 0-1,1 0 0,0 0 0,0 0 1,0 0-1,0 0 0,0 0 0,0 0 0,-1 0 1,1 0-1,0 0 0,0 0 0,0 0 1,0 0-1,0 0 0,0 0 0,0-1 1,0 1-1,0 0 0,-1 0 0,1 0 1,0 0-1,0 0 0,0 0 0,0 0 1,0 0-1,0-1 0,0 1 0,0 0 0,0 0 1,0 0-1,0 0 0,0 0 0,0 0 1,0-1-1,0 1 0,0 0 0,0 0 1,0 0-1,9-10-1174,15-9-204,-9 9 709,2-1 73</inkml:trace>
  <inkml:trace contextRef="#ctx0" brushRef="#br0" timeOffset="3470.76">1843 349 1988,'3'-1'180,"0"1"0,0-1 0,0-1 1,-1 1-1,1 0 0,0-1 0,-1 1 0,1-1 0,-1 0 0,0 0 0,1 0 0,-1 0 0,0 0 0,0-1 0,0 1 1,0 0-1,-1-1 0,2-2 0,0 0 146,-1 0-1,0-1 1,-1 1 0,1 0 0,-1 0-1,0-1 1,0 1 0,0-1 0,-1-5-1,-4 9-338,1 1 0,-1 0 0,0 0 0,0 1 0,0-1-1,0 1 1,0 0 0,0 0 0,0 0 0,0 0 0,-5 2-1,4 0 13,1 0 0,-1 1 0,1-1 0,0 1-1,0 0 1,0 0 0,0 0 0,1 0 0,-1 1-1,1 0 1,0 0 0,0 0 0,0 0-1,1 0 1,-1 0 0,1 1 0,0-1 0,-2 6-1,2-2 3,-1-1-1,1 1 0,0 0 0,0 0 0,1 0 0,0 0 0,1 0 1,0 0-1,0 0 0,2 12 0,-1-17-22,-1 1 0,1-1 0,0 0 0,1 1 0,-1-1 0,0 0 0,1 0 0,0 0 0,0 0 0,0 0 0,0-1-1,0 1 1,0-1 0,1 1 0,-1-1 0,1 0 0,0 0 0,4 3 0,-2-2-60,0-1-1,1 0 1,-1-1-1,0 1 1,1-1-1,-1 0 1,1 0-1,-1-1 1,1 1-1,8-2 0,2-1-81,-1 0 0,1-1-1,-1 0 1,0-2-1,0 0 1,-1 0-1,18-10 1,-9 1 197,-1-2-1,0 0 1,-2-1 0,29-30-1,-48 46-12,0 0-1,0 0 1,-1 0-1,1 0 0,0 0 1,0 0-1,-1 0 1,1 0-1,-1 0 1,1 0-1,-1 0 0,1-1 1,-1 1-1,0 0 1,1 0-1,-1-1 1,0 1-1,0 0 1,0 0-1,0-1 0,0 1 1,0 0-1,0 0 1,-1-1-1,1 1 1,0 0-1,-1 0 0,1-1 1,-1 1-1,1 0 1,-1 0-1,1 0 1,-2-1-1,1 0 14,-1 0 1,1 1-1,-1-1 0,1 1 0,-1 0 1,0-1-1,0 1 0,1 0 0,-1 0 1,0 0-1,0 0 0,0 0 0,0 1 1,0-1-1,0 1 0,0-1 0,0 1 1,-4-1-1,1 2-46,0 0 1,0 1-1,-1-1 0,1 1 1,1 0-1,-1 0 1,0 1-1,0-1 0,1 1 1,-1 0-1,1 0 0,-4 4 1,2-2-4,0 0 0,1 1 0,-1-1 0,1 1 1,0 0-1,1 1 0,0-1 0,-4 8 0,6-12 30,1 1 0,0 0-1,0 0 1,0 0-1,0 0 1,0-1 0,1 1-1,0 0 1,-1 0-1,1 0 1,0 0 0,0 0-1,0 0 1,1 0 0,-1 0-1,1 0 1,1 6-1,0-8-23,-1 1 0,1 0 0,-1 0 0,1-1-1,0 1 1,-1-1 0,1 0 0,0 1 0,0-1 0,0 0-1,0 0 1,0 0 0,0 0 0,0-1 0,0 1-1,1 0 1,-1-1 0,0 0 0,0 1 0,0-1 0,1 0-1,-1 0 1,3-1 0,3 1-82,-1 0 0,0-1-1,1 0 1,-1-1 0,0 0 0,0 0 0,0 0 0,-1-1-1,12-6 1,0-2 115,33-26-1,-18 12-86,-32 24 25,1 0 1,0 0-1,0 0 0,0 0 0,0 0 1,0 1-1,0-1 0,-1 1 0,1-1 1,1 1-1,-1 0 0,0 0 0,0 0 1,3 0-1,-5 2 42,0 1-1,0-1 1,0 0 0,0 1-1,1-1 1,-1 0 0,1 0-1,-1 1 1,1-1 0,1 3-1,0-3 7,-1 0-1,1 0 1,-1 1-1,1-1 1,0-1-1,0 1 1,0 0-1,0 0 1,0-1-1,0 1 1,0-1-1,1 1 1,-1-1-1,5 2 1,-2-2 37,1 0-1,0-1 1,0 1 0,0-1-1,7 0 1,2-1-25,-12 1-14,0-1 0,-1 0 0,1 0 1,-1-1-1,1 1 0,-1-1 0,1 1 0,-1-1 1,0 0-1,0 1 0,0-1 0,0 0 0,0-1 0,0 1 1,-1 0-1,3-4 0,-2 2-12,1 1 1,-1 0-1,1 0 1,-1 0-1,1 1 1,0-1-1,0 0 1,0 1-1,5-2 1,-9 3 9,0 0 1,1 1-1,-1-1 0,0 0 1,1 0-1,-1 0 1,0 1-1,1-1 1,-1 0-1,1 0 1,0 0-1,-1 0 1,1 0-1,0 0 1,0 0-1,-1 0 1,1 0-1,0 0 1,0 0-1,0 0 1,0 0-1,0 0 1,0 0-1,0 0 1,1-1-1,-1-46 303,0 35-132,0 13-204,2 3-318,-1 0 349,1 0 0,-1 0 0,0 0 1,0 0-1,0 0 0,0 0 0,0 0 1,-1 0-1,1 0 0,-1 1 1,0 3-1,4 236 1505,-4-246-1448,0-1 1,-1 1-1,2 0 1,-1-1-1,0 1 0,1 0 1,-1 0-1,1-1 0,2-3 1,-3 5-28,41-159-111,-40 158 61,0-1 1,-1 1-1,1 0 0,0-1 1,1 1-1,-1 0 1,1 0-1,-1 0 0,5-6 1,-4 8 10,0 0-1,0 0 1,-1 0 0,2 0 0,-1 0 0,0 0-1,0 0 1,0 1 0,0-1 0,0 1 0,1-1-1,-1 1 1,0 0 0,0 0 0,1 0 0,1 0-1,-2 1 2,0-1-1,0 1 0,0-1 1,0 1-1,0 0 0,-1 0 1,1 0-1,0 0 0,0 0 1,-1 0-1,1 0 0,-1 1 1,1-1-1,-1 1 0,2 1 1,24 30-103,-17-19 149,-6-9-6,0 0 0,-1 0 0,0 1 0,0-1 0,-1 1 0,0 0 0,0 0-1,0 0 1,0 0 0,-1 0 0,0 0 0,0 11 0,-7-30 115,5 12-143,0 0 0,0 0 0,1-1 0,-1 1 0,0 0 0,1-1 0,-1 1 0,1-1 0,-1 1 0,1-1 0,-1 1 0,1-3 0,0-5-12,0-1-1,1 0 1,0 0 0,1 0-1,0 1 1,0-1 0,6-14 0,-5 19-5,0-1 1,0 1-1,1 0 1,-1-1 0,1 1-1,0 1 1,0-1-1,1 1 1,-1-1-1,1 1 1,0 0 0,0 1-1,7-4 1,-8 5 3,-1 0 0,1 0 0,0 1 0,0-1 0,0 1 0,0 0 0,0 0 0,0 1 0,0-1 0,0 1 0,0 0 0,0 0 0,0 0 0,0 0 0,0 1 0,0 0 0,0-1 0,0 2 0,0-1 0,0 0 0,0 1 0,0 0 0,-1-1 0,1 2 0,-1-1 0,1 0 0,4 6 0,-2-3 5,0 1 1,0 0-1,-1 0 1,0 1-1,-1 0 1,1 0-1,-1 0 1,0 0-1,-1 1 1,0-1-1,0 1 1,3 15-1,-4-6-669,-1 0 0,-1 28 0,0-20-2474,0-17 1856</inkml:trace>
  <inkml:trace contextRef="#ctx0" brushRef="#br0" timeOffset="4048.31">2955 533 328,'0'269'4620,"0"-267"-4490,0 0 0,0 0 0,0 0 0,1-1 0,-1 1 0,0 0 0,1 0 0,-1 0 0,1-1 0,1 4 0,-1-4 61,-1-1-1,1 1 1,-1-1-1,0 1 1,1-1-1,-1 0 1,1 1 0,-1-1-1,1 1 1,-1-1-1,1 0 1,-1 0-1,1 1 1,0-1-1,-1 0 1,1 0-1,-1 0 1,1 1-1,0-1 1,-1 0-1,2 0 1,-1-2-10,0 0 1,0 0 0,0-1 0,0 1 0,0 0 0,0 0 0,0-1-1,-1 1 1,1 0 0,-1-1 0,0 1 0,0-4 0,1-1-91,14-80-129,-4-1 0,-1-167 0,-10 253 23,0-1 0,0 0 1,1 0-1,-1 1 0,1-1 0,-1 0 0,1 1 0,0-1 0,0 0 0,0 1 1,1-1-1,-1 1 0,0 0 0,1-1 0,0 1 0,-1 0 0,1 0 0,0 0 0,0 0 1,0 0-1,0 1 0,1-1 0,-1 1 0,0-1 0,1 1 0,-1 0 0,1 0 1,-1 0-1,6-1 0,5-1-20,0 0 0,0 1 0,0 1 0,24 1 0,-34 0 29,4 1 9,-1 1-1,1 0 0,-1 1 1,1-1-1,-1 1 0,0 1 1,0-1-1,-1 1 0,1 0 1,7 7-1,18 10 10,-5 4-64,-26-25 50,1 1 0,-1-1 0,1 1 0,-1-1 0,1 1 0,-1-1 0,1 1 0,-1-1 0,1 1 0,-1-1 0,0 1 1,1 0-1,-1-1 0,0 1 0,1 0 0,-1-1 0,0 1 0,0 0 0,0-1 0,0 1 0,0 0 0,0-1 0,0 1 0,0 0 1,0 0-1,0-1 0,0 1 0,0 0 0,0-1 0,-1 1 0,1 0 0,0-1 0,0 1 0,-1-1 0,1 1 0,-1 0 0,1-1 1,0 1-1,-1-1 0,1 1 0,-1-1 0,1 1 0,-1-1 0,-1 1 0,-22 9 67,0-1 1,-1-1-1,0-1 0,-31 4 1,49-9-372,-1-1 1,0-1 0,1 1 0,-1-1-1,0 0 1,1-1 0,-1 0 0,0 0-1,1-1 1,0 0 0,-1 0 0,1-1-1,0 0 1,0 0 0,0-1 0,0 1-1,1-2 1,-11-7 0,1-11-3153,12 12 1886</inkml:trace>
  <inkml:trace contextRef="#ctx0" brushRef="#br0" timeOffset="4762.44">3355 90 844,'1'16'775,"1"-1"-1,1 0 1,0 0 0,1 0 0,6 17-1,-3-13-567,-1 0 0,4 30 0,8 118-81,-18-167-126,0 0 1,0 0-1,0 1 0,0-1 0,0 0 0,0 1 1,0-1-1,0 0 0,0 1 0,0-1 0,0 0 0,0 0 1,1 1-1,-1-1 0,0 0 0,0 0 0,0 1 1,0-1-1,1 0 0,-1 0 0,0 1 0,0-1 1,1 0-1,-1 0 0,0 0 0,0 0 0,1 1 1,-1-1-1,0 0 0,1 0 0,-1 0 0,0 0 0,0 0 1,1 0-1,-1 0 0,0 0 0,1 0 0,-1 0 1,0 0-1,1 0 0,13-9-713,10-18-595,-16 18 1352,-1-1-1,-1 0 1,11-22-1,-17 31-20,0 1 0,1-1-1,-1 0 1,0 1 0,0-1-1,1 0 1,-1 1 0,0-1-1,1 1 1,-1-1 0,1 1-1,-1-1 1,1 0 0,-1 1-1,1 0 1,-1-1 0,1 1-1,-1-1 1,1 1 0,0 0-1,-1-1 1,1 1 0,0 0-1,-1 0 1,1 0 0,0-1-1,-1 1 1,1 0 0,0 0-1,-1 0 1,1 0 0,1 0-1,-2 0-148,6 28 14,-5-25 239,0 0 1,0 0-1,0 0 0,0 0 1,1-1-1,-1 1 0,1 0 1,-1-1-1,1 1 1,0-1-1,0 1 0,5 3 1,-6-5-17,1 0 1,-1-1 0,0 1-1,1 0 1,-1-1 0,1 1-1,-1-1 1,1 1 0,-1-1-1,1 0 1,0 0 0,-1 0-1,1 0 1,-1 0-1,1 0 1,0 0 0,-1 0-1,1-1 1,-1 1 0,1 0-1,-1-1 1,1 0 0,-1 1-1,1-1 1,-1 0 0,0 1-1,1-1 1,1-2 0,-3 3-101,15-9 634,-1-2 1,0 1-1,19-21 0,-29 27-576,0 0 0,-1-1-1,0 1 1,0-1 0,0 0-1,-1 0 1,1 0 0,-1 0-1,0 0 1,-1 0-1,1-1 1,-1 1 0,0-1-1,-1 1 1,1-9 0,-1 11-60,-1-1 1,1 1 0,-1 0-1,0 0 1,0 0 0,0-1-1,-1 1 1,1 0 0,-1 1-1,-2-5 1,4 6-16,0 1-1,-1-1 1,1 0 0,-1 1 0,1-1-1,0 0 1,-1 1 0,1-1-1,-1 1 1,0-1 0,1 1-1,-1-1 1,1 1 0,-1-1 0,0 1-1,1 0 1,-1-1 0,0 1-1,0 0 1,1 0 0,-1 0 0,0-1-1,1 1 1,-1 0 0,0 0-1,0 0 1,0 0 0,1 0-1,-1 0 1,0 0 0,0 1 0,1-1-1,-1 0 1,0 0 0,1 0-1,-1 1 1,0-1 0,1 0-1,-1 1 1,0-1 0,1 1 0,-1-1-1,0 1 1,1-1 0,-1 1-1,1-1 1,-1 1 0,0 0 0,-9 12 29,-1-1-33,1 1 1,-15 26-1,21-33 22,2 1 0,-1 0-1,1-1 1,0 1-1,0 0 1,1 0-1,-1 0 1,2 0 0,-1 12-1,1-14 12,1 0 0,0 0 0,0 0 0,0 0 0,1 0 0,0 0 0,0 0 0,0 0 0,0 0 0,1-1 0,0 1 0,0-1 0,0 0 0,0 0 0,1 0 0,-1 0 0,8 5 0,-4-3-135,1 0 0,0-1 1,0 0-1,1 0 0,-1-1 0,1 0 1,0 0-1,18 4 0,-22-7-699,-1 0-1,1-1 0,-1 0 1,1 1-1,0-2 1,-1 1-1,1-1 1,0 1-1,-1-1 0,1 0 1,7-4-1,5-1-812</inkml:trace>
  <inkml:trace contextRef="#ctx0" brushRef="#br0" timeOffset="5140.64">4142 369 2852,'1'0'131,"-1"0"0,0 0 0,1-1 0,-1 1 1,1 0-1,-1-1 0,1 1 0,-1 0 0,0-1 0,1 1 0,-1-1 0,1 1 0,-1 0 0,0-1 0,0 1 0,1-1 0,-1 1 0,0-1 0,0 1 0,0-1 0,1 1 0,-1-1 0,0 0 0,0 1 0,0-1 1,0 1-1,0-1 0,0 1 0,0-1 0,0 1 0,0-1 0,-1 1 0,1-1 0,0 1 0,0-1 0,0 1 0,-1-1 0,1 0 0,-22-2 471,19 8-603,-1-1-1,1 1 1,1 0-1,-1 0 0,1 0 1,-3 7-1,4-7 5,0 0 0,1 1 0,-1-1 0,1 1 0,1 8 0,-1-1 28,0-12 3,0-1 0,0 0 0,0 1 0,0-1-1,0 0 1,0 0 0,0 1 0,0-1-1,0 0 1,0 0 0,0 1 0,0-1-1,0 0 1,0 1 0,0-1 0,0 0-1,0 0 1,0 1 0,1-1 0,-1 0-1,0 0 1,0 0 0,0 1 0,0-1 0,1 0-1,-1 0 1,0 0 0,0 1 0,0-1-1,1 0 1,-1 0 0,0 0 0,0 0-1,1 0 1,-1 0 0,0 1 0,0-1-1,1 0 1,-1 0 0,1 0 0,11-6 1710,10-15-181,-19 18-1554,0-1 1,-1 0-1,1 0 0,-1 0 0,0-1 1,0 1-1,0-1 0,0 1 1,1-8-1,-1-13-3978,-8 21 95,4 4 3097,-4-2-1435</inkml:trace>
  <inkml:trace contextRef="#ctx0" brushRef="#br0" timeOffset="6170.97">4566 223 1820,'0'-2'116,"-1"0"-1,0-1 1,1 1-1,-1 0 1,0 0-1,0 0 1,0 0 0,0 0-1,-1 0 1,1 0-1,-1 1 1,1-1-1,-1 0 1,1 1-1,-1-1 1,0 1-1,0 0 1,1-1 0,-1 1-1,0 0 1,0 0-1,-1 0 1,1 0-1,0 1 1,0-1-1,0 0 1,0 1-1,-1 0 1,-2-1-1,4 2-122,-1-1-1,1 1 0,-1 0 1,1 0-1,0 0 0,-1 0 0,1 0 1,0 0-1,-1 0 0,1 0 0,0 0 1,0 0-1,0 1 0,0-1 0,0 0 1,0 1-1,1-1 0,-2 2 0,-11 29 96,11-21-44,1 0-1,0 0 0,0 0 1,1 0-1,1 0 0,0-1 1,0 1-1,1 0 1,1 0-1,-1-1 0,2 1 1,0-1-1,7 15 1,-8-19-34,1 0 1,0-1 0,0 1 0,0-1-1,1 0 1,-1 0 0,1 0 0,0-1-1,1 1 1,-1-1 0,1 0 0,0-1-1,0 0 1,0 0 0,0 0 0,1 0-1,-1-1 1,1 0 0,-1-1 0,1 0-1,0 0 1,10 1 0,-10-2 112,-1-1 0,1 0 0,0 0-1,-1 0 1,1-1 0,-1 1 0,1-2 0,-1 1 0,0-1 0,0 0 0,0 0 0,0 0-1,-1-1 1,1 0 0,7-8 0,0 0 269,-1-1-1,-1 0 1,0 0 0,17-30-1,-26 39-341,-1 0 0,1 0 0,-1 0-1,0 0 1,0 0 0,0 0 0,0 0 0,-1 0-1,0 0 1,0 0 0,0-5 0,0 7-92,0 1-16,-2 3-315,0-1 0,0 0 1,0 0-1,0 1 1,1-1-1,-1 1 1,0 0-1,1-1 1,-1 1-1,1 0 0,0 0 1,-2 3-1,1-2-1396,1 0 254</inkml:trace>
  <inkml:trace contextRef="#ctx0" brushRef="#br0" timeOffset="6611.09">4975 243 2564,'-4'-2'112,"-1"0"-1,0 1 0,1-1 1,-1 1-1,0 0 1,0 0-1,0 0 0,0 0 1,1 1-1,-1 0 0,0 0 1,-8 2-1,10-1-118,0 0 1,-1 0-1,1 1 0,0-1 0,0 1 0,1 0 0,-1 0 1,0 0-1,1 0 0,-1 1 0,1-1 0,0 1 0,-1-1 1,1 1-1,0 0 0,1 0 0,-1 0 0,0 0 1,0 4-1,-1-3 16,1 1 0,0 0 0,0-1 1,1 1-1,0 0 0,0 0 0,0 0 1,0 0-1,1 0 0,-1 0 0,1 1 1,1-1-1,-1 0 0,1 0 0,0 0 1,0 0-1,0 0 0,1 0 0,-1-1 1,1 1-1,5 7 0,-3-4 25,2-1-1,-1-1 1,1 1-1,0-1 1,13 11 0,-16-14-26,1-1 0,0 0 1,1 0-1,-1 0 0,0 0 1,1-1-1,-1 1 0,1-1 1,-1 0-1,1-1 0,-1 1 1,9-1-1,-5 0 101,0 0 0,0 0 0,0-1 0,0 0 0,0-1 0,0 0 0,0 0 0,-1 0 0,1-1 0,-1 0 0,1-1 0,-1 0 0,-1 0 0,1 0 0,0-1 0,-1 0 0,0 0 0,8-9 0,-12 11-13,0 0-1,0 0 1,0 0 0,-1 0 0,1 0-1,-1 0 1,0-1 0,0 1 0,0 0-1,1-4 1,-2 5-59,0 0 0,0 0 0,1 0 0,-1 1 0,0-1 0,-1 0 0,1 0 0,0 0 0,0 1 0,-1-1 0,1 0 0,-1 0 0,1 1 0,-1-1 0,0 0 0,0 1 0,0-1 0,0 0 0,-1-1 0,-20-22-41,18 19-38,-1 1 0,1 0 0,-1 0 0,0 0 0,-10-6 0,13 9-409,-1 1 0,1 0 0,-1 0 0,0 0 0,1 0 0,-1 0 0,0 0 0,0 1 0,0-1 0,-5 1 0,4 0-721</inkml:trace>
  <inkml:trace contextRef="#ctx0" brushRef="#br0" timeOffset="7391.2">5326 403 680,'11'23'55,"3"8"360,-9-25 1508,-3-13 2055,0-9-3951,0 0 0,1 0-1,1 1 1,0-1 0,1 1 0,15-29-1,-4 4-29,-15 37-7,0 0-1,0 1 1,1-1-1,-1 0 0,1 1 1,-1-1-1,1 1 0,0-1 1,0 1-1,0 0 1,0 0-1,0 0 0,1 0 1,-1 0-1,0 0 1,1 1-1,0-1 0,-1 1 1,1 0-1,0-1 1,0 1-1,-1 1 0,1-1 1,0 0-1,0 1 1,0-1-1,0 1 0,0 0 1,0 0-1,0 0 1,0 0-1,0 1 0,0-1 1,0 1-1,0 0 0,0 0 1,0 0-1,-1 0 1,1 0-1,0 1 0,-1-1 1,1 1-1,2 2 1,14 10 19,0 0 0,24 26 1,-38-35-36,-1-1 1,0 1-1,-1 0 0,1 0 1,-1 0-1,0 0 1,0 1-1,0-1 0,-1 1 1,0 0-1,0-1 1,-1 1-1,1 0 0,-1 0 1,0 7-1,-1-12 44,-1 0 1,1 0-1,-1 0 0,0-1 0,1 1 0,-1 0 0,1 0 1,-1-1-1,0 1 0,0 0 0,1-1 0,-1 1 0,0-1 1,0 1-1,0-1 0,0 1 0,0-1 0,0 0 0,0 1 1,0-1-1,1 0 0,-3 0 0,-6 2 2963,5-32-777,5 21-2198,0 1 1,1-1 0,-1 0-1,2 1 1,0 0 0,0-1-1,0 1 1,1 0 0,0 0-1,0 1 1,1-1 0,0 1-1,1 0 1,10-11 0,-10 11-12,1 1 1,0-1 0,1 1-1,-1 0 1,1 1 0,0 0-1,1 0 1,-1 1 0,1 0-1,0 0 1,0 1 0,0 0-1,16-3 1,-18 6 0,-1 0 0,1 0-1,-1 1 1,1 0 0,-1 0 0,1 1-1,-1-1 1,0 1 0,1 1 0,-1-1-1,10 6 1,1 3-38,0 0-1,24 21 1,-37-28 39,0 0 0,-1-1 0,1 1 0,-1 1 0,0-1 0,0 0 0,0 1 0,0-1 0,-1 1 0,0 0 0,0 0 0,0 0 0,-1 0 0,1 0 0,0 8 0,-1-5-7,-1 0-1,0 0 1,-1 0 0,1 0-1,-1 0 1,-1 0 0,0 0-1,0 0 1,-4 9 0,-1 5-439,5-16 718,1 0 0,-1 0 0,-1 0-1,-5 10 1,-6-3-2102,-8-8-4033,15-5 3882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4:35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226 233 1344,'5'0'209,"-4"0"-90,-1 0-1,0 0 1,1 0 0,-1 0-1,0 0 1,1 0 0,-1 0 0,0 0-1,1 0 1,-1 0 0,0 0 0,1 0-1,-1 0 1,1 0 0,-1 0 0,0 0-1,1 0 1,-1 0 0,0 0 0,1 0-1,-1-1 1,0 1 0,0 0 0,1 0-1,-1 0 1,0-1 0,1 1 0,-1 0-1,0 0 1,0-1 0,0 1-1,1 0 1,-1-1 0,0 1 0,0 0-1,0 0 1,0-1 0,1 1 0,-1-1-1,0 1 1,0 0 0,0-1 0,0 1-1,0 0 1,0-1 0,0 1 0,0 0-1,0-1 1,0 1 0,0 0 0,0-1-1,-1 0 1,-35 1-200,27 1 70,-1-1-1,1 1 1,-1 1-1,1 0 1,0 0-1,0 1 1,0 0-1,0 0 1,0 1-1,1 0 1,0 1-1,-1 0 1,2 0-1,-11 9 0,12-9 11,0 1-1,1 0 0,0 0 1,0 0-1,0 0 0,1 1 1,0-1-1,0 1 0,1 0 1,0 1-1,0-1 0,0 1 0,1-1 1,0 1-1,1-1 0,0 1 1,-1 13-1,2-18 12,1-1 0,-1 0-1,0 0 1,0 1 0,1-1 0,-1 0 0,1 0-1,0 0 1,0 0 0,0 0 0,0 0 0,0 0-1,0 0 1,0 0 0,1 0 0,-1 0 0,1-1-1,2 3 1,-1-1-2,1-1-1,0 1 1,0-1 0,0 0-1,0 0 1,0 0-1,0-1 1,0 0 0,5 1-1,4 1 12,0-2 0,0 0-1,-1 0 1,1-1 0,24-3 0,-27 1 74,-1 0 1,0 0-1,0 0 1,0-1-1,0-1 1,0 0-1,-1 0 0,1 0 1,-1-1-1,13-11 1,-19 14-61,-1 0 1,0 0 0,1 0-1,-1 0 1,0-1-1,0 1 1,-1-1-1,1 1 1,0 0 0,-1-1-1,1 1 1,-1-1-1,0 0 1,0 1 0,0-1-1,0 1 1,0-1-1,-1 1 1,1-1 0,-1 1-1,0-1 1,0 1-1,1 0 1,-2-1-1,1 1 1,0 0 0,-2-3-1,-3-5-53,0 0 0,-1 0 0,0 1 0,-13-14 0,16 20-64,1 0-1,-1 0 1,0 0 0,0 0-1,0 1 1,-1 0 0,1 0-1,0 0 1,-1 0 0,0 1-1,1 0 1,-1 0 0,-6-1-1,-28-8-4178,34 7 2960,2-2 29</inkml:trace>
  <inkml:trace contextRef="#ctx0" brushRef="#br0" timeOffset="346.45">439 115 2736,'1'8'541,"-1"0"-1,1 1 1,1-1-1,3 13 0,2 14-188,4 49-132,-8-46-183,13 53 1,-16-91-49,0 0 1,0 0 0,0 0 0,0-1 0,0 1 0,1 0 0,-1 0 0,0 0 0,0 0 0,0 0 0,0 0-1,0-1 1,0 1 0,0 0 0,0 0 0,1 0 0,-1 0 0,0 0 0,0 0 0,0 0 0,0 0 0,0 0-1,1 0 1,-1 0 0,0 0 0,0-1 0,0 1 0,0 0 0,0 0 0,1 0 0,-1 0 0,0 0 0,0 0 0,0 1-1,0-1 1,0 0 0,1 0 0,-1 0 0,0 0 0,0 0 0,0 0 0,0 0 0,0 0 0,1 0 0,-1 0-1,0 0 1,0 0 0,0 1 0,0-1 0,0 0 0,0 0 0,0 0 0,0 0 0,1 0 0,-1 0 0,0 1-1,0-1 1,0 0 0,0 0 0,0 0 0,0 0 0,0 0 0,0 1 0,0-1 0,5-14-2045,-3 3 577</inkml:trace>
  <inkml:trace contextRef="#ctx0" brushRef="#br0" timeOffset="705.06">598 227 3680,'0'0'2244,"8"18"-2438,-4-14 226,1 0-1,-1 0 1,0 1 0,-1-1 0,1 1 0,-1 0 0,0 0-1,0 0 1,0 1 0,-1-1 0,3 8 0,2 11-40,6 34 0,-4-17 185,-8-39-794,-1-6-1121,-1 0 1275,1-5-1036</inkml:trace>
  <inkml:trace contextRef="#ctx0" brushRef="#br0" timeOffset="1065.23">596 124 1624,'0'2'184,"0"-1"52,0 0 376,-2-1-612</inkml:trace>
  <inkml:trace contextRef="#ctx0" brushRef="#br0" timeOffset="1413.34">709 264 2768,'0'0'438,"25"0"1185,-15 7-1621,0 0 0,0 0 0,-1 1-1,0 0 1,10 13 0,5 3 1,-10-9 73,0 0-1,-2 1 1,0 1 0,17 29-1,-29-45 15,0 0 0,1-1 0,-1 1 0,1 0 0,-1-1 0,1 1 0,-1-1 0,1 1 0,0 0 0,-1-1 0,1 1 0,0-1 0,-1 0 0,1 1 0,0-1 0,-1 0 0,1 1 0,0-1 0,0 0 0,-1 0 0,1 1 0,0-1 0,0 0 0,0 0 0,-1 0 0,1 0 0,0 0 0,0 0 0,0 0 0,-1-1 0,1 1 0,0 0 0,0 0 0,0-1 0,-1 1 0,1 0 0,0-1 0,-1 1 0,1 0 0,0-1 0,-1 1 0,2-2 0,28-28 3296,-23 22-3364,-3 3 133,0 0 0,-1 1 0,1-1 0,-1-1 0,0 1 0,0 0 0,-1-1 0,0 1 0,0-1 0,2-7 0,-2-1-309,0 0 1,-2 0 0,0-15-1,0 17-248,0 12 39,-1-1 0,0 1 0,0 0 0,0-1 0,0 1 0,1-1 0,-1 1 0,0 0 0,0 0 0,0 0 1,0-1-1,0 1 0,0 0 0,0 0 0,0 0 0,0 0 0,0 0 0,-1 1 0</inkml:trace>
  <inkml:trace contextRef="#ctx0" brushRef="#br0" timeOffset="2104.66">1164 246 1960,'0'0'381,"0"39"1701,2-21-2011,0 0-1,1 0 1,11 35 0,-3-12 46,-10-38-135,-1-2 26,0 1 0,0-1 0,0 0 1,1 0-1,-1 1 0,0-1 0,1 0 1,-1 0-1,1 1 0,-1-1 0,1 0 1,0 0-1,-1 0 0,1 0 0,0 0 1,0 0-1,0 0 0,0 0 0,0 0 1,1 1-1,-2-11-1775,0 0 504</inkml:trace>
  <inkml:trace contextRef="#ctx0" brushRef="#br0" timeOffset="2453.73">1123 80 2824,'0'0'72,"0"5"396,-4-5-484,-2 0 56</inkml:trace>
  <inkml:trace contextRef="#ctx0" brushRef="#br0" timeOffset="3140.77">1495 306 1596,'-12'-6'8083,"-51"-26"-7678,60 31-419,1 0 0,-1 1 0,1-1 0,-1 0 0,0 1 0,1-1 0,-1 1 0,0 0 0,1 0 0,-1 0 0,0 0 0,1 0 0,-1 1 0,0-1 0,1 1-1,-1 0 1,0 0 0,1-1 0,-5 4 0,3-1 13,0 0 0,1 0 0,-1 0 0,1 0 0,0 0 0,-1 1 0,2 0 0,-1 0 0,0 0 1,-3 7-1,1 0 2,0 1 0,1 0 0,0 0 0,1 1 1,0-1-1,1 1 0,-1 22 0,4-33 0,0 0-1,0-1 1,0 1 0,0 0-1,0 0 1,0-1-1,0 1 1,1-1-1,-1 1 1,0-1-1,1 0 1,0 1 0,-1-1-1,1 0 1,0 0-1,-1 0 1,1 0-1,0 0 1,0-1 0,0 1-1,0 0 1,0-1-1,0 1 1,0-1-1,0 0 1,2 0 0,0 1 2,0 0 1,1 0-1,-1-1 1,0 1-1,0-1 1,1 0-1,-1-1 1,0 1-1,0-1 1,1 0-1,-1 0 1,5-2 0,0-3-7,-1-1 1,1 0 0,-2-1 0,1 0 0,7-10-1,0 1 40,-15 17-38,0 0-1,1 0 1,-1 0 0,1-1-1,-1 1 1,1 0 0,-1 0-1,0 0 1,1 0-1,-1 0 1,1 0 0,-1 0-1,1 0 1,-1 0 0,0 0-1,1 0 1,-1 0 0,1 0-1,-1 0 1,1 0 0,-1 0-1,0 1 1,1-1 0,-1 0-1,1 0 1,-1 1 0,0-1-1,1 0 1,-1 0 0,0 1-1,1-1 1,-1 0 0,0 1-1,0-1 1,1 0 0,-1 1-1,15 17-2,-11-13-3,-4-4 0,2 1-22,0 0 0,0 1 0,-1-1 0,1 0-1,1 0 1,-1 0 0,0-1 0,0 1-1,1 0 1,-1-1 0,1 1 0,-1-1 0,1 0-1,0 0 1,0 0 0,4 1 0,-2-9-2055,-3 2-293,1 1 567</inkml:trace>
  <inkml:trace contextRef="#ctx0" brushRef="#br0" timeOffset="3596.92">1732 416 2216,'0'0'498,"-14"5"-59,14 3-522,0-7 112,0 1 1,0 0-1,0-1 0,0 1 0,0-1 0,0 1 0,0 0 0,1-1 1,-1 1-1,0-1 0,1 1 0,1 2 0,-1-3 114,0-1 0,0 1-1,1 0 1,-1-1-1,1 1 1,-1-1 0,0 0-1,1 1 1,-1-1-1,1 0 1,-1 0 0,1 0-1,-1 0 1,1 0 0,1 0-1,-2-1-58,-1 1 0,1 0 0,-1 0 0,1-1 0,0 1 0,-1-1-1,1 1 1,-1 0 0,1-1 0,-1 1 0,0-1 0,1 1 0,-1-1 0,1 1 0,-1-1 0,0 1-1,1-1 1,-1 0 0,0 1 0,0-1 0,1 1 0,-1-1 0,0 0 0,0 1 0,0-1-1,0 0 1,0 1 0,0-1 0,0 0 0,0 1 0,0-1 0,0 1 0,0-1 0,0 0 0,-1 1-1,1-1 1,0 0 0,0 1 0,-1-1 0,1 1 0,0-1 0,-1 1 0,1-1 0,0 1 0,-1-1-1,1 1 1,-2-2 0,-28-3-346,17 5-4053</inkml:trace>
  <inkml:trace contextRef="#ctx0" brushRef="#br0" timeOffset="5985.39">1932 1 1708,'0'0'24,"-4"14"95,-10 29-116,14-31 10,1 0 0,0-1 0,0 1 0,1-1 0,1 0 0,7 21 1,7 13 102,-8-21-34,0 1 0,8 41 0,-17-86 4921,0-57-5260,0 39 492,1 36-240,-1 0 0,0 0 0,1 0-1,-1 0 1,1 0 0,-1 1 0,1-1 0,0 0 0,0 0 0,0 0 0,0 1 0,0-1 0,0 1 0,0-1 0,1 1 0,-1-1 0,1 1 0,-1-1 0,1 1 0,-1 0 0,1 0-1,0 0 1,-1 0 0,1 0 0,0 0 0,0 1 0,0-1 0,0 1 0,0-1 0,0 1 0,2-1 0,0 0 6,1 1-1,-1-1 1,0 1 0,1 0-1,-1 0 1,1 0 0,-1 1 0,0 0-1,1-1 1,-1 2 0,0-1-1,0 0 1,5 3 0,2 2-8,-1 1 1,0 0-1,0 1 1,-1 0-1,0 0 1,-1 1-1,15 19 1,-19-21-5,1 0 1,-1 1-1,0-1 1,-1 1-1,0 0 1,0 0-1,-1 0 1,0 1-1,0-1 1,-1 1-1,0-1 1,-1 10-1,0-12 16,-1 1 0,-1-1 0,1 1 0,-1-1 0,0 1 0,-1-1 0,0 0 0,0 0 0,0 0 0,0-1 0,-1 1 0,0-1 0,0 0 0,-7 7 0,-1 1 66,-1-1 0,-1 0 1,1-2-1,-23 14 0,32-21-21,0-1 0,0 0 0,0 0 0,0 0 0,0-1-1,0 0 1,0 1 0,-1-2 0,1 1 0,0 0 0,-1-1-1,-8 0 1,11 0-43,-1-1 0,0 1-1,1-1 1,-1 0 0,1 0-1,-1 0 1,1 0 0,-1-1-1,1 1 1,0-1 0,0 1-1,0-1 1,0 0 0,0 0-1,0 0 1,0 0 0,0 0-1,1 0 1,-1 0 0,1-1-1,0 1 1,-2-3 0,0-2-470,0 0 1,0-1-1,0 0 0,1 1 1,0-1-1,1 0 1,0 0-1,0 0 1,0-9-1,1 1-964</inkml:trace>
  <inkml:trace contextRef="#ctx0" brushRef="#br0" timeOffset="7806.44">2379 422 1428,'3'0'102,"-1"0"0,1 0 0,-1 0-1,0-1 1,1 1 0,-1-1 0,1 1 0,-1-1 0,0 0-1,0 1 1,1-1 0,-1-1 0,0 1 0,0 0 0,0 0-1,0-1 1,0 1 0,0-1 0,-1 0 0,1 1 0,0-1-1,-1 0 1,1 0 0,-1 0 0,0 0 0,0 0 0,0 0-1,0-1 1,0 1 0,0 0 0,0-1 0,-1 1 0,1-4-1,8-19 523,-8 21-553,1 0 0,-1 0-1,1 0 1,-1-1 0,0 1 0,-1 0 0,1-7 0,0 9-71,-1 1 1,0-1 0,0 0 0,0 1 0,-1-1 0,1 0-1,0 1 1,-1-1 0,1 0 0,-1 1 0,1-1 0,-1 1-1,0-1 1,1 1 0,-1-1 0,0 1 0,0 0 0,0-1-1,0 1 1,0 0 0,-1 0 0,-1-2 0,0 1-6,-1 1 0,1 0 0,-1 0 0,1 0 1,-1 0-1,1 1 0,-1-1 0,1 1 0,-1 0 0,-4 0 1,-7-1-51,-16 1 83,30 0-28,-1 0 0,1 0 1,0 1-1,0-1 1,0 0-1,0 1 1,0-1-1,0 0 1,0 1-1,0 0 1,0-1-1,0 1 1,0-1-1,0 1 1,0 0-1,1 0 1,-1-1-1,0 1 0,0 0 1,1 0-1,-2 2 1,0 1-1,0 1 0,1 0 0,-1-1 0,1 1 0,0 0 0,1 0 0,-1 0 0,1 0 1,0 0-1,0 0 0,0 0 0,1 0 0,0 0 0,0-1 0,0 1 0,0 0 0,1 0 0,0-1 0,0 1 0,0-1 0,0 0 0,1 1 1,4 4-1,-4-4 4,2-1 0,-1 1 0,0-1 0,1 0 0,0-1 0,0 1 0,0-1 0,0 0 0,0 0 0,1 0 0,-1-1 0,1 1 0,0-2 0,0 1 0,0 0 0,0-1 0,0 0 1,11 0-1,-6-2 0,0 0 1,-1 0 0,1-1-1,0-1 1,0 0 0,-1 0-1,0-1 1,0 0 0,0-1-1,0 0 1,0-1 0,-1 0-1,0 0 1,-1-1 0,1 0-1,-1 0 1,0-1 0,-1 0-1,0-1 1,0 1 0,-1-1-1,0-1 1,4-9 0,-10 19-8,0 0 0,0 0 1,0 0-1,0 0 0,0 0 0,0 0 1,0 1-1,0-1 0,0 0 1,1 0-1,-1 0 0,0 0 1,0 0-1,0 0 0,0 0 1,0 0-1,0 0 0,0 0 1,0 0-1,0 0 0,0 0 1,0 0-1,0 0 0,0 0 0,0 0 1,0 0-1,0 0 0,0 0 1,1 1-1,-1-1 0,0 0 1,0 0-1,0 0 0,0 0 1,0 0-1,0 0 0,0 0 1,0 0-1,0 0 0,0 0 1,0-1-1,0 1 0,0 0 1,1 0-1,-1 0 0,0 0 0,0 0 1,0 0-1,0 0 0,0 0 1,0 0-1,0 0 0,0 0 1,0 0-1,0 0 0,0 0 1,0 0-1,0 0 0,0 0 1,0 0-1,0 0 0,0-1 1,4 13-4,8 19 31,44 86-45,-39-77 38,-21-49 229,1 0 0,0 0 0,1 0 0,0 0 0,0 0 1,1-1-1,0 1 0,0-1 0,1 1 0,1 0 1,-1-1-1,2 1 0,3-16 0,-3 19-267,-1 1-1,2-1 1,-1 1 0,0 0-1,1 0 1,0 0-1,0 0 1,1 0 0,0 1-1,-1 0 1,1-1-1,1 1 1,-1 1 0,1-1-1,-1 1 1,1-1 0,0 1-1,0 1 1,0-1-1,1 1 1,-1 0 0,0 0-1,1 0 1,8-1-1,8 1-77,0 0-1,33 1 0,-29 2 89,-25-1 9,1 1 1,-1-1-1,0 1 1,1-1 0,-1 1-1,0 0 1,1 0-1,-1 0 1,0 0-1,0 0 1,0 0 0,0 0-1,0 0 1,0 0-1,0 0 1,-1 1-1,1-1 1,0 0-1,0 2 1,16 33 2,-12-25 14,-2-6-2,0 1 0,0-1 0,1 0 0,-1 0 0,1-1 0,1 1 0,-1-1 0,1 0 0,-1 0-1,1 0 1,0-1 0,1 1 0,-1-1 0,1-1 0,-1 1 0,1-1 0,0 0 0,0 0 0,0 0 0,0-1 0,0 0 0,0 0 0,0-1 0,0 0-1,0 0 1,0 0 0,0-1 0,1 0 0,8-2 0,-3-2-3,-1 0 0,0-1 0,0 0 0,0-1 0,-1 0 0,0 0 0,0-1-1,-1-1 1,0 0 0,-1 0 0,1 0 0,-2-1 0,11-18 0,-16 25-9,0 0-1,-1-1 1,0 1 0,0-1-1,0 0 1,0 1 0,0-1-1,-1 0 1,0 1 0,0-1-1,0-7 1,0 9-7,-1 0 0,1 1-1,0-1 1,-1 0 0,1 0 0,-1 1 0,0-1 0,1 0-1,-1 1 1,0-1 0,0 1 0,0-1 0,0 1-1,0-1 1,0 1 0,-1 0 0,1 0 0,0-1-1,-1 1 1,1 0 0,-1 0 0,1 0 0,-1 1 0,0-1-1,-3-1 1,3 2-11,-1 0 1,1 0-1,-1 0 0,0 0 0,1 1 0,-1-1 1,1 1-1,-1 0 0,1 0 0,-1 0 1,1 0-1,0 0 0,0 0 0,-1 1 0,1-1 1,0 1-1,0-1 0,0 1 0,0 0 0,1 0 1,-1 0-1,0 0 0,1 0 0,-3 4 1,1-1 15,-1 0 1,1 0 0,1 0 0,-1 0-1,1 0 1,0 1 0,0-1 0,0 1 0,1 0-1,-2 8 1,3-9 14,0 5-6,0-1 1,1 1 0,0 0 0,2 10-1,-2-16 1,1-1-1,-1 1 0,1 0 0,0 0 0,0-1 0,0 1 0,1-1 1,-1 0-1,1 1 0,0-1 0,0 0 0,4 3 0,-2-2 9,1 0 0,-1 0-1,0-1 1,1 0 0,0 0 0,0 0-1,0-1 1,0 0 0,0 0 0,0 0-1,1-1 1,-1 0 0,1 0-1,-1-1 1,1 1 0,-1-1 0,0-1-1,1 0 1,-1 1 0,1-2 0,-1 1-1,0-1 1,0 0 0,10-5 0,3-4-17,-1 0 1,-1-2 0,0 0 0,-1-1-1,0 0 1,-1-1 0,-1-1 0,22-31 0,-32 40 28,0 0 1,0-1 0,0 0 0,-1 1 0,-1-1 0,1-1-1,-1 1 1,0 0 0,1-15 0,-2-9 188,-1-40 0,-2 25-80,2 47-148,0 0 1,-1 0-1,1-1 1,0 1-1,-1 0 1,1 0-1,0 0 0,-1 0 1,1-1-1,0 1 1,-1 0-1,1 0 1,0 0-1,-1 0 0,1 0 1,0 0-1,-1 0 1,1 0-1,-1 0 1,1 0-1,0 0 0,-1 0 1,1 0-1,0 1 1,-1-1-1,1 0 1,0 0-1,-1 0 1,1 0-1,0 1 0,-1-1 1,1 0-1,0 0 1,0 0-1,-1 1 1,1-1-1,0 0 0,0 1 1,-1-1-1,1 0 1,0 1-1,0-1 1,0 0-1,0 1 0,-1 0 1,0 2 6,-8 24 13,2 1 0,0 0 0,2 0 1,-4 56-1,10-75 5,0-1 0,0 1 0,0-1 1,1 1-1,1-1 0,-1 0 0,2 0 0,-1 0 1,1 0-1,0-1 0,0 1 0,1-1 0,8 10 1,-9-12 17,0 0 0,0-1 0,1 1 0,0-1 1,0 0-1,0 0 0,1 0 0,-1-1 1,1 1-1,0-2 0,0 1 0,0 0 1,0-1-1,1 0 0,-1-1 0,0 0 0,14 2 1,-16-4-24,0 0 0,0 0 0,0 0 0,-1 0 1,1 0-1,0-1 0,0 0 0,-1 0 0,1 0 1,-1 0-1,5-4 0,34-31 102,-39 35-104,2-3 2,14-12-33,-1-1 1,26-33-1,-38 43 58,-2 0 0,1 0 0,-1 0 0,0 0 0,-1-1 1,1 1-1,-2-1 0,1 0 0,-1 0 0,1-18 0,-3-86 655,0 113-693,0 0-1,0-1 0,0 1 0,0 0 0,0-1 0,0 1 0,0 0 0,0-1 0,0 1 0,0 0 0,0-1 0,-1 1 0,1 0 0,0-1 0,0 1 1,0 0-1,-1-1 0,1 1 0,0 0 0,0 0 0,-1-1 0,1 1 0,0 0 0,0 0 0,-1 0 0,1-1 0,0 1 0,-1 0 0,1 0 0,0 0 1,-1 0-1,1 0 0,0 0 0,-1 0 0,1 0 0,0 0 0,-1 0 0,1 0 0,0 0 0,-1 0 0,1 0 0,0 0 0,-1 0 0,0 0-10,0 0-1,0 0 0,1 1 1,-1-1-1,0 0 0,0 1 1,1-1-1,-1 0 0,0 1 1,1-1-1,-1 1 0,1-1 1,-1 1-1,0-1 0,1 1 1,-1 0-1,1-1 0,0 1 1,-1-1-1,0 2 0,-22 47 27,18-40 22,0 0 0,0 1 0,1 0 1,1 0-1,-4 13 0,-3 48 27,10-64-57,0 0 0,0 0-1,0 0 1,1-1 0,0 1 0,0 0 0,1 0-1,3 8 1,18 40 65,-12-25-366,2-1 0,18 29 0,-28-52-239,6 8-870</inkml:trace>
  <inkml:trace contextRef="#ctx0" brushRef="#br0" timeOffset="8259.17">3542 129 1708,'1'-1'0,"-1"1"0,0-1 1,1 0-1,-1 0 0,1 1 0,-1-1 0,1 0 0,0 1 1,-1-1-1,1 1 0,0-1 0,-1 1 0,1-1 0,0 1 1,-1-1-1,1 1 0,0-1 0,0 1 0,0 0 0,-1 0 0,1-1 1,0 1-1,0 0 0,1 0 0,27-10-25,35 0-74,1 3 0,111 2-1,-150 5-301</inkml:trace>
  <inkml:trace contextRef="#ctx0" brushRef="#br0" timeOffset="8620.07">4050 332 1764,'2'1'107,"1"0"-1,-1 1 0,0-1 1,1 0-1,-1 0 0,1 0 1,-1-1-1,1 1 0,-1-1 1,1 1-1,-1-1 0,1 0 1,0 0-1,-1 0 0,1 0 1,-1 0-1,4-1 1,0-2 122,0 1 1,-1-1-1,0 0 1,0 0 0,0-1-1,6-5 1,-11 9-230,31-22 427,-20 15-91,-1 0-1,0 0 1,14-15-1,-21 19-228,-1 0-1,1-1 1,-1 1 0,0 0-1,0-1 1,0 1-1,0-1 1,-1 0 0,1 0-1,-1 1 1,0-1-1,0 0 1,-1 0 0,1 0-1,-1-6 1,1 9-102,-1 0 0,0 0 0,0 0-1,0-1 1,0 1 0,0 0 0,0 0 0,0 0 0,0 0 0,0 0 0,0 0 0,-1 0 0,1 0-1,0 0 1,-1 0 0,1 0 0,-1 0 0,1 0 0,-1 0 0,1 0 0,-1 1 0,0-1 0,1 0 0,-1 0-1,0 0 1,0 1 0,0-1 0,1 1 0,-1-1 0,0 0 0,0 1 0,0-1 0,0 1 0,0 0-1,0-1 1,0 1 0,0 0 0,0 0 0,0-1 0,0 1 0,0 0 0,0 0 0,-1 0 0,1 0-1,0 1 1,0-1 0,0 0 0,0 0 0,-2 1 0,-2 1-32,-1 0 0,1 1-1,0-1 1,0 1 0,0 0 0,0 1-1,-8 6 1,6-3 28,0-1 0,0 1-1,1 0 1,0 0 0,0 1 0,-9 15-1,14-20 10,0 1-1,0-1 1,0 0-1,0 0 0,0 1 1,1-1-1,0 0 1,-1 1-1,1-1 1,0 0-1,1 1 0,-1-1 1,0 0-1,1 1 1,0-1-1,0 0 1,0 0-1,0 0 0,1 1 1,-1-1-1,1 0 1,3 4-1,8 14-46,1-1-1,0-1 1,2-1-1,0 0 1,1-1 0,1-1-1,37 27 1,-52-41-262,1 0 0,-1 0 0,1-1 0,-1 1 0,1-1 0,0 0 0,-1 0 0,1 0 1,0-1-1,0 1 0,6-1 0,8 0-1645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5:17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90 1372,'0'0'470,"-20"-16"4808,15 3-3115,4 12-2036,0 0 0,0-1 0,1 1 0,-1 0 0,0-1 0,1 1 0,0 0 0,-1-1 0,1 1 0,-1-1 0,1 1 0,0-3 0,0-25 1398,0 18-1197,0 16-644,9 20 259,0-4 37,42 211 169,-36-180-58,1-1 1,34 70 0,-47-115-63,-1-1-1,1 1 1,1-1 0,-1 0 0,1 0 0,0 0 0,0-1-1,0 1 1,1-1 0,-1 0 0,7 4 0,-8-6 20,1 0 1,-1-1-1,1 0 0,0 1 1,-1-1-1,1-1 1,0 1-1,-1 0 0,1-1 1,0 0-1,0 0 1,0 0-1,-1 0 0,1-1 1,0 1-1,0-1 1,-1 0-1,1 0 1,4-2-1,82-28 96,-44 17-455,-1-2 1,-1-2-1,-1-2 1,42-25-1,-60 26-3771,-12 4-1515,-11 11 4016</inkml:trace>
  <inkml:trace contextRef="#ctx0" brushRef="#br0" timeOffset="346.47">717 332 4004,'0'0'743,"-6"-31"4493,4 12-1656,1 12-3209,5 16-380,3 5 17,1 0 1,0 0 0,18 21-1,6 9 154,-27-36-454,0-1-1,1 1 0,0-1 1,1-1-1,8 8 0,-13-23-6777,-2 0 4783</inkml:trace>
  <inkml:trace contextRef="#ctx0" brushRef="#br0" timeOffset="704.12">587 32 3264,'1'2'4032,"1"2"-1550</inkml:trace>
  <inkml:trace contextRef="#ctx0" brushRef="#br0" timeOffset="2047.3">1125 213 3088,'11'2'1160,"1"-1"1,-1 0-1,19 0 0,-3-2 2941,-36 1-1434,2 0-2693,-1-1-1,1-1 0,0 1 0,-12-5 1,-25-4-91,37 10 99,0-1 0,0 1 0,0 1 0,0-1 0,0 1 0,0 0 0,0 1 0,-13 4 0,18-5 17,0 0 0,-1 1 1,1-1-1,0 1 0,0-1 1,0 1-1,0 0 0,0 0 1,0 0-1,0 0 0,1 0 1,-1 0-1,1 0 0,-1 0 1,1 1-1,0-1 0,0 1 1,0-1-1,0 1 0,1-1 1,-1 1-1,0 0 0,1-1 1,0 1-1,0 0 0,0 3 1,1 1-30,0 1 1,0-1-1,1 1 1,0-1 0,0 0-1,1 1 1,0-1 0,0-1-1,1 1 1,0 0-1,0-1 1,0 0 0,1 0-1,0 0 1,0 0-1,1-1 1,-1 0 0,10 6-1,-8-5-5,-1-2 0,1 1-1,0-1 1,1 0-1,-1 0 1,1-1 0,0 0-1,-1 0 1,1-1 0,1 0-1,-1 0 1,0-1 0,0 0-1,1 0 1,-1-1 0,16-2-1,-18 0 42,0 0 0,0-1 0,0 1 0,-1-1-1,1-1 1,-1 1 0,1-1 0,-1 0 0,-1 0 0,1 0-1,0-1 1,-1 0 0,5-6 0,-3 3 1,1-1 0,-1 0 0,-1-1 0,1 0-1,-2 0 1,8-20 0,-10 20 64,-1 0 1,1 0-1,-1-20 0,-1 29-120,0 33-207,0-27 260,0-1 1,0 1 0,1 0 0,0-1-1,0 1 1,0-1 0,0 1 0,1-1-1,-1 1 1,1-1 0,0 0 0,1 0-1,-1 0 1,1 0 0,-1 0 0,1-1 0,0 1-1,1-1 1,-1 0 0,1 0 0,-1 0-1,1 0 1,0 0 0,0-1 0,0 0-1,8 3 1,-5-2-88,0-2-1,0 1 1,0-1-1,1 0 1,-1 0-1,0-1 0,1 0 1,-1 0-1,0-1 1,0 0-1,8-2 1,6-2 70,-1-1 1,31-13 0,-49 18 12,1-1 0,0 1 0,-1 0 1,1-1-1,-1 0 0,1 1 0,-1-1 1,0 0-1,0 0 0,0 0 0,0-1 1,0 1-1,0 0 0,-1-1 0,1 1 1,-1-1-1,2-3 0,-1-1 8,0 1 0,-1-1 1,0 0-1,0 0 0,-1 0 0,0-8 0,-1 14-1,1 1-1,-1-1 1,0 0-1,0 0 1,0 1-1,1-1 1,-1 1-1,0-1 1,0 1-1,0-1 1,0 1-1,0-1 1,0 1-1,0 0 1,0-1-1,0 1 1,0 0-1,-2 0 1,0-1-52,6 1-47,-1 2 95,1 0 0,-1 0 0,0 0 0,0 0 0,-1 1 0,1-1 0,0 1 0,-1-1 0,3 6 0,3 4-23,20 20 20,53 48 0,-63-69 638,-14-13 406,-6-11-762,-3-2-293,1-1 1,0-1-1,1 1 0,1-1 1,1 1-1,0-1 0,1 0 1,2-20-1,-1 33 7,1 0-1,0 1 1,0-1 0,0 0-1,0 0 1,0 1 0,1-1-1,0 1 1,0-1 0,0 1-1,0-1 1,0 1 0,1 0-1,-1 0 1,1 1-1,0-1 1,0 0 0,5-3-1,-3 2-13,0 1-1,0 0 1,0 0-1,0 0 1,1 1-1,-1 0 0,1 0 1,-1 0-1,1 0 1,0 1-1,11-1 1,-10 3 17,-1 0 1,1 0 0,0 0-1,-1 1 1,0 0 0,1 0 0,-1 1-1,0-1 1,0 1 0,0 1 0,-1-1-1,1 1 1,-1 0 0,0 1-1,0-1 1,5 6 0,9 12 27,0 0-1,21 35 1,-26-36 25,-2-5-35,-1 1 0,-1 1 0,-1 0-1,-1 0 1,8 21 0,-20-47 1118,1 2-1121,0 1 0,1-1 0,-1 0 0,1 0 0,1 0 0,-1 0 0,0-11 0,1 11-29,1-1-1,0 0 1,0 1-1,1-1 1,0 1-1,0-1 1,0 1-1,1-1 1,0 1-1,0 0 1,1 0-1,-1 0 1,1 0-1,1 0 1,5-7-1,-4 6 3,0 0 0,1 1 0,0-1 0,0 1 0,1 0 0,0 1 0,0 0 0,0 0 0,1 0 0,-1 1 0,12-4 0,-7 3-10,1 2 0,0-1 1,0 2-1,0 0 0,1 0 0,22 1 1,-32 2 24,1 0 0,-1 0 1,1 0-1,-1 0 0,1 1 0,-1-1 1,0 1-1,0 1 0,0-1 1,6 5-1,37 31 74,-43-34-95,0 1 0,0 0 0,0 0-1,0 0 1,0 0 0,-1 0 0,0 1 0,-1-1 0,1 1 0,-1 0-1,0 0 1,0 0 0,-1 0 0,1 0 0,-1 1 0,-1-1 0,1 0-1,-1 0 1,-1 1 0,1-1 0,-1 0 0,0 0 0,0 0 0,0 1-1,-1-1 1,0 0 0,-5 10 0,-3 3-789,-9 16-2443,2-18-1767,11-14 2991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5:09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9 123 1792,'0'0'614,"-9"17"4531,32-15-4614,0-1-1,0-1 1,0-1 0,0-2-1,0 0 1,37-10-1,0 1-341,174-32 103,-22 4-485,-70 17-2989,-86 19-1078,-45 4 2657</inkml:trace>
  <inkml:trace contextRef="#ctx0" brushRef="#br0" timeOffset="515.5">508 155 3380,'2'1'184,"0"0"0,-1 0 0,1 0 1,0 0-1,-1 0 0,1 0 0,-1 0 0,0 0 0,1 1 0,-1-1 0,0 0 0,0 1 0,1 0 0,-1-1 0,1 3 0,25 40 492,-8-11-290,9 5-219,-8-12-82,-1 1-1,-1 1 0,-1 1 1,-1 0-1,13 38 0,-28-64-3,0 0 0,0 0-1,0 0 1,-1 0 0,1 0 0,-1 0-1,0 0 1,0-1 0,0 1-1,0 0 1,-1 0 0,1 0 0,-1 0-1,0 0 1,0 0 0,0 0 0,0-1-1,0 1 1,0 0 0,-1-1 0,0 1-1,1-1 1,-1 0 0,0 1 0,-4 3-1,0-1 65,-1 0 0,0 0-1,0-1 1,-1 0 0,1 0 0,-1-1-1,1 0 1,-12 3 0,-3 0 11,-1-1 0,1 0 0,-1-2 0,0-1 0,-43 0-1,57-2-244,1-1 0,-1 0-1,1 0 1,-1 0 0,1-1-1,0 0 1,0-1 0,0 0-1,0 0 1,0-1 0,1 0-1,-1 0 1,1-1-1,0 0 1,1 0 0,-1 0-1,1-1 1,0 0 0,-6-8-1,10 10-350,-1-1 0,1 0 0,1 0 0,-1 0-1,1 0 1,0 0 0,0 0 0,0 0 0,0 0 0,1 0-1,0 0 1,0 0 0,1 0 0,-1-1 0,3-8 0,7-2-1076</inkml:trace>
  <inkml:trace contextRef="#ctx0" brushRef="#br0" timeOffset="1019.98">787 483 4796,'4'0'501,"0"0"-1,0 0 1,0 0-1,0-1 0,0 1 1,0-1-1,0 0 1,-1 0-1,1 0 0,0 0 1,0-1-1,-1 0 1,1 0-1,-1 0 0,0 0 1,6-5-1,-9 7-488,0 1 0,0-1 0,0 0-1,0 0 1,0 0 0,0 1 0,0-1 0,0 0-1,-1 0 1,1 0 0,0 0 0,0 0 0,0 1-1,0-1 1,0 0 0,-1 0 0,1 0 0,0 0 0,0 0-1,0 0 1,0 0 0,-1 0 0,1 0 0,0 0-1,0 0 1,0 0 0,-1 0 0,1 0 0,0 0-1,0 0 1,0 0 0,-1 0 0,1 0 0,0 0-1,0 0 1,0 0 0,-1 0 0,1 0 0,0 0-1,0 0 1,0 0 0,0 0 0,-1 0 0,1-1-1,0 1 1,0 0 0,0 0 0,0 0 0,0 0-1,-1 0 1,1-1 0,0 1 0,0 0 0,0 0 0,0 0-1,0 0 1,0-1 0,-18 41-63,14-34 58,1 1 0,-1-1 0,2 1 0,-1 0 0,1 0 0,0 0 0,0 0 0,1 0 0,-1 13 0,2-16-3,0-1-1,1 0 0,-1 0 0,0 1 1,1-1-1,0 0 0,0 0 0,0 0 0,0 0 1,1 0-1,-1 0 0,1 0 0,0-1 1,-1 1-1,1 0 0,0-1 0,1 1 1,-1-1-1,0 0 0,1 0 0,-1 0 1,1 0-1,0 0 0,0-1 0,-1 1 1,1-1-1,0 1 0,0-1 0,1 0 1,-1 0-1,5 0 0,-1 0 10,0 0 1,0 0-1,0-1 0,0 0 1,-1 0-1,1-1 0,0 0 1,0 0-1,0 0 0,0-1 0,-1 0 1,1 0-1,-1-1 0,8-4 1,-10 5 32,0 0 0,0 0 0,0-1 0,-1 1 0,1-1 0,-1 0 0,0 0-1,0 0 1,0 0 0,0 0 0,0-1 0,-1 1 0,1-1 0,-1 0 0,0 0 0,0 0 0,0 0 0,-1 0 0,0 0 0,1 0 0,-1-1 0,-1 1 0,1 0 0,-1-1 0,1 1 0,-2-8 0,1 9-48,-1 1 1,0 0-1,0-1 0,0 1 1,0 0-1,0-1 1,-1 1-1,1 0 0,0 0 1,-1 0-1,0 0 0,1 0 1,-1 1-1,0-1 0,0 0 1,0 1-1,0-1 0,0 1 1,-4-2-1,0-1-4,-2 0-1,1 1 1,0 0-1,-16-5 1,-4 3-97,0 1 1,-29-1 0,8 4-4988,50 5 1637,-2-3 3299,1-1 1,-1 1 0,1-1 0,-1 1-1,1-1 1,-1 1 0,1-1-1,-1 0 1,1 1 0,-1-1 0,1 0-1,-1 1 1,1-1 0,0 0 0,-1 0-1,1 1 1,0-1 0,-1 0 0,1 0-1,-1 0 1,2 0 0,3 2-734,7 2-295</inkml:trace>
  <inkml:trace contextRef="#ctx0" brushRef="#br0" timeOffset="1365.98">1142 476 3680,'28'-12'1158,"22"-10"1719,-46 21-2537,-1-1 1,0 0-1,0 0 0,0-1 0,0 1 0,-1 0 1,1-1-1,0 0 0,-1 1 0,0-1 1,3-4-1,-5 6-311,1 1 0,-1-1 0,0 1 0,0 0 0,0-1-1,1 1 1,-1-1 0,0 1 0,0 0 0,0-1 0,0 1 0,0-1 0,0 1 0,0-1 0,0 1 0,0 0 0,0-1 0,0 1 0,0-1 0,0 1 0,0-1 0,-1 1 0,1 0 0,0-1 0,0 1-1,0-1 1,-1 1 0,1 0 0,0-1 0,0 1 0,-1 0 0,1-1 0,0 1 0,-1 0 0,1 0 0,0-1 0,-1 1 0,-21-5 106,17 5-157,1 0 1,-1 1 0,1-1 0,-1 1-1,1 0 1,-1 0 0,-8 3 0,6 0 10,1 1 1,-1 0-1,1 0 0,0 1 1,-6 6-1,10-9 16,0 0-1,0 0 0,0 0 0,1 0 1,-1 0-1,1 0 0,0 1 0,-1-1 1,2 0-1,-1 1 0,0-1 0,1 1 1,-1-1-1,1 5 0,1-6 0,-1 0-1,1-1 1,0 1-1,-1 0 1,1 0-1,0 0 1,0-1-1,0 1 1,1-1 0,-1 1-1,0-1 1,1 1-1,-1-1 1,1 0-1,-1 1 1,1-1-1,-1 0 1,3 1-1,32 18 74,-17-14-99,0 0 0,1-1 0,-1 0 0,37 2 0,25 6-34,-80-13 60,0 0 1,0 0 0,0 0 0,-1 0-1,1 0 1,0 0 0,0 0 0,0 1-1,0-1 1,-1 0 0,1 1 0,0-1-1,0 0 1,0 1 0,-1-1 0,1 1 0,0-1-1,-1 1 1,1 0 0,0-1 0,-1 1-1,1 0 1,-1-1 0,1 2 0,-1-1 5,-1-1 1,1 1 0,-1 0 0,1 0 0,-1-1-1,1 1 1,-1-1 0,0 1 0,1 0 0,-1-1-1,0 1 1,0-1 0,1 1 0,-1-1 0,0 0-1,0 1 1,0-1 0,-1 1 0,-53 14 287,50-13-304,0-1-36,-48 8 415,51-8-413,0-1 1,0 0 0,0 0-1,0 0 1,0 0 0,0 0 0,0 0-1,1 0 1,-1-1 0,0 1-1,0-1 1,0 1 0,0-1 0,0 0-1,1 0 1,-1 0 0,0 0-1,0 0 1,1 0 0,-1 0-1,1-1 1,-3-1 0,4 1-205,-1 1 0,0-1 0,1 1-1,-1-1 1,1 0 0,-1 1 0,1-1 0,0 0 0,-1 1 0,1-1 0,0 0 0,0 1 0,0-1 0,1 0-1,-1 0 1,0 1 0,1-1 0,-1 1 0,1-1 0,-1 0 0,2-1 0,19-28-3277,-19 29 3367,20-22-2174,-8 12 1525</inkml:trace>
  <inkml:trace contextRef="#ctx0" brushRef="#br0" timeOffset="1744.05">1420 465 1988,'3'-1'177,"0"1"-1,0 0 0,1 0 1,-1 0-1,0 0 0,0 1 1,0 0-1,0-1 0,0 1 1,0 0-1,0 0 1,0 0-1,0 1 0,-1-1 1,1 1-1,0 0 0,-1-1 1,3 4-1,6 2 362,-1 0 0,1-1 0,1 0 0,-1-1 0,1 0 0,0-1 0,0 0 0,0-1 0,0 0 0,0-1 0,26 1 0,-35-3-454,-1 0 1,1-1-1,-1 1 0,1 0 1,-1-1-1,1 0 0,-1 0 1,1 1-1,-1-1 1,0-1-1,1 1 0,-1 0 1,0 0-1,0-1 0,0 0 1,0 1-1,0-1 0,0 0 1,0 0-1,-1 0 0,3-4 1,-1 2 61,-1 0 1,0 0 0,0 0 0,-1-1-1,1 1 1,-1-1 0,0 1 0,0-1-1,-1 0 1,1-8 0,-2 12-147,1-1 0,-1 1 0,0-1 1,1 1-1,-1 0 0,0-1 0,0 1 0,0 0 1,0 0-1,-1-1 0,1 1 0,0 0 0,0 0 1,-1 0-1,1 1 0,0-1 0,-1 0 0,1 0 1,-1 1-1,-2-2 0,-34-10-96,33 12 95,-1 0 0,1-1 0,-1 2 0,0-1-1,1 1 1,0 0 0,-1 0 0,1 0 0,-1 1-1,1 0 1,0 0 0,0 0 0,0 0 0,0 1-1,1 0 1,-1 0 0,1 0 0,-1 1 0,1 0 0,0-1-1,0 1 1,1 1 0,-1-1 0,1 1 0,0-1-1,0 1 1,1 0 0,-1 0 0,1 0 0,0 0-1,0 0 1,1 1 0,0-1 0,0 0 0,0 1-1,0-1 1,1 12 0,1-12 9,0 1 0,0-1-1,0 1 1,0-1 0,1 1 0,0-1-1,1 0 1,-1 0 0,1 0 0,0 0-1,0-1 1,0 1 0,1-1 0,-1 1-1,1-1 1,0-1 0,0 1 0,1 0 0,-1-1-1,1 0 1,7 4 0,1 1 1,1-1 0,0-1 0,1 0 0,-1 0 0,1-2-1,25 6 1,-27-9-113,-1 0-1,1 0 0,-1-1 1,1-1-1,-1 0 0,1 0 0,-1-2 1,13-3-1,-17 4-415,-1 0 0,1-1 0,-1 0 1,0-1-1,0 1 0,0-1 0,-1-1 0,1 1 0,-1-1 1,0 0-1,-1 0 0,1-1 0,-1 0 0,5-7 0,-4 0-1311,-3 0-43</inkml:trace>
  <inkml:trace contextRef="#ctx0" brushRef="#br0" timeOffset="2334.24">1998 444 2852,'-1'1'100,"1"0"0,-1-1-1,1 1 1,-1 0 0,1-1-1,-1 1 1,1 0 0,-1 0 0,1 0-1,-1-1 1,1 1 0,0 0-1,0 0 1,-1 0 0,1 0-1,0 0 1,0 0 0,0 0 0,0-1-1,0 1 1,0 0 0,1 1-1,-1 33 1323,0-25-1232,2 12 292,0-1 1,2 1 0,1-1 0,0 0 0,9 22 0,-3-11-383,6 19 583,2-1 1,46 84-1,-54-118 869,-11-16-1522,0 0 0,0 0 0,0 0 1,0 0-1,0 0 0,0 0 0,0 0 1,0 0-1,0 0 0,-1 0 0,1 0 1,0-1-1,0 1 0,0 0 0,0 0 1,0 0-1,1 0 0,-1 0 0,0 0 1,0 0-1,0 0 0,0 0 0,0 0 1,0 0-1,0 0 0,0 0 0,0-1 0,0 1 1,0 0-1,0 0 0,0 0 0,0 0 1,0 0-1,0 0 0,0 0 0,0 0 1,0 0-1,0 0 0,0 0 0,0 0 1,1 0-1,-1 0 0,0 0 0,0 0 1,0 0-1,0 0 0,0 0 0,0 0 1,0 0-1,0 0 0,0 0 0,0 0 1,0 0-1,0 0 0,1 0 0,-11-32 2077,5 16-2643,-22-120 544,15 66 31,3 23-12,2-1 1,0-65-1,7 109-27,0 1 0,1 0 0,-1 0 0,1 0 1,-1 0-1,1 0 0,0 0 0,0 1 0,0-1 0,1 0 0,-1 0 0,1 1 1,-1-1-1,1 1 0,0-1 0,0 1 0,0 0 0,0-1 0,1 1 0,-1 0 1,0 1-1,1-1 0,0 0 0,-1 1 0,1-1 0,0 1 0,0 0 0,-1 0 1,1 0-1,0 0 0,5 0 0,10-2 0,0 1 0,-1 0 0,1 2-1,23 1 1,-14 0 0,-16-2-10,-1 2 0,1 0 1,-1 0-1,0 0 0,1 2 0,13 4 0,-21-7 7,-1 2 1,1-1-1,0 0 0,-1 0 1,1 1-1,-1 0 0,0-1 1,1 1-1,-1 0 1,0 0-1,0 0 0,0 0 1,-1 0-1,1 1 0,0-1 1,-1 1-1,1-1 0,-1 1 1,0-1-1,0 1 0,0 0 1,0 0-1,0-1 0,-1 1 1,1 0-1,-1 0 1,0 4-1,-1-4 10,1 0-1,-1 0 1,0 0 0,0 0-1,0 0 1,-1-1 0,1 1 0,-1 0-1,1-1 1,-1 1 0,0-1 0,0 0-1,0 0 1,0 0 0,0 0-1,-1 0 1,-4 3 0,-3 3-32,-1-1 0,-22 10 1,6-4-396,0-1 0,-1-1 1,-1-1-1,1-2 1,-1-1-1,-1-1 1,-48 2-1,76-7 224,1-1-1,-1 0 1,1 0-1,-1 0 1,0 0-1,1 0 1,-1-1-1,1 1 0,-1 0 1,1-1-1,-1 1 1,1-1-1,-1 0 1,1 1-1,0-1 1,-1 0-1,1 0 1,0 0-1,0 0 1,-1 0-1,1 0 1,0 0-1,0 0 1,0 0-1,0-1 1,1 1-1,-1 0 1,0-1-1,0 1 0,1 0 1,-1-1-1,1 1 1,-1-1-1,1 1 1,0-1-1,-1 1 1,1-1-1,0 0 1,0 1-1,0-1 1,0 1-1,1-1 1,-1 1-1,0-1 1,1-2-1,6-15-1738</inkml:trace>
  <inkml:trace contextRef="#ctx0" brushRef="#br0" timeOffset="2859.67">2422 154 3916,'2'-1'4243,"-2"1"-4134,5 13 578,2 24-753,14 259 1762,-21-290-1574,0 9 178,1 1 0,1-1-1,0 0 1,1 0 0,0 0 0,1 0 0,12 26 0,-10-31 3183,-7-11-3430,1 0 0,0 0 0,0-1 0,0 1 0,0 0 0,-1-1-1,2 1 1,-1 0 0,0-1 0,0 1 0,0 0 0,1 0 0,-1-1 0,0 1 0,1 0-1,0-1 1,15-25-124,1 0 0,1 2 0,1 0 0,37-37 0,-55 61 45,1-1 0,-1 1 0,1-1 0,-1 1-1,1 0 1,-1 0 0,1 0 0,0 0 0,0 0 0,3-1 0,-5 2 20,1 0 1,0 1-1,0-1 1,-1 0-1,1 1 1,0-1-1,0 1 1,-1-1-1,1 1 1,-1-1-1,1 1 1,0-1-1,-1 1 1,1 0-1,-1-1 1,1 1-1,-1 0 1,0-1-1,1 1 1,-1 0-1,0 0 1,1 0 0,-1-1-1,0 1 1,0 0-1,0 1 1,6 14 69,1-1 1,0 0 0,1-1-1,10 15 1,-13-21-262,1-1 0,-1-1 1,1 1-1,0-1 0,1 0 0,-1 0 0,1-1 0,1 1 1,11 5-1,-13-9-533,0 0 1,0 0-1,0-1 1,1 0-1,-1 0 1,0-1 0,1 1-1,-1-2 1,0 1-1,1-1 1,-1 1-1,0-2 1,1 1-1,10-5 1,-3-2-1158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5:22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35 154 792,'16'1'1208,"-5"-2"1748,-23-8-1867,12 9-1087,-1-1 0,1 0 0,-1 0 0,1 1 0,0-1 0,0 0 0,-1 0 0,1 1 0,0-1 0,0 0 0,0 0 0,0 0 0,0 1 0,0-1 0,0 0 0,0 0 0,0 0 0,0 1 0,0-1 0,1 0 0,-1 0 0,0 1 0,0-1 0,1-1 0,6-15-76,0-1 72,-7 17-84,0 5 11,0 5 47,-1-2 52,-1 0 0,1 0 0,-1 0 0,-1 0 0,0 0-1,0-1 1,-6 11 0,-8 20-26,11-14 9,1-1 1,1 0-1,1 1 1,1 0 0,1 0-1,1-1 1,1 1-1,0 0 1,2 0 0,1-1-1,1 0 1,9 26-1,-5-22-43,1-1 0,1 1 0,1-1-1,1-1 1,2-1 0,0 0-1,2 0 1,0-2 0,34 34 0,-45-50-306,0 0 1,0 0-1,1 0 1,0-1 0,10 5-1,10 2-1136</inkml:trace>
  <inkml:trace contextRef="#ctx0" brushRef="#br0" timeOffset="688.98">549 231 2824,'2'-3'4530,"-2"3"-4465,-7-3-65,0 0 0,-1 1 0,1-1 0,-1 1 0,1 1 0,-1 0 0,0 0 0,1 0 0,-1 1 0,0 0 1,0 1-1,1-1 0,-1 1 0,0 1 0,1 0 0,-1 0 0,1 0 0,0 1 0,0 0 0,0 1 0,0-1 0,0 1 1,1 1-1,-12 9 0,17-14 0,0 1 0,0 0 0,0 0 0,0 0 0,1 0 0,-1 0 0,0 0 1,1 0-1,-1 0 0,0 0 0,1 0 0,-1 0 0,1 0 0,0 0 0,-1 0 0,1 1 1,0-1-1,0 0 0,0 0 0,0 0 0,0 1 0,0-1 0,0 0 0,0 0 0,1 3 1,0-2-3,0-1 0,0 1 0,1 0 1,-1-1-1,0 1 0,1-1 1,-1 1-1,1-1 0,-1 1 1,1-1-1,0 0 0,0 0 1,3 2-1,3 0 17,0 0 0,0 0 0,0 0 1,1-1-1,-1-1 0,12 2 0,54-4-49,-52-1 19,1 2-1,-1 0 1,26 4-1,-36-1 19,1 1 1,-1 0-1,0 1 1,0 0-1,-1 1 0,0 0 1,0 0-1,0 2 0,0-1 1,-1 1-1,-1 1 1,1 0-1,14 18 0,-22-25 0,-1 1 0,1 0-1,-1-1 1,1 1-1,-1 0 1,0 0 0,0-1-1,0 1 1,0 0 0,-1 0-1,1 0 1,-1 0-1,0 0 1,0 1 0,0-1-1,0 0 1,0 0 0,-1 0-1,0 3 1,-1-1 28,0-1 0,0 1 0,0 0 0,-1-1 1,0 0-1,0 1 0,0-1 0,0 0 0,-1 0 0,-5 4 0,-3 3 64,-1-2-1,-1 1 0,0-2 0,0 0 0,-1 0 0,-15 5 0,23-11-59,0 1-1,0-1 0,-1 0 1,1-1-1,0 0 1,-1 0-1,1 0 0,-1-1 1,0 0-1,-13-2 0,18 1-186,1 0 0,-1 0 0,0 1 0,1-2 0,-1 1 0,1 0 0,-1 0 0,1-1 0,0 1 0,0-1 0,-1 0 0,1 0 0,0 0 0,1 0 0,-1 0-1,0 0 1,0 0 0,1-1 0,0 1 0,-1-1 0,1 1 0,0-1 0,0 1 0,0-1 0,1 0 0,-1 1 0,0-1 0,1 0 0,0 0 0,0 1 0,0-1 0,0-3 0,0-12-1384</inkml:trace>
  <inkml:trace contextRef="#ctx0" brushRef="#br0" timeOffset="1296.71">1031 254 3204,'14'-21'2907,"-13"19"-2847,1-5 170,-1 0 0,1-1 0,-1 1 0,0-10 0,-1 17-227,0-1 0,-1 1 0,1 0 0,0 0 0,-1 0 0,1 0-1,0 0 1,-1-1 0,1 1 0,0 0 0,-1 0 0,1 0 0,0 0 0,-1 0 0,1 0-1,0 0 1,-1 0 0,1 0 0,0 0 0,-1 0 0,1 0 0,0 0 0,-1 1-1,1-1 1,0 0 0,-1 0 0,1 0 0,0 0 0,0 1 0,-1-1 0,1 0-1,0 0 1,0 0 0,-1 1 0,1-1 0,-22 12-49,11-5 60,-18 4-7,-24 11-52,49-20 42,0 0 0,1 0-1,-1 1 1,1-1-1,-1 1 1,1 0 0,0 0-1,0 0 1,0 0-1,-3 5 1,6-7 3,-1 0 1,0 0-1,1 1 1,-1-1-1,1 0 0,-1 0 1,1 0-1,0 1 0,0-1 1,-1 0-1,1 0 1,0 1-1,0-1 0,0 0 1,0 0-1,0 1 1,1-1-1,-1 0 0,0 0 1,1 1-1,-1-1 1,1 2-1,1-1 2,-1 1 0,1-1 1,0 0-1,0 0 0,0 0 0,0 0 0,0 0 1,0-1-1,0 1 0,4 1 0,8 4 5,0 0-1,1-1 0,17 4 0,-14-4-23,16 4 49,38 7-1,29 9 8,-98-25 2,-1 0 0,0 1 0,0-1 0,0 1 0,0 0 0,-1 0 0,1 0 0,0-1 0,-1 1 0,1 1 0,-1-1 0,1 0 0,-1 0 0,0 1 0,0-1 0,0 0 0,-1 1-1,1-1 1,0 1 0,-1-1 0,0 1 0,1-1 0,-1 1 0,0-1 0,0 1 0,-1-1 0,1 1 0,0-1 0,-1 1 0,0-1 0,1 1 0,-1-1 0,0 1 0,0-1 0,0 0 0,-1 0 0,-1 4-1,2-6-24,-12 14 179,-1 0 1,-1-1-1,-18 12 0,29-22-196,0 0 0,-1-1 0,0 1 1,1-1-1,-1 0 0,0 0 0,0-1 0,0 0 0,0 1 0,0-2 0,-1 1 1,1-1-1,0 1 0,0-1 0,0-1 0,-1 1 0,-4-2 0,6 1-289,0-1-1,0 0 1,1-1-1,-1 1 1,0-1 0,1 1-1,0-1 1,0 0-1,0 0 1,0 0-1,0-1 1,0 1 0,1-1-1,0 0 1,0 1-1,0-1 1,0 0-1,0 0 1,1 0-1,-2-5 1,-1-10-1309</inkml:trace>
  <inkml:trace contextRef="#ctx0" brushRef="#br0" timeOffset="1659.57">1060 172 2768,'16'8'976,"-9"-6"-608,-1 1 0,1-1 0,0-1 0,-1 1 0,1-1 0,0-1 0,10 1 1,131-1 858,-50 0-5523,-88 0 2900</inkml:trace>
  <inkml:trace contextRef="#ctx0" brushRef="#br0" timeOffset="2249.95">1661 140 2680,'0'0'270,"23"4"4395,-28-3-4665,0 0 0,0 0 0,0 0 0,1 1 0,-1 0 0,0 0-1,1 0 1,-1 0 0,1 1 0,0 0 0,0 0 0,0 0 0,0 0 0,1 1-1,-1-1 1,1 1 0,-5 7 0,2-4 0,2 0-1,-1 0 1,1 0-1,0 1 1,0-1 0,1 1-1,0 0 1,0 0-1,1 0 1,-2 10 0,4-10-4,-2 0 8,2 1 0,-1-1 0,1 1 0,0-1 0,1 0 0,2 11 0,-3-19 1,0 1 1,0-1 0,0 1 0,1-1-1,-1 0 1,0 1 0,0-1-1,1 1 1,-1-1 0,0 1 0,1-1-1,-1 0 1,0 1 0,1-1-1,-1 0 1,0 1 0,1-1-1,-1 0 1,1 1 0,-1-1 0,1 0-1,-1 0 1,1 0 0,-1 1-1,1-1 1,-1 0 0,1 0 0,-1 0-1,1 0 1,-1 0 0,1 0-1,-1 0 1,1 0 0,-1 0 0,1 0-1,-1 0 1,1-1 0,-1 1-1,1 0 1,-1 0 0,1 0 0,-1-1-1,1 1 1,-1 0 0,1 0-1,-1-1 1,0 1 0,1 0 0,-1-1-1,1 1 1,-1-1 0,0 1-1,1-1 1,23-26 108,-20 21-35,1-1-48,1 1 0,1-1 0,-1 1 0,10-8 0,-14 13-34,0-1 0,0 1 0,0 0-1,0 0 1,0 0 0,0 0-1,0 0 1,0 1 0,0-1-1,1 0 1,-1 1 0,0 0-1,0 0 1,1-1 0,-1 1 0,0 1-1,1-1 1,-1 0 0,0 0-1,0 1 1,0-1 0,1 1-1,2 1 1,0 2 8,1 0 0,-1 0 0,0 0-1,0 1 1,0 0 0,6 9 0,9 8 10,-8-10-10,0 0-1,-2 2 1,1-1-1,-1 1 1,-1 1-1,-1-1 1,0 1-1,-1 1 0,0 0 1,-2 0-1,8 29 1,-14-41 66,1 1 0,-1-1 0,1 0 0,-1 1 0,-1-1 0,1 0 0,0 0 0,-1 0 0,0 0 0,0 0 0,0 0 0,-1 0 1,1-1-1,-1 1 0,0-1 0,0 0 0,0 0 0,0 0 0,0 0 0,-1 0 0,-5 2 0,0 2-46,-1 0 0,0-1 0,-1-1 0,1 0 0,-1 0 0,0-1 0,-12 3 0,14-5-77,0 0 1,-1-1-1,1 0 0,-1 0 0,-15-2 1,21 0-260,0 1 1,1-1 0,-1 0 0,0 0 0,0 0-1,1-1 1,-1 1 0,1-1 0,0 0 0,-1 0 0,1 0-1,0 0 1,0-1 0,0 1 0,0-1 0,-3-4-1,-3-7-1477</inkml:trace>
  <inkml:trace contextRef="#ctx0" brushRef="#br0" timeOffset="2611.44">1626 206 1624,'0'0'42,"0"1"0,0-1 0,-1 0 0,1 1 0,0-1 0,0 1 0,0-1-1,0 0 1,0 1 0,0-1 0,0 1 0,0-1 0,0 0 0,0 1 0,0-1 0,1 1 0,-1-1 0,0 0-1,0 1 1,0-1 0,0 1 0,1-1 0,-1 0 0,0 1 0,0-1 0,1 0 0,-1 1 0,0-1 0,1 0-1,-1 0 1,0 1 0,1-1 0,-1 0 0,0 0 0,1 0 0,-1 1 0,0-1 0,1 0 0,-1 0 0,1 0-1,-1 0 1,1 0 0,15 6 160,0-1 0,0-1 0,1 0 0,-1-1 0,1-1 0,0-1 0,0 0 0,-1-1 0,1-1-1,0-1 1,0 0 0,30-9 0,-17 2-254,26-10-105,-20 4-3137,-30 12 2130</inkml:trace>
  <inkml:trace contextRef="#ctx0" brushRef="#br0" timeOffset="3690.12">752 198 1148,'8'1'732,"-8"3"-196,-14 1-287,0-4-214,-1 1-1,1 0 1,0 1-1,1 1 1,-22 8 0,19-6 230,1-1 1,-2 0-1,-30 3 1,-69-1 2101,110-33-1125,6 26-1243,0 0 1,-1 0-1,1 1 1,-1-1-1,1 0 1,-1 0-1,1 0 0,0 0 1,-1 1-1,1-1 1,0 0-1,-1 0 1,1 1-1,0-1 0,-1 0 1,1 1-1,0-1 1,-1 0-1,1 1 1,0-1-1,0 0 0,0 1 1,-1-1-1,1 1 1,0-1-1,0 0 1,0 1-1,0-1 1,0 1-1,0-1 0,-1 0 1,1 1-1,0 0 1,1 21-21,-1-11 3,0-11 28,0 1 0,1-1 0,-1 0 0,0 1 0,0-1 0,0 0 0,1 1 0,-1-1 1,0 0-1,0 0 0,1 1 0,-1-1 0,0 0 0,1 0 0,-1 1 0,0-1 0,1 0 0,-1 0 0,0 0 0,1 1 0,-1-1 0,1 0 0,-1 0 0,0 0 0,1 0 1,-1 0-1,1 0 0,-1 0 0,1 0 0,0 0-132,-1 0 0,1 0 0,-1 0 0,0 0 0,1 0 0,-1 0-1,1 0 1,-1 0 0,1 0 0,-1 1 0,1-1 0,-1 0 0,1 0 0,-1 0 0,0 1 0,1-1 0,-1 0 0,1 1 0,-1-1 0,0 0 0,1 1 0,-1-1 0,0 0 0,0 1 0,1-1 0,-1 0 0,0 1 0,0-1-1,1 1 1,-1-1 0,0 1 0,3 3-1527</inkml:trace>
  <inkml:trace contextRef="#ctx0" brushRef="#br0" timeOffset="5773">1962 16 1764,'0'0'40,"1"0"1,-1 0-1,0-1 0,0 1 0,1 0 0,-1 0 1,0 0-1,0 0 0,1 0 0,-1 0 0,0 0 1,0 0-1,1 0 0,-1-1 0,0 1 0,0 0 1,1 0-1,-1 0 0,0-1 0,0 1 0,0 0 1,1 0-1,-1 0 0,0-1 0,0 1 0,0 0 1,0 0-1,0-1 0,0 1 0,0 0 0,1 0 1,-1-1-1,0 1 0,0 0 0,0-1 1,0 1-1,0 0 0,0 0 0,0-1 0,0 1 1,0 0-1,-1 0 0,1-1 0,0 1 0,0 0 1,0-1-1,1-5 812,10 10-587,-3-1-166,0 0 1,1-1-1,0 0 0,-1-1 0,1 0 0,0 0 1,0-1-1,0 0 0,0 0 0,11-3 0,-6 2-58,1 1-1,-1 0 1,16 2 0,2 4-44,-1 1 0,-1 2 0,0 1 0,0 2 0,-1 1 0,0 1 0,-1 1 0,-1 2 0,0 1 0,40 35 1,-50-39 57,-1 2 1,-1 0 0,-1 1-1,0 0 1,-1 1 0,-1 1 0,0 0-1,-2 0 1,0 1 0,-2 1 0,0-1-1,-1 1 1,-1 1 0,-1-1 0,0 1-1,0 26 1,-4-27 84,-2 0 1,-1 0-1,0-1 1,-2 1-1,0-1 1,-1 1-1,-1-2 1,-1 1-1,-1 0 1,-19 34-1,18-40-98,1 0 0,-2 0-1,0-1 1,0-1 0,-1 1-1,-1-2 1,0 0 0,-1 0 0,0-1-1,0 0 1,-1-1 0,0-1-1,-1-1 1,-21 9 0,20-12-92,0 0 0,0-2 0,0 0 0,0-1 0,-27-1 0,25 0-335,14 0 14,-1-1 0,1 1-1,0-1 1,0 0 0,0 0 0,0-1-1,0 1 1,1-1 0,-1 0-1,0 0 1,1 0 0,-4-3 0,-2-2-1213</inkml:trace>
  <inkml:trace contextRef="#ctx0" brushRef="#br0" timeOffset="7581.93">3111 224 1880,'12'-18'-122,"-5"12"123,1 1 1,-1 0-1,1 1 0,0-1 1,0 2-1,1-1 0,-1 1 1,1 0-1,-1 1 0,1 0 0,0 0 1,0 1-1,15 0 0,-17 1 7,1 0 0,0 0-1,0 1 1,-1 0 0,1 0-1,0 1 1,-1 0 0,1 1-1,-1-1 1,0 1 0,0 1-1,0-1 1,0 1 0,-1 1-1,1-1 1,6 8 0,-9-8-3,0 0 1,-1 0 0,0 0-1,0 1 1,0 0-1,-1 0 1,1 0-1,-1 0 1,2 7 0,-3-10-10,0 1 1,-1-1-1,1 1 1,-1 0-1,0-1 1,0 1-1,0-1 1,0 1-1,0-1 1,0 1-1,-1 0 1,1-1-1,-1 1 1,0-1-1,0 1 1,0-1-1,0 0 1,0 1-1,0-1 1,-1 0-1,-1 2 1,-12 16 63,-17 16-109,31-34 101,-1-1 1,0 1 0,0-1 0,-1 1 0,1-1-1,0 0 1,0 1 0,-1-1 0,1 0-1,0-1 1,-1 1 0,1 0 0,-1-1-1,-4 1 1,5-2-10,1 0-1,0 0 1,0-1 0,0 1-1,0 0 1,1-1-1,-1 1 1,0-1 0,0 1-1,1-1 1,-1 1-1,1-1 1,0 0 0,-1 1-1,1-1 1,0 0-1,0 1 1,0-1 0,0 1-1,0-1 1,0 0-1,1 1 1,-1-1-1,0 0 1,2-1 0,1 1-41,0 0-1,0 0 1,0 0 0,1 1 0,-1 0 0,0-1-1,1 1 1,0 1 0,-1-1 0,1 0 0,-1 1 0,1 0-1,0 0 1,-1 0 0,1 0 0,0 0 0,-1 1 0,1 0-1,-1-1 1,1 1 0,-1 1 0,7 2 0,35 26 45,-35-25-50,-1 1-1,0-1 1,-1 2 0,1-1-1,-1 1 1,0 0 0,-1 1 0,0-1-1,0 2 1,-1-1 0,9 14 0,-14-18 48,0 0-1,0 0 1,-1 0 0,1 0 0,-1 0 0,0 1-1,0-1 1,0 0 0,-1 0 0,1 0 0,-1 0 0,0 0-1,0 0 1,-1 0 0,1 0 0,-1 0 0,0 0 0,0-1-1,0 1 1,0-1 0,0 1 0,-4 2 0,-8 11 231,-1 0 0,-29 26 1,38-37-185,-8 6-10,0-1 1,-1 0-1,-28 17 1,34-24-71,0 0 1,1 0-1,-1-1 0,0 0 1,-1 0-1,1-1 0,0 0 1,-20 0-1,27-2-85,0 0 0,1 0 0,-1 0-1,0 0 1,1-1 0,-1 1 0,0-1-1,1 1 1,-1-1 0,0 0 0,1 0-1,-1 0 1,1 0 0,0 0 0,-1 0-1,1 0 1,0 0 0,-1 0 0,1-1-1,0 1 1,0 0 0,0-1 0,0 1-1,0-1 1,0 1 0,1-1 0,-2-2-1,-2-10-1410</inkml:trace>
  <inkml:trace contextRef="#ctx0" brushRef="#br0" timeOffset="8115.23">3716 285 3408,'-9'-1'395,"1"0"199,0 0 0,0 0 0,0-1 0,-11-3 1,17 4-517,1 1 1,-1-1 0,1 0-1,-1 0 1,1 1 0,-1-1-1,1 0 1,-1 0 0,1-1-1,0 1 1,0 0 0,-1 0-1,1 0 1,0-1 0,0 1-1,0-1 1,1 1 0,-1-1-1,0 1 1,1-1 0,-1 1-1,0-1 1,1 0 0,0 1-1,-1-1 1,1 0-1,0-2 1,5 3-70,0-1-1,0 1 0,0 0 1,1 0-1,9 0 1,-13 1-10,20-1 3,1 0 0,0 1 0,-1 1 0,1 1 1,-1 1-1,1 1 0,26 8 0,-46-10-1,10 1 0,-1 1-1,1 1 1,-1 0-1,20 13 1,-29-16 0,0 0 0,0 0 0,0 1-1,0 0 1,-1-1 0,1 1 0,-1 0 0,0 0 0,0 0-1,0 1 1,0-1 0,-1 0 0,1 1 0,-1-1 0,0 1-1,0-1 1,0 1 0,0 0 0,-1 0 0,1-1 0,-1 7-1,-1-1 9,0 1-1,-1 0 0,0-1 0,-1 1 0,0-1 0,0 1 0,-1-1 1,-1-1-1,1 1 0,-1 0 0,0-1 0,-1 0 0,0 0 0,-13 12 1,4-5 14,0 0 0,-1-2 1,-1 0-1,0-1 1,-1 0-1,-20 9 1,34-19-18,-1 0 0,1-1 0,-1 0 0,0 0 1,1 0-1,-1 0 0,0-1 0,1 1 0,-9-1 0,10 0-1,3 0 15,8-8-200,21 4 155,1 3 0,0 0 0,0 2 0,0 1 0,0 1 0,41 10 0,-67-12-52,5 1-569,0 0 1,0-1 0,0 0 0,1 0 0,-1-1 0,0 0-1,11-2 1,-4-5-871</inkml:trace>
  <inkml:trace contextRef="#ctx0" brushRef="#br0" timeOffset="8602.36">4395 214 2852,'0'0'1959,"14"7"-771,25 56 781,-26-31-1609,-1 1 0,-2-1-1,9 48 1,9 105-145,-27-180-199,-1 9-762</inkml:trace>
  <inkml:trace contextRef="#ctx0" brushRef="#br0" timeOffset="9473.11">4911 344 1680,'0'5'171,"-1"-4"-138,1-1 0,0 1 0,0-1 0,0 0 0,0 1 0,0-1 0,0 1 0,0-1 0,0 1 1,0-1-1,0 0 0,0 1 0,0-1 0,0 1 0,0-1 0,0 1 0,0-1 0,0 0 0,0 1 0,0-1 0,1 1 0,-1-1 0,0 0 0,0 1 0,1-1 0,-1 0 0,0 1 0,0-1 0,1 0 0,-1 1 0,0-1 0,1 0 0,-1 0 0,1 1 1,-1-1-1,1 0 0,-1 0-37,1 0 0,-1 0 1,1 0-1,-1 0 1,0 0-1,1 0 1,-1 0-1,1 1 0,-1-1 1,1 0-1,-1 0 1,0 0-1,1 0 0,-1 1 1,1-1-1,-1 0 1,0 0-1,1 1 1,-1-1-1,0 0 0,1 1 1,-1-1-1,0 0 1,0 1-1,1-1 0,-1 0 1,0 1-1,0-1 1,0 1-1,1-1 1,-1 1-1,0 0 73,0 2 436,0 0 0,0-1 0,1 1-1,-1-1 1,1 1 0,0 0 0,0-1 0,1 3-1,26-5-89,1-2-1,-1-1 0,37-8 0,-24 2-771,29-7 851,-23 11-7745</inkml:trace>
  <inkml:trace contextRef="#ctx0" brushRef="#br0" timeOffset="10115.56">5616 170 3056,'-36'-20'1490,"33"18"-1483,0 1-1,-1 0 1,1 0 0,-1 1 0,1-1 0,0 1 0,-1 0 0,1 0 0,-1 0-1,1 0 1,-1 0 0,1 1 0,-1 0 0,1 0 0,0 0 0,-1 0-1,1 0 1,0 0 0,0 1 0,0 0 0,0 0 0,0-1 0,0 2-1,0-1 1,1 0 0,-1 0 0,1 1 0,-4 4 0,1-1-4,-1 1 1,1 0-1,0 0 0,1 1 1,-1-1-1,2 1 0,-1 0 1,1 0-1,0 0 0,-3 16 1,6-22 9,0 0-1,0-1 1,0 1 0,0 0 0,0 0 0,0 0 0,1 0-1,-1 0 1,1-1 0,-1 1 0,1 0 0,0 0-1,0-1 1,-1 1 0,1 0 0,0-1 0,1 1 0,-1-1-1,0 1 1,0-1 0,1 0 0,-1 1 0,1-1-1,-1 0 1,1 0 0,-1 0 0,1 0 0,0 0 0,-1-1-1,1 1 1,0 0 0,0-1 0,-1 1 0,1-1-1,0 0 1,4 1 0,9 1 203,1-1 1,0 0-1,25-2 0,-18 0-341,4 1 130,-19-1-11,0 0 1,0 1 0,0 0-1,0 1 1,1 0 0,-1 0-1,0 0 1,-1 1 0,1 1-1,13 5 1,-11-3 5,0 0-1,-1 1 1,0 1 0,0-1-1,14 16 1,-19-18 49,-1 0 0,0 1-1,-1-1 1,1 1 0,-1-1 0,0 1-1,0 0 1,0 0 0,-1 0 0,0 0-1,0 0 1,0 0 0,0 0-1,-1 0 1,0 6 0,-1-9-13,0 1 0,0-1 0,0 1 0,0-1 0,0 1-1,-1-1 1,1 0 0,-1 1 0,1-1 0,-1 0 0,0 0 0,0 0 0,0-1 0,0 1 0,0 0 0,-4 1 0,-1 2-6,0 0 1,-1 0 0,1-1 0,-10 3 0,5-3-50,-1 0 0,1-1 0,-1-1-1,0 0 1,1 0 0,-1-2 0,-14 0 0,18-1-466,1 0 0,-1 0 0,1-1 0,-1 0-1,1 0 1,0-1 0,-8-4 0,0-3-1050</inkml:trace>
  <inkml:trace contextRef="#ctx0" brushRef="#br0" timeOffset="10471.58">5545 219 2708,'0'1'68,"1"0"-1,-1 0 1,0 0-1,1-1 0,-1 1 1,1 0-1,0-1 1,-1 1-1,1 0 0,-1-1 1,1 1-1,0 0 1,0-1-1,-1 1 1,1-1-1,0 0 0,0 1 1,0-1-1,-1 1 1,1-1-1,0 0 1,0 0-1,0 0 0,0 1 1,0-1-1,0 0 1,0 0-1,1 0 1,33 1 1360,-30-1-1376,150-2 1145,0-1-5356,-141 3 2817</inkml:trace>
  <inkml:trace contextRef="#ctx0" brushRef="#br0" timeOffset="10831.88">6128 221 1960,'-2'2'110,"0"-1"0,0 0-1,0 0 1,0 0 0,0 0-1,0 0 1,0-1 0,0 1-1,0 0 1,0-1 0,0 0-1,0 1 1,-1-1 0,1 0-1,-3 0 1,50-13 242,-2 8-206,-1 2 0,43 2 0,-57 1 321,-23 1-390,-1-1-1,1 1 0,-1 0 0,1 1 0,-1-1 0,0 1 0,0-1 1,0 1-1,0 1 0,0-1 0,0 0 0,-1 1 0,1 0 0,-1 0 1,0 0-1,1 0 0,3 6 0,-3-4 40,1 1 1,-1 0-1,-1 0 0,1 0 1,-1 0-1,0 1 0,0-1 1,-1 1-1,0-1 0,2 12 1,0 19 115,-2 1 1,-2-1 0,-4 45-1,2-67-230,-1 0-1,0 0 0,-9 24 0,-5-8-3467,13-27 1830,0-4 116</inkml:trace>
  <inkml:trace contextRef="#ctx0" brushRef="#br0" timeOffset="11206.06">6145 507 3320,'6'2'110,"0"0"-1,1-1 1,-1 1 0,0-1-1,1-1 1,-1 1-1,1-1 1,-1-1-1,1 1 1,-1-1-1,11-2 1,8-4 134,40-16-1,-12 4-139,118-32-3748,-150 46 2774</inkml:trace>
  <inkml:trace contextRef="#ctx0" brushRef="#br0" timeOffset="11785.11">6804 273 2940,'-10'-3'478,"17"-5"458,22-8 643,-26 15-1534,9-5-46,1 1 0,-1 0 0,1 1 0,0 1 0,0 0-1,1 1 1,-1 0 0,1 1 0,24 1 0,-33 0 4,0 1-1,-1 0 0,1 1 0,-1-1 1,1 1-1,-1 0 0,1 0 1,-1 0-1,0 0 0,0 1 1,0 0-1,0 0 0,-1 0 0,5 4 1,-7-6-2,1 1 0,0-1 0,-1 1 0,1-1 0,-1 1 0,1 0 0,-1 0 0,0 0 0,0 0 0,0 0 0,0 0 0,0 0 0,0 0 0,0 0 0,-1 0 0,1 0 0,-1 0 0,0 1 0,0-1 0,1 0 0,-1 0 0,-1 1 0,1-1 0,0 0 0,0 0 0,-1 0 0,1 1 0,-1-1 0,0 0 0,0 0 0,-2 3 0,-12 16 2,-2-1 0,0-1 1,-1-1-1,-1 0 0,0-1 0,-39 24 1,58-41-5,-1 1 1,0-1 0,0 1-1,0-1 1,0 1 0,1 0 0,-1-1-1,0 1 1,1 0 0,-1-1-1,0 1 1,1 0 0,-1 0 0,1 0-1,-1 0 1,0 1 0,1-1-2,0-1 1,0 0 0,1 1 0,-1-1-1,0 1 1,0-1 0,0 1-1,0-1 1,0 1 0,1-1 0,-1 0-1,0 1 1,0-1 0,1 0-1,-1 1 1,0-1 0,1 1-1,-1-1 1,0 0 0,1 0 0,-1 1-1,0-1 1,1 0 0,-1 0-1,1 1 1,40 11-48,-17-5 119,-8 1-71,24 10 0,47 30-1,-86-48 8,-1 1 0,1-1 1,-1 0-1,0 0 0,1 1 0,-1-1 0,1 0 0,-1 0 0,1 1 1,-1-1-1,0 1 0,1-1 0,-1 0 0,0 1 0,1-1 0,-1 1 1,0-1-1,0 1 0,1-1 0,-1 1 0,0-1 0,0 1 0,0-1 0,0 1 1,0-1-1,0 1 0,0-1 0,0 1 0,0-1 0,0 1 0,0-1 1,0 1-1,-15 11 603,-31 1 216,43-12-885,-9 2 129,0-1 1,-1 0-1,1-1 1,0 0-1,0-1 0,-17-2 1,23 1-333,0 0 1,0 0 0,1-1-1,-1 0 1,1 0 0,-1 0-1,1-1 1,0 0 0,0 0-1,0 0 1,0 0 0,0-1-1,1 0 1,0 0 0,-7-8-1,3 0-1261</inkml:trace>
  <inkml:trace contextRef="#ctx0" brushRef="#br0" timeOffset="12392.3">7261 210 3796,'0'4'388,"1"-1"-1,-1 0 0,1 1 0,0-1 0,0 0 1,0 0-1,0 0 0,1 1 0,2 3 0,-2-4-422,0 1-1,0 0 0,0 0 0,-1 1 0,0-1 1,1 0-1,-1 5 0,0-1 41,0 0-1,1-1 1,0 1 0,0-1-1,0 0 1,1 1-1,0-1 1,0 0 0,6 8-1,-7-12 9,0 0-1,0-1 0,1 1 1,-1 0-1,1-1 1,0 1-1,-1-1 0,1 0 1,0 0-1,1 0 0,-1 0 1,0 0-1,0-1 1,1 1-1,-1-1 0,1 0 1,-1 0-1,1-1 1,0 1-1,-1-1 0,5 1 1,0-1 48,1 0 0,-1-1 1,0 1-1,0-2 0,0 1 1,0-1-1,0 0 0,0-1 1,0 0-1,-1 0 0,1-1 0,-1 1 1,0-2-1,0 1 0,0-1 1,-1 0-1,0 0 0,0-1 1,0 0-1,-1 0 0,1-1 1,-1 1-1,-1-1 0,6-9 1,-8 10 375,1 1 0,-1-1 0,0 0 0,-1 0 0,0 0 1,1 0-1,-2 0 0,1 0 0,-1 0 0,0-9 1,0 16-425,0-1 0,0 1 0,0-1 0,0 0 0,-1 1 0,1-1 0,0 0 0,0 1 1,0-1-1,0 0 0,0 1 0,0-1 0,-1 0 0,1 1 0,0-1 0,0 0 0,-1 0 0,1 1 1,0-1-1,0 0 0,-1 0 0,1 1 0,0-1 0,-1 0 0,1 0 0,0 0 0,0 0 0,-1 0 1,1 1-1,-1-1 0,1 0 0,0 0 0,-1 0 0,1 0 0,0 0 0,-1 0 0,1 0 0,0 0 1,-1 0-1,1 0 0,0 0 0,-1 0 0,1-1 0,0 1 0,-1 0 0,1 0 0,0 0 1,-1 0-1,1 0 0,0-1 0,-1 1 0,1 0 0,0 0 0,0-1 0,-1 1 0,1 0 0,0 0 1,0-1-1,-1 1 0,1 0 0,0-1 0,0 0 0,0 33 67,-8 258 219,7-124-189,2-88-1664,-1-93-8141</inkml:trace>
</inkml:ink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e7f8809f-d6a6-4a0d-8feb-b116575771cb" xsi:nil="true"/>
    <TaxCatchAll xmlns="944cbbcb-c4e7-4d26-9a13-3dba8fc4c2da" xsi:nil="true"/>
    <lcf76f155ced4ddcb4097134ff3c332f xmlns="e7f8809f-d6a6-4a0d-8feb-b116575771cb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C5E87A6A714D41A753F8249D6D77BB" ma:contentTypeVersion="17" ma:contentTypeDescription="Create a new document." ma:contentTypeScope="" ma:versionID="49a5a4aeb02954713421e14f93fad43d">
  <xsd:schema xmlns:xsd="http://www.w3.org/2001/XMLSchema" xmlns:xs="http://www.w3.org/2001/XMLSchema" xmlns:p="http://schemas.microsoft.com/office/2006/metadata/properties" xmlns:ns2="e7f8809f-d6a6-4a0d-8feb-b116575771cb" xmlns:ns3="944cbbcb-c4e7-4d26-9a13-3dba8fc4c2da" targetNamespace="http://schemas.microsoft.com/office/2006/metadata/properties" ma:root="true" ma:fieldsID="ad1cd6bf9a1b352cd6d90ec4bc577d34" ns2:_="" ns3:_="">
    <xsd:import namespace="e7f8809f-d6a6-4a0d-8feb-b116575771cb"/>
    <xsd:import namespace="944cbbcb-c4e7-4d26-9a13-3dba8fc4c2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8809f-d6a6-4a0d-8feb-b116575771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11ca1f2d-6ed6-4617-8f8b-2b40b92a6d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4cbbcb-c4e7-4d26-9a13-3dba8fc4c2d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105fa307-8af0-4052-8417-9d4a454877c9}" ma:internalName="TaxCatchAll" ma:showField="CatchAllData" ma:web="944cbbcb-c4e7-4d26-9a13-3dba8fc4c2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7659BE6-7475-4546-8592-FFB69CC9D71F}">
  <ds:schemaRefs>
    <ds:schemaRef ds:uri="http://schemas.microsoft.com/office/2006/metadata/properties"/>
    <ds:schemaRef ds:uri="http://schemas.microsoft.com/office/infopath/2007/PartnerControls"/>
    <ds:schemaRef ds:uri="e7f8809f-d6a6-4a0d-8feb-b116575771cb"/>
    <ds:schemaRef ds:uri="944cbbcb-c4e7-4d26-9a13-3dba8fc4c2da"/>
  </ds:schemaRefs>
</ds:datastoreItem>
</file>

<file path=customXml/itemProps2.xml><?xml version="1.0" encoding="utf-8"?>
<ds:datastoreItem xmlns:ds="http://schemas.openxmlformats.org/officeDocument/2006/customXml" ds:itemID="{D49D2059-7B21-45F3-B8A1-F9F369135E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C46AB1-039E-4D4F-A833-A57857AECC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8809f-d6a6-4a0d-8feb-b116575771cb"/>
    <ds:schemaRef ds:uri="944cbbcb-c4e7-4d26-9a13-3dba8fc4c2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Membership form.dotx</Template>
  <TotalTime>0</TotalTime>
  <Pages>1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2024-12-01T14:49:00Z</dcterms:created>
  <dcterms:modified xsi:type="dcterms:W3CDTF">2024-12-01T16:25:00Z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0x010100B2C5E87A6A714D41A753F8249D6D77BB</vt:lpwstr>
  </property>
  <property fmtid="{D5CDD505-2E9C-101B-9397-08002B2CF9AE}" pid="3" name="MediaServiceImageTags">
    <vt:lpwstr/>
  </property>
</Properties>
</file>