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0D0494A1" w:rsidR="000172E5" w:rsidRPr="00846B76" w:rsidRDefault="000172E5" w:rsidP="00311D4F"/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1B410EA4" w:rsidR="000172E5" w:rsidRPr="00846B76" w:rsidRDefault="000172E5" w:rsidP="00311D4F"/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3A2A9020" w:rsidR="000172E5" w:rsidRPr="00637200" w:rsidRDefault="00006BDA" w:rsidP="00637200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1160DAF3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2E83A6EE" w:rsidR="000172E5" w:rsidRPr="00846B76" w:rsidRDefault="00006BDA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3B1DE21E" w:rsidR="000172E5" w:rsidRPr="00846B76" w:rsidRDefault="000172E5" w:rsidP="00311D4F"/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2F0912BC" w:rsidR="00006BDA" w:rsidRPr="00846B76" w:rsidRDefault="00A30BAF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77777777" w:rsidR="000172E5" w:rsidRPr="00846B76" w:rsidRDefault="000172E5" w:rsidP="00311D4F"/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77777777" w:rsidR="000172E5" w:rsidRPr="00846B76" w:rsidRDefault="000172E5" w:rsidP="00311D4F"/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77777777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77777777" w:rsidR="000172E5" w:rsidRPr="00846B76" w:rsidRDefault="000172E5" w:rsidP="00311D4F"/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A6B1D1" w14:textId="77777777" w:rsidR="00006BDA" w:rsidRDefault="00006BDA" w:rsidP="000172E5">
      <w:pPr>
        <w:spacing w:after="0" w:line="240" w:lineRule="auto"/>
      </w:pPr>
      <w:r>
        <w:separator/>
      </w:r>
    </w:p>
  </w:endnote>
  <w:endnote w:type="continuationSeparator" w:id="0">
    <w:p w14:paraId="0C708584" w14:textId="77777777" w:rsidR="00006BDA" w:rsidRDefault="00006BDA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5DE50EE-96BD-41AF-83BF-09733829DDAD}"/>
    <w:embedBold r:id="rId2" w:fontKey="{34AADD47-D137-4B05-813C-AB98C418218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C8FEFD1-6E39-4F0B-8E5A-5BFAD5FD5892}"/>
    <w:embedBold r:id="rId4" w:fontKey="{BCB22D6B-C8A8-4C71-BAC8-69E4204C6FCF}"/>
    <w:embedItalic r:id="rId5" w:fontKey="{805ED1DE-5E42-4789-A9D3-F9CA6B8CBDC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AF1B9B87-A31E-4E9A-9BA6-24F6F849E81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785394F9-D759-4C37-9419-CA6A4ECD0F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EndPr/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5AF53" w14:textId="77777777" w:rsidR="00006BDA" w:rsidRDefault="00006BDA" w:rsidP="000172E5">
      <w:pPr>
        <w:spacing w:after="0" w:line="240" w:lineRule="auto"/>
      </w:pPr>
      <w:r>
        <w:separator/>
      </w:r>
    </w:p>
  </w:footnote>
  <w:footnote w:type="continuationSeparator" w:id="0">
    <w:p w14:paraId="24F540E7" w14:textId="77777777" w:rsidR="00006BDA" w:rsidRDefault="00006BDA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410552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e7f8809f-d6a6-4a0d-8feb-b116575771cb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944cbbcb-c4e7-4d26-9a13-3dba8fc4c2da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