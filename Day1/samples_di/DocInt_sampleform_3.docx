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97"/>
        <w:gridCol w:w="2769"/>
        <w:gridCol w:w="2814"/>
        <w:gridCol w:w="1280"/>
      </w:tblGrid>
      <w:tr w:rsidR="000172E5" w:rsidRPr="00637200" w14:paraId="0CCC03D0" w14:textId="77777777" w:rsidTr="006145D8">
        <w:tc>
          <w:tcPr>
            <w:tcW w:w="5000" w:type="pct"/>
            <w:gridSpan w:val="4"/>
            <w:shd w:val="clear" w:color="auto" w:fill="731F1C" w:themeFill="accent5"/>
            <w:vAlign w:val="bottom"/>
          </w:tcPr>
          <w:p w14:paraId="6D2703DC" w14:textId="3214F344" w:rsidR="000172E5" w:rsidRPr="00637200" w:rsidRDefault="00006BDA" w:rsidP="00637200">
            <w:pPr>
              <w:pStyle w:val="Heading1"/>
            </w:pPr>
            <w:r>
              <w:t>Participant Details</w:t>
            </w:r>
          </w:p>
        </w:tc>
      </w:tr>
      <w:tr w:rsidR="000172E5" w:rsidRPr="00846B76" w14:paraId="0757389C" w14:textId="77777777" w:rsidTr="006145D8">
        <w:sdt>
          <w:sdtPr>
            <w:id w:val="1621259925"/>
            <w:placeholder>
              <w:docPart w:val="20D4C7E3000C4097A563087117DD8AB4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09BB03D4" w14:textId="77777777" w:rsidR="000172E5" w:rsidRPr="00637200" w:rsidRDefault="007147D7" w:rsidP="00637200">
                <w:pPr>
                  <w:pStyle w:val="NormalIndent"/>
                </w:pPr>
                <w:r w:rsidRPr="00637200">
                  <w:t>First Name</w:t>
                </w:r>
              </w:p>
            </w:tc>
          </w:sdtContent>
        </w:sdt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14:paraId="668E9782" w14:textId="69229995" w:rsidR="000172E5" w:rsidRPr="00846B76" w:rsidRDefault="00292848" w:rsidP="00311D4F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4DF42C0D" wp14:editId="479F1582">
                      <wp:simplePos x="0" y="0"/>
                      <wp:positionH relativeFrom="column">
                        <wp:posOffset>537845</wp:posOffset>
                      </wp:positionH>
                      <wp:positionV relativeFrom="paragraph">
                        <wp:posOffset>73660</wp:posOffset>
                      </wp:positionV>
                      <wp:extent cx="711345" cy="274955"/>
                      <wp:effectExtent l="57150" t="57150" r="0" b="48895"/>
                      <wp:wrapNone/>
                      <wp:docPr id="1224664397" name="Ink 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11345" cy="2749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68A92BF8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6" o:spid="_x0000_s1026" type="#_x0000_t75" style="position:absolute;margin-left:41.65pt;margin-top:5.1pt;width:57.4pt;height:23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">
                      <v:imagedata r:id="rId11" o:title=""/>
                    </v:shape>
                  </w:pict>
                </mc:Fallback>
              </mc:AlternateContent>
            </w:r>
          </w:p>
        </w:tc>
      </w:tr>
      <w:tr w:rsidR="000172E5" w:rsidRPr="00846B76" w14:paraId="7A6D2B0B" w14:textId="77777777" w:rsidTr="006145D8">
        <w:sdt>
          <w:sdtPr>
            <w:id w:val="-1470592894"/>
            <w:placeholder>
              <w:docPart w:val="3457478F6B4A48EDA536F1D36301A472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38237F1B" w14:textId="77777777" w:rsidR="000172E5" w:rsidRPr="00637200" w:rsidRDefault="007147D7" w:rsidP="00637200">
                <w:pPr>
                  <w:pStyle w:val="NormalIndent"/>
                </w:pPr>
                <w:r w:rsidRPr="00637200">
                  <w:t>Last Name</w:t>
                </w:r>
              </w:p>
            </w:tc>
          </w:sdtContent>
        </w:sdt>
        <w:tc>
          <w:tcPr>
            <w:tcW w:w="3666" w:type="pct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4CFFEC2" w14:textId="7B3280BD" w:rsidR="000172E5" w:rsidRPr="00846B76" w:rsidRDefault="000172E5" w:rsidP="00311D4F"/>
        </w:tc>
      </w:tr>
      <w:tr w:rsidR="000172E5" w:rsidRPr="00846B76" w14:paraId="3E01FC45" w14:textId="77777777" w:rsidTr="00006BDA">
        <w:tc>
          <w:tcPr>
            <w:tcW w:w="1334" w:type="pct"/>
            <w:vAlign w:val="bottom"/>
          </w:tcPr>
          <w:p w14:paraId="49194BA4" w14:textId="782BED55" w:rsidR="000172E5" w:rsidRPr="00637200" w:rsidRDefault="00292848" w:rsidP="00637200">
            <w:pPr>
              <w:pStyle w:val="NormalInden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8960" behindDoc="0" locked="0" layoutInCell="1" allowOverlap="1" wp14:anchorId="763B53C0" wp14:editId="311FB016">
                      <wp:simplePos x="0" y="0"/>
                      <wp:positionH relativeFrom="column">
                        <wp:posOffset>1490345</wp:posOffset>
                      </wp:positionH>
                      <wp:positionV relativeFrom="paragraph">
                        <wp:posOffset>-231140</wp:posOffset>
                      </wp:positionV>
                      <wp:extent cx="1945870" cy="624205"/>
                      <wp:effectExtent l="57150" t="57150" r="0" b="42545"/>
                      <wp:wrapNone/>
                      <wp:docPr id="1960588100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45870" cy="6242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F06BA8" id="Ink 32" o:spid="_x0000_s1026" type="#_x0000_t75" style="position:absolute;margin-left:116.65pt;margin-top:-18.9pt;width:154.6pt;height:50.5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">
                      <v:imagedata r:id="rId13" o:title=""/>
                    </v:shape>
                  </w:pict>
                </mc:Fallback>
              </mc:AlternateContent>
            </w:r>
            <w:r w:rsidR="00006BDA">
              <w:t>Mobile Nr.</w:t>
            </w:r>
          </w:p>
        </w:tc>
        <w:tc>
          <w:tcPr>
            <w:tcW w:w="1479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A77BC26" w14:textId="5F413B8B" w:rsidR="000172E5" w:rsidRPr="00846B76" w:rsidRDefault="000172E5" w:rsidP="00311D4F"/>
        </w:tc>
        <w:tc>
          <w:tcPr>
            <w:tcW w:w="1503" w:type="pct"/>
            <w:tcBorders>
              <w:top w:val="single" w:sz="4" w:space="0" w:color="auto"/>
            </w:tcBorders>
            <w:vAlign w:val="bottom"/>
          </w:tcPr>
          <w:p w14:paraId="0E79FB63" w14:textId="1344AC4A" w:rsidR="000172E5" w:rsidRDefault="00006BDA" w:rsidP="00311D4F">
            <w:r>
              <w:t xml:space="preserve">    Already Subscribed?</w:t>
            </w:r>
          </w:p>
        </w:tc>
        <w:tc>
          <w:tcPr>
            <w:tcW w:w="684" w:type="pct"/>
            <w:vAlign w:val="bottom"/>
          </w:tcPr>
          <w:p w14:paraId="78ADC8EC" w14:textId="18E12604" w:rsidR="000172E5" w:rsidRPr="00846B76" w:rsidRDefault="00292848" w:rsidP="00311D4F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107C21E7" wp14:editId="11AA4A52">
                      <wp:simplePos x="0" y="0"/>
                      <wp:positionH relativeFrom="column">
                        <wp:posOffset>94000</wp:posOffset>
                      </wp:positionH>
                      <wp:positionV relativeFrom="paragraph">
                        <wp:posOffset>151850</wp:posOffset>
                      </wp:positionV>
                      <wp:extent cx="335880" cy="135720"/>
                      <wp:effectExtent l="57150" t="57150" r="45720" b="55245"/>
                      <wp:wrapNone/>
                      <wp:docPr id="933942464" name="Ink 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5880" cy="135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B8A3B8" id="Ink 33" o:spid="_x0000_s1026" type="#_x0000_t75" style="position:absolute;margin-left:6.7pt;margin-top:11.25pt;width:27.9pt;height:12.1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">
                      <v:imagedata r:id="rId15" o:title=""/>
                    </v:shape>
                  </w:pict>
                </mc:Fallback>
              </mc:AlternateContent>
            </w:r>
            <w:r w:rsidR="00006BD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BAA1170" wp14:editId="50BF9CBE">
                      <wp:simplePos x="0" y="0"/>
                      <wp:positionH relativeFrom="column">
                        <wp:posOffset>34925</wp:posOffset>
                      </wp:positionH>
                      <wp:positionV relativeFrom="paragraph">
                        <wp:posOffset>120650</wp:posOffset>
                      </wp:positionV>
                      <wp:extent cx="289560" cy="281940"/>
                      <wp:effectExtent l="0" t="0" r="15240" b="22860"/>
                      <wp:wrapNone/>
                      <wp:docPr id="1784377713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9560" cy="2819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04647B5" id="Rectangle 1" o:spid="_x0000_s1026" style="position:absolute;margin-left:2.75pt;margin-top:9.5pt;width:22.8pt;height:2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" fillcolor="white [3201]" strokecolor="#666 [3209]" strokeweight="1pt"/>
                  </w:pict>
                </mc:Fallback>
              </mc:AlternateContent>
            </w:r>
          </w:p>
        </w:tc>
      </w:tr>
      <w:tr w:rsidR="000172E5" w:rsidRPr="00846B76" w14:paraId="78C3430F" w14:textId="77777777" w:rsidTr="00006BDA">
        <w:sdt>
          <w:sdtPr>
            <w:id w:val="1334104394"/>
            <w:placeholder>
              <w:docPart w:val="97C8D5027E8840BDBF641A8FBC3DC0B6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6D37CAB1" w14:textId="77777777" w:rsidR="000172E5" w:rsidRPr="00637200" w:rsidRDefault="007147D7" w:rsidP="00637200">
                <w:pPr>
                  <w:pStyle w:val="NormalIndent"/>
                </w:pPr>
                <w:r w:rsidRPr="00637200">
                  <w:t>Email</w:t>
                </w:r>
              </w:p>
            </w:tc>
          </w:sdtContent>
        </w:sdt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14:paraId="1067CA29" w14:textId="0815A0D2" w:rsidR="000172E5" w:rsidRPr="00846B76" w:rsidRDefault="00292848" w:rsidP="00311D4F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05344" behindDoc="0" locked="0" layoutInCell="1" allowOverlap="1" wp14:anchorId="60FB6323" wp14:editId="4A6B75AA">
                      <wp:simplePos x="0" y="0"/>
                      <wp:positionH relativeFrom="column">
                        <wp:posOffset>1857375</wp:posOffset>
                      </wp:positionH>
                      <wp:positionV relativeFrom="paragraph">
                        <wp:posOffset>106680</wp:posOffset>
                      </wp:positionV>
                      <wp:extent cx="1841680" cy="318630"/>
                      <wp:effectExtent l="57150" t="57150" r="25400" b="43815"/>
                      <wp:wrapNone/>
                      <wp:docPr id="1983494045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41680" cy="3186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256030" id="Ink 50" o:spid="_x0000_s1026" type="#_x0000_t75" style="position:absolute;margin-left:145.55pt;margin-top:7.7pt;width:146.4pt;height:26.5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">
                      <v:imagedata r:id="rId1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98176" behindDoc="0" locked="0" layoutInCell="1" allowOverlap="1" wp14:anchorId="7773C522" wp14:editId="4429C9A7">
                      <wp:simplePos x="0" y="0"/>
                      <wp:positionH relativeFrom="column">
                        <wp:posOffset>1561285</wp:posOffset>
                      </wp:positionH>
                      <wp:positionV relativeFrom="paragraph">
                        <wp:posOffset>97250</wp:posOffset>
                      </wp:positionV>
                      <wp:extent cx="205200" cy="227160"/>
                      <wp:effectExtent l="57150" t="57150" r="23495" b="40005"/>
                      <wp:wrapNone/>
                      <wp:docPr id="1635011724" name="Ink 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5200" cy="227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9C3BD2" id="Ink 41" o:spid="_x0000_s1026" type="#_x0000_t75" style="position:absolute;margin-left:122.25pt;margin-top:6.95pt;width:17.55pt;height:19.3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">
                      <v:imagedata r:id="rId1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97152" behindDoc="0" locked="0" layoutInCell="1" allowOverlap="1" wp14:anchorId="56879A31" wp14:editId="7EAC7A5F">
                      <wp:simplePos x="0" y="0"/>
                      <wp:positionH relativeFrom="column">
                        <wp:posOffset>1322605</wp:posOffset>
                      </wp:positionH>
                      <wp:positionV relativeFrom="paragraph">
                        <wp:posOffset>184010</wp:posOffset>
                      </wp:positionV>
                      <wp:extent cx="125640" cy="133200"/>
                      <wp:effectExtent l="57150" t="57150" r="0" b="57785"/>
                      <wp:wrapNone/>
                      <wp:docPr id="1948881780" name="Ink 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5640" cy="133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8C2B10" id="Ink 40" o:spid="_x0000_s1026" type="#_x0000_t75" style="position:absolute;margin-left:103.45pt;margin-top:13.8pt;width:11.35pt;height:11.9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">
                      <v:imagedata r:id="rId2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96128" behindDoc="0" locked="0" layoutInCell="1" allowOverlap="1" wp14:anchorId="59F75439" wp14:editId="3BAC7803">
                      <wp:simplePos x="0" y="0"/>
                      <wp:positionH relativeFrom="column">
                        <wp:posOffset>1259245</wp:posOffset>
                      </wp:positionH>
                      <wp:positionV relativeFrom="paragraph">
                        <wp:posOffset>169250</wp:posOffset>
                      </wp:positionV>
                      <wp:extent cx="3240" cy="160920"/>
                      <wp:effectExtent l="57150" t="57150" r="53975" b="48895"/>
                      <wp:wrapNone/>
                      <wp:docPr id="1064958993" name="Ink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40" cy="160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41A548" id="Ink 39" o:spid="_x0000_s1026" type="#_x0000_t75" style="position:absolute;margin-left:98.45pt;margin-top:12.65pt;width:1.65pt;height:14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">
                      <v:imagedata r:id="rId23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95104" behindDoc="0" locked="0" layoutInCell="1" allowOverlap="1" wp14:anchorId="5B54EF05" wp14:editId="17451956">
                      <wp:simplePos x="0" y="0"/>
                      <wp:positionH relativeFrom="column">
                        <wp:posOffset>1163485</wp:posOffset>
                      </wp:positionH>
                      <wp:positionV relativeFrom="paragraph">
                        <wp:posOffset>175370</wp:posOffset>
                      </wp:positionV>
                      <wp:extent cx="10440" cy="119880"/>
                      <wp:effectExtent l="38100" t="57150" r="46990" b="52070"/>
                      <wp:wrapNone/>
                      <wp:docPr id="1681283451" name="Ink 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440" cy="119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33EA4B" id="Ink 38" o:spid="_x0000_s1026" type="#_x0000_t75" style="position:absolute;margin-left:90.9pt;margin-top:13.1pt;width:2.2pt;height:10.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">
                      <v:imagedata r:id="rId2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793B40AC" wp14:editId="56FE1386">
                      <wp:simplePos x="0" y="0"/>
                      <wp:positionH relativeFrom="column">
                        <wp:posOffset>868285</wp:posOffset>
                      </wp:positionH>
                      <wp:positionV relativeFrom="paragraph">
                        <wp:posOffset>115250</wp:posOffset>
                      </wp:positionV>
                      <wp:extent cx="214920" cy="172440"/>
                      <wp:effectExtent l="57150" t="57150" r="0" b="56515"/>
                      <wp:wrapNone/>
                      <wp:docPr id="80315817" name="Ink 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4920" cy="172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AF6080" id="Ink 37" o:spid="_x0000_s1026" type="#_x0000_t75" style="position:absolute;margin-left:67.65pt;margin-top:8.35pt;width:18.3pt;height:1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">
                      <v:imagedata r:id="rId2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93056" behindDoc="0" locked="0" layoutInCell="1" allowOverlap="1" wp14:anchorId="65E04009" wp14:editId="30916833">
                      <wp:simplePos x="0" y="0"/>
                      <wp:positionH relativeFrom="column">
                        <wp:posOffset>645085</wp:posOffset>
                      </wp:positionH>
                      <wp:positionV relativeFrom="paragraph">
                        <wp:posOffset>171050</wp:posOffset>
                      </wp:positionV>
                      <wp:extent cx="168120" cy="231480"/>
                      <wp:effectExtent l="57150" t="57150" r="3810" b="54610"/>
                      <wp:wrapNone/>
                      <wp:docPr id="751926805" name="Ink 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8120" cy="231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F6A717" id="Ink 36" o:spid="_x0000_s1026" type="#_x0000_t75" style="position:absolute;margin-left:50.1pt;margin-top:12.75pt;width:14.7pt;height:19.6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">
                      <v:imagedata r:id="rId2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5502A060" wp14:editId="0E477F37">
                      <wp:simplePos x="0" y="0"/>
                      <wp:positionH relativeFrom="column">
                        <wp:posOffset>461485</wp:posOffset>
                      </wp:positionH>
                      <wp:positionV relativeFrom="paragraph">
                        <wp:posOffset>194810</wp:posOffset>
                      </wp:positionV>
                      <wp:extent cx="161280" cy="152280"/>
                      <wp:effectExtent l="57150" t="57150" r="29845" b="57785"/>
                      <wp:wrapNone/>
                      <wp:docPr id="1432288497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1280" cy="152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9F3A5E" id="Ink 35" o:spid="_x0000_s1026" type="#_x0000_t75" style="position:absolute;margin-left:35.65pt;margin-top:14.65pt;width:14.15pt;height:13.4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">
                      <v:imagedata r:id="rId31" o:title=""/>
                    </v:shape>
                  </w:pict>
                </mc:Fallback>
              </mc:AlternateContent>
            </w:r>
          </w:p>
        </w:tc>
      </w:tr>
      <w:tr w:rsidR="00006BDA" w:rsidRPr="00846B76" w14:paraId="6062665C" w14:textId="77777777" w:rsidTr="00006BDA">
        <w:tc>
          <w:tcPr>
            <w:tcW w:w="5000" w:type="pct"/>
            <w:gridSpan w:val="4"/>
            <w:vAlign w:val="bottom"/>
          </w:tcPr>
          <w:p w14:paraId="6B4F6855" w14:textId="7A02D7D9" w:rsidR="00006BDA" w:rsidRPr="00846B76" w:rsidRDefault="00292848" w:rsidP="00311D4F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91008" behindDoc="0" locked="0" layoutInCell="1" allowOverlap="1" wp14:anchorId="5A1FA6C7" wp14:editId="23019C76">
                      <wp:simplePos x="0" y="0"/>
                      <wp:positionH relativeFrom="column">
                        <wp:posOffset>4611360</wp:posOffset>
                      </wp:positionH>
                      <wp:positionV relativeFrom="paragraph">
                        <wp:posOffset>193130</wp:posOffset>
                      </wp:positionV>
                      <wp:extent cx="399240" cy="170280"/>
                      <wp:effectExtent l="57150" t="57150" r="58420" b="58420"/>
                      <wp:wrapNone/>
                      <wp:docPr id="1548601012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240" cy="170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574864" id="Ink 34" o:spid="_x0000_s1026" type="#_x0000_t75" style="position:absolute;margin-left:362.4pt;margin-top:14.5pt;width:32.9pt;height:14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">
                      <v:imagedata r:id="rId33" o:title=""/>
                    </v:shape>
                  </w:pict>
                </mc:Fallback>
              </mc:AlternateContent>
            </w:r>
            <w:r w:rsidR="00A30B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603F860" wp14:editId="060F33D9">
                      <wp:simplePos x="0" y="0"/>
                      <wp:positionH relativeFrom="column">
                        <wp:posOffset>4549140</wp:posOffset>
                      </wp:positionH>
                      <wp:positionV relativeFrom="paragraph">
                        <wp:posOffset>119380</wp:posOffset>
                      </wp:positionV>
                      <wp:extent cx="289560" cy="281940"/>
                      <wp:effectExtent l="0" t="0" r="15240" b="22860"/>
                      <wp:wrapNone/>
                      <wp:docPr id="674639668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9560" cy="2819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B32846" id="Rectangle 1" o:spid="_x0000_s1026" style="position:absolute;margin-left:358.2pt;margin-top:9.4pt;width:22.8pt;height:22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" fillcolor="white [3201]" strokecolor="#666 [3209]" strokeweight="1pt"/>
                  </w:pict>
                </mc:Fallback>
              </mc:AlternateContent>
            </w:r>
            <w:r w:rsidR="00A30BAF">
              <w:t xml:space="preserve">            </w:t>
            </w:r>
            <w:r w:rsidR="00006BDA">
              <w:t xml:space="preserve">Join </w:t>
            </w:r>
            <w:r w:rsidR="00A30BAF">
              <w:t>the special</w:t>
            </w:r>
            <w:r w:rsidR="00006BDA">
              <w:t xml:space="preserve"> session on </w:t>
            </w:r>
            <w:r w:rsidR="00A30BAF">
              <w:t>Distributed Training</w:t>
            </w:r>
            <w:r w:rsidR="00006BDA">
              <w:t xml:space="preserve"> as </w:t>
            </w:r>
            <w:r w:rsidR="00A30BAF">
              <w:t xml:space="preserve">well?  </w:t>
            </w:r>
          </w:p>
        </w:tc>
      </w:tr>
      <w:tr w:rsidR="000172E5" w:rsidRPr="00846B76" w14:paraId="28FE7FEF" w14:textId="77777777" w:rsidTr="006145D8">
        <w:trPr>
          <w:trHeight w:val="54"/>
        </w:trPr>
        <w:tc>
          <w:tcPr>
            <w:tcW w:w="5000" w:type="pct"/>
            <w:gridSpan w:val="4"/>
            <w:shd w:val="clear" w:color="auto" w:fill="auto"/>
            <w:vAlign w:val="bottom"/>
          </w:tcPr>
          <w:p w14:paraId="75F0912E" w14:textId="3488DE03" w:rsidR="000172E5" w:rsidRPr="00846B76" w:rsidRDefault="000172E5" w:rsidP="006145D8">
            <w:pPr>
              <w:rPr>
                <w:rFonts w:asciiTheme="majorHAnsi" w:hAnsiTheme="majorHAnsi"/>
                <w:b/>
                <w:sz w:val="8"/>
              </w:rPr>
            </w:pPr>
          </w:p>
        </w:tc>
      </w:tr>
      <w:tr w:rsidR="000172E5" w:rsidRPr="00846B76" w14:paraId="050479B7" w14:textId="77777777" w:rsidTr="006145D8">
        <w:tc>
          <w:tcPr>
            <w:tcW w:w="5000" w:type="pct"/>
            <w:gridSpan w:val="4"/>
            <w:shd w:val="clear" w:color="auto" w:fill="731F1C" w:themeFill="accent5"/>
            <w:vAlign w:val="bottom"/>
          </w:tcPr>
          <w:p w14:paraId="467EAECB" w14:textId="4F8FEE95" w:rsidR="000172E5" w:rsidRPr="00846B76" w:rsidRDefault="00006BDA" w:rsidP="00637200">
            <w:pPr>
              <w:pStyle w:val="Heading1"/>
            </w:pPr>
            <w:r>
              <w:t>Refer a Friend</w:t>
            </w:r>
          </w:p>
        </w:tc>
      </w:tr>
      <w:tr w:rsidR="000172E5" w:rsidRPr="00846B76" w14:paraId="01FF0077" w14:textId="77777777" w:rsidTr="006145D8">
        <w:sdt>
          <w:sdtPr>
            <w:id w:val="-2047821762"/>
            <w:placeholder>
              <w:docPart w:val="1BC9925C648A4015958D636C0DAB18FD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17BE1E66" w14:textId="77777777" w:rsidR="000172E5" w:rsidRPr="00846B76" w:rsidRDefault="007147D7" w:rsidP="00311D4F">
                <w:pPr>
                  <w:pStyle w:val="NormalIndent"/>
                </w:pPr>
                <w:r w:rsidRPr="006145D8">
                  <w:t>First Name</w:t>
                </w:r>
              </w:p>
            </w:tc>
          </w:sdtContent>
        </w:sdt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14:paraId="73A0FC61" w14:textId="77777777" w:rsidR="000172E5" w:rsidRPr="00846B76" w:rsidRDefault="000172E5" w:rsidP="00311D4F"/>
        </w:tc>
      </w:tr>
      <w:tr w:rsidR="000172E5" w:rsidRPr="00846B76" w14:paraId="73DAB6EC" w14:textId="77777777" w:rsidTr="006145D8">
        <w:sdt>
          <w:sdtPr>
            <w:id w:val="-1368443858"/>
            <w:placeholder>
              <w:docPart w:val="68B08DB0B914455891843E781F115CAF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2EC18603" w14:textId="77777777" w:rsidR="000172E5" w:rsidRPr="00846B76" w:rsidRDefault="007147D7" w:rsidP="00311D4F">
                <w:pPr>
                  <w:pStyle w:val="NormalIndent"/>
                </w:pPr>
                <w:r w:rsidRPr="006145D8">
                  <w:t>Last Name</w:t>
                </w:r>
              </w:p>
            </w:tc>
          </w:sdtContent>
        </w:sdt>
        <w:tc>
          <w:tcPr>
            <w:tcW w:w="3666" w:type="pct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13EDE15" w14:textId="77777777" w:rsidR="000172E5" w:rsidRPr="00846B76" w:rsidRDefault="000172E5" w:rsidP="00311D4F"/>
        </w:tc>
      </w:tr>
      <w:tr w:rsidR="000172E5" w:rsidRPr="00846B76" w14:paraId="083A7A95" w14:textId="77777777" w:rsidTr="00006BDA">
        <w:tc>
          <w:tcPr>
            <w:tcW w:w="1334" w:type="pct"/>
            <w:vAlign w:val="bottom"/>
          </w:tcPr>
          <w:p w14:paraId="28A88022" w14:textId="253E7473" w:rsidR="000172E5" w:rsidRPr="00846B76" w:rsidRDefault="00006BDA" w:rsidP="00311D4F">
            <w:pPr>
              <w:pStyle w:val="NormalIndent"/>
            </w:pPr>
            <w:r>
              <w:t>Mobile Nr.</w:t>
            </w:r>
          </w:p>
        </w:tc>
        <w:tc>
          <w:tcPr>
            <w:tcW w:w="1479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34870B1" w14:textId="77777777" w:rsidR="000172E5" w:rsidRPr="00846B76" w:rsidRDefault="000172E5" w:rsidP="00311D4F"/>
        </w:tc>
        <w:tc>
          <w:tcPr>
            <w:tcW w:w="1503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D18160F" w14:textId="7BF4C53A" w:rsidR="000172E5" w:rsidRPr="00846B76" w:rsidRDefault="000172E5" w:rsidP="00637200"/>
        </w:tc>
        <w:tc>
          <w:tcPr>
            <w:tcW w:w="68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0131C88" w14:textId="77777777" w:rsidR="000172E5" w:rsidRPr="00846B76" w:rsidRDefault="000172E5" w:rsidP="00311D4F"/>
        </w:tc>
      </w:tr>
      <w:tr w:rsidR="000172E5" w:rsidRPr="00846B76" w14:paraId="7FD04C24" w14:textId="77777777" w:rsidTr="006145D8">
        <w:sdt>
          <w:sdtPr>
            <w:id w:val="-1359804501"/>
            <w:placeholder>
              <w:docPart w:val="DA1B8B41E56F4B8080FC061C2642F253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467D4C31" w14:textId="77777777" w:rsidR="000172E5" w:rsidRPr="00846B76" w:rsidRDefault="007147D7" w:rsidP="00311D4F">
                <w:pPr>
                  <w:pStyle w:val="NormalIndent"/>
                </w:pPr>
                <w:r w:rsidRPr="006145D8">
                  <w:t>Email</w:t>
                </w:r>
              </w:p>
            </w:tc>
          </w:sdtContent>
        </w:sdt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14:paraId="4FE0D821" w14:textId="77777777" w:rsidR="000172E5" w:rsidRPr="00846B76" w:rsidRDefault="000172E5" w:rsidP="00311D4F"/>
        </w:tc>
      </w:tr>
      <w:tr w:rsidR="000172E5" w:rsidRPr="00846B76" w14:paraId="5011D531" w14:textId="77777777" w:rsidTr="006145D8">
        <w:tc>
          <w:tcPr>
            <w:tcW w:w="1334" w:type="pct"/>
            <w:vAlign w:val="bottom"/>
          </w:tcPr>
          <w:p w14:paraId="7505FF54" w14:textId="77777777" w:rsidR="000172E5" w:rsidRPr="00846B76" w:rsidRDefault="000172E5" w:rsidP="006145D8">
            <w:pPr>
              <w:rPr>
                <w:rFonts w:asciiTheme="majorHAnsi" w:hAnsiTheme="majorHAnsi"/>
                <w:b/>
                <w:sz w:val="8"/>
              </w:rPr>
            </w:pPr>
          </w:p>
        </w:tc>
        <w:tc>
          <w:tcPr>
            <w:tcW w:w="3666" w:type="pct"/>
            <w:gridSpan w:val="3"/>
            <w:vAlign w:val="bottom"/>
          </w:tcPr>
          <w:p w14:paraId="02213C45" w14:textId="77777777" w:rsidR="000172E5" w:rsidRPr="00846B76" w:rsidRDefault="000172E5" w:rsidP="006145D8">
            <w:pPr>
              <w:rPr>
                <w:rFonts w:asciiTheme="majorHAnsi" w:hAnsiTheme="majorHAnsi"/>
                <w:b/>
                <w:sz w:val="8"/>
              </w:rPr>
            </w:pPr>
          </w:p>
        </w:tc>
      </w:tr>
    </w:tbl>
    <w:p w14:paraId="12383AF9" w14:textId="4CD69313" w:rsidR="000172E5" w:rsidRPr="0006568A" w:rsidRDefault="000172E5" w:rsidP="00637200"/>
    <w:sectPr w:rsidR="000172E5" w:rsidRPr="0006568A" w:rsidSect="006145D8">
      <w:headerReference w:type="default" r:id="rId34"/>
      <w:footerReference w:type="default" r:id="rId35"/>
      <w:pgSz w:w="12240" w:h="15840"/>
      <w:pgMar w:top="1440" w:right="1440" w:bottom="1440" w:left="1440" w:header="72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05C4FA" w14:textId="77777777" w:rsidR="008D02E0" w:rsidRDefault="008D02E0" w:rsidP="000172E5">
      <w:pPr>
        <w:spacing w:after="0" w:line="240" w:lineRule="auto"/>
      </w:pPr>
      <w:r>
        <w:separator/>
      </w:r>
    </w:p>
  </w:endnote>
  <w:endnote w:type="continuationSeparator" w:id="0">
    <w:p w14:paraId="00A2D175" w14:textId="77777777" w:rsidR="008D02E0" w:rsidRDefault="008D02E0" w:rsidP="000172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D1DFD81-3477-426F-81C2-E31ACA5CB617}"/>
    <w:embedBold r:id="rId2" w:fontKey="{A76D7EB2-5743-48EB-A3DA-C9E23CDB1560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D1E3BD2C-1E43-4422-AABE-DA453DF2EEEB}"/>
    <w:embedBold r:id="rId4" w:fontKey="{828BF520-08A7-42BC-AEAD-0892F8AF2AC9}"/>
    <w:embedItalic r:id="rId5" w:fontKey="{A8CFC9C4-4005-4AB6-87A6-32DA31AFEE21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18ABEAFE-F1C8-4F04-ACAB-28EEF125B1AB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D15BAD91-060E-42DD-B181-DC7154E8894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4675"/>
      <w:gridCol w:w="4675"/>
    </w:tblGrid>
    <w:tr w:rsidR="00311D4F" w:rsidRPr="00311D4F" w14:paraId="6FA0A37A" w14:textId="77777777" w:rsidTr="00637200">
      <w:sdt>
        <w:sdtPr>
          <w:id w:val="14823600"/>
          <w:temporary/>
          <w:showingPlcHdr/>
          <w15:appearance w15:val="hidden"/>
        </w:sdtPr>
        <w:sdtContent>
          <w:tc>
            <w:tcPr>
              <w:tcW w:w="4675" w:type="dxa"/>
              <w:vAlign w:val="center"/>
            </w:tcPr>
            <w:p w14:paraId="50D24E61" w14:textId="77777777" w:rsidR="00311D4F" w:rsidRPr="00311D4F" w:rsidRDefault="00637200" w:rsidP="00637200">
              <w:pPr>
                <w:pStyle w:val="Footer"/>
              </w:pPr>
              <w:r w:rsidRPr="00311D4F">
                <w:rPr>
                  <w:rStyle w:val="FooterChar"/>
                </w:rPr>
                <w:t xml:space="preserve">Double click in Footer to put School Name </w:t>
              </w:r>
              <w:r w:rsidRPr="00311D4F">
                <w:rPr>
                  <w:rStyle w:val="FooterChar"/>
                </w:rPr>
                <w:br/>
                <w:t>here and update logo</w:t>
              </w:r>
            </w:p>
          </w:tc>
        </w:sdtContent>
      </w:sdt>
      <w:tc>
        <w:tcPr>
          <w:tcW w:w="4675" w:type="dxa"/>
          <w:vAlign w:val="center"/>
        </w:tcPr>
        <w:p w14:paraId="2F15BA81" w14:textId="77777777" w:rsidR="00311D4F" w:rsidRPr="00311D4F" w:rsidRDefault="00311D4F" w:rsidP="00637200">
          <w:pPr>
            <w:pStyle w:val="Footer"/>
            <w:jc w:val="right"/>
          </w:pPr>
          <w:r w:rsidRPr="00311D4F">
            <w:rPr>
              <w:noProof/>
            </w:rPr>
            <w:drawing>
              <wp:inline distT="0" distB="0" distL="0" distR="0" wp14:anchorId="115B10C0" wp14:editId="6D9E5762">
                <wp:extent cx="1280160" cy="493920"/>
                <wp:effectExtent l="0" t="0" r="0" b="1905"/>
                <wp:docPr id="3" name="Picture 8" descr="logo&#10;">
                  <a:extLst xmlns:a="http://schemas.openxmlformats.org/drawingml/2006/main">
                    <a:ext uri="{FF2B5EF4-FFF2-40B4-BE49-F238E27FC236}">
                      <a16:creationId xmlns:a16="http://schemas.microsoft.com/office/drawing/2014/main" id="{4FE28ACC-E44C-4381-B768-0310810E78D2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8">
                          <a:extLst>
                            <a:ext uri="{FF2B5EF4-FFF2-40B4-BE49-F238E27FC236}">
                              <a16:creationId xmlns:a16="http://schemas.microsoft.com/office/drawing/2014/main" id="{4FE28ACC-E44C-4381-B768-0310810E78D2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duotone>
                            <a:prstClr val="black"/>
                            <a:schemeClr val="tx2">
                              <a:tint val="45000"/>
                              <a:satMod val="400000"/>
                            </a:schemeClr>
                          </a:duotone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0160" cy="493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0AC7D81" w14:textId="77777777" w:rsidR="006145D8" w:rsidRDefault="006145D8" w:rsidP="006372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F81D35" w14:textId="77777777" w:rsidR="008D02E0" w:rsidRDefault="008D02E0" w:rsidP="000172E5">
      <w:pPr>
        <w:spacing w:after="0" w:line="240" w:lineRule="auto"/>
      </w:pPr>
      <w:r>
        <w:separator/>
      </w:r>
    </w:p>
  </w:footnote>
  <w:footnote w:type="continuationSeparator" w:id="0">
    <w:p w14:paraId="3AF5A80B" w14:textId="77777777" w:rsidR="008D02E0" w:rsidRDefault="008D02E0" w:rsidP="000172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1350"/>
      <w:gridCol w:w="8000"/>
    </w:tblGrid>
    <w:tr w:rsidR="00B337A2" w:rsidRPr="00637200" w14:paraId="79167E06" w14:textId="77777777" w:rsidTr="00384B05">
      <w:trPr>
        <w:trHeight w:val="990"/>
      </w:trPr>
      <w:tc>
        <w:tcPr>
          <w:tcW w:w="1350" w:type="dxa"/>
          <w:vAlign w:val="center"/>
        </w:tcPr>
        <w:p w14:paraId="5AD4DCB3" w14:textId="77777777" w:rsidR="00B337A2" w:rsidRPr="00637200" w:rsidRDefault="00B337A2" w:rsidP="00637200">
          <w:pPr>
            <w:pStyle w:val="Header"/>
          </w:pPr>
          <w:r w:rsidRPr="00637200">
            <w:rPr>
              <w:noProof/>
            </w:rPr>
            <w:drawing>
              <wp:inline distT="0" distB="0" distL="0" distR="0" wp14:anchorId="2791FF49" wp14:editId="26FB4A38">
                <wp:extent cx="640080" cy="640080"/>
                <wp:effectExtent l="0" t="0" r="0" b="0"/>
                <wp:docPr id="2" name="Graphic 2" descr="Use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EmployeeBadge.sv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080" cy="640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000" w:type="dxa"/>
          <w:vAlign w:val="center"/>
        </w:tcPr>
        <w:p w14:paraId="3323A24F" w14:textId="6B74BFD2" w:rsidR="00B337A2" w:rsidRPr="00637200" w:rsidRDefault="00006BDA" w:rsidP="00637200">
          <w:pPr>
            <w:pStyle w:val="Header"/>
          </w:pPr>
          <w:r>
            <w:t>Workshop Pass Giveaway</w:t>
          </w:r>
        </w:p>
      </w:tc>
    </w:tr>
  </w:tbl>
  <w:p w14:paraId="6EED9766" w14:textId="77777777" w:rsidR="000172E5" w:rsidRPr="00311D4F" w:rsidRDefault="000172E5" w:rsidP="00311D4F">
    <w:pPr>
      <w:pStyle w:val="NoSpaci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287808933">
    <w:abstractNumId w:val="11"/>
  </w:num>
  <w:num w:numId="2" w16cid:durableId="1548030977">
    <w:abstractNumId w:val="7"/>
  </w:num>
  <w:num w:numId="3" w16cid:durableId="30686690">
    <w:abstractNumId w:val="15"/>
  </w:num>
  <w:num w:numId="4" w16cid:durableId="715786571">
    <w:abstractNumId w:val="12"/>
  </w:num>
  <w:num w:numId="5" w16cid:durableId="301234044">
    <w:abstractNumId w:val="13"/>
  </w:num>
  <w:num w:numId="6" w16cid:durableId="1474329429">
    <w:abstractNumId w:val="19"/>
  </w:num>
  <w:num w:numId="7" w16cid:durableId="90778162">
    <w:abstractNumId w:val="6"/>
  </w:num>
  <w:num w:numId="8" w16cid:durableId="3212310">
    <w:abstractNumId w:val="10"/>
  </w:num>
  <w:num w:numId="9" w16cid:durableId="853615520">
    <w:abstractNumId w:val="17"/>
  </w:num>
  <w:num w:numId="10" w16cid:durableId="231158089">
    <w:abstractNumId w:val="1"/>
  </w:num>
  <w:num w:numId="11" w16cid:durableId="1511750089">
    <w:abstractNumId w:val="5"/>
  </w:num>
  <w:num w:numId="12" w16cid:durableId="32734004">
    <w:abstractNumId w:val="0"/>
  </w:num>
  <w:num w:numId="13" w16cid:durableId="1923180416">
    <w:abstractNumId w:val="2"/>
  </w:num>
  <w:num w:numId="14" w16cid:durableId="1104495235">
    <w:abstractNumId w:val="9"/>
  </w:num>
  <w:num w:numId="15" w16cid:durableId="260453689">
    <w:abstractNumId w:val="8"/>
  </w:num>
  <w:num w:numId="16" w16cid:durableId="545338242">
    <w:abstractNumId w:val="16"/>
  </w:num>
  <w:num w:numId="17" w16cid:durableId="1995643688">
    <w:abstractNumId w:val="3"/>
  </w:num>
  <w:num w:numId="18" w16cid:durableId="1284463174">
    <w:abstractNumId w:val="21"/>
  </w:num>
  <w:num w:numId="19" w16cid:durableId="760416544">
    <w:abstractNumId w:val="18"/>
  </w:num>
  <w:num w:numId="20" w16cid:durableId="823819941">
    <w:abstractNumId w:val="14"/>
  </w:num>
  <w:num w:numId="21" w16cid:durableId="1168980245">
    <w:abstractNumId w:val="20"/>
  </w:num>
  <w:num w:numId="22" w16cid:durableId="498228285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displayBackgroundShape/>
  <w:embedTrueTypeFonts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BDA"/>
    <w:rsid w:val="00006BDA"/>
    <w:rsid w:val="000172E5"/>
    <w:rsid w:val="00052382"/>
    <w:rsid w:val="0006568A"/>
    <w:rsid w:val="00076F0F"/>
    <w:rsid w:val="00084253"/>
    <w:rsid w:val="000D1F49"/>
    <w:rsid w:val="001727CA"/>
    <w:rsid w:val="001800AB"/>
    <w:rsid w:val="001E4D44"/>
    <w:rsid w:val="00292848"/>
    <w:rsid w:val="002C56E6"/>
    <w:rsid w:val="00311D4F"/>
    <w:rsid w:val="0034390E"/>
    <w:rsid w:val="00344849"/>
    <w:rsid w:val="00361E11"/>
    <w:rsid w:val="003769BA"/>
    <w:rsid w:val="003F0847"/>
    <w:rsid w:val="0040090B"/>
    <w:rsid w:val="00410552"/>
    <w:rsid w:val="0046302A"/>
    <w:rsid w:val="00487D2D"/>
    <w:rsid w:val="004D5D62"/>
    <w:rsid w:val="005112D0"/>
    <w:rsid w:val="005611C9"/>
    <w:rsid w:val="00577E06"/>
    <w:rsid w:val="00583334"/>
    <w:rsid w:val="005A3BF7"/>
    <w:rsid w:val="005F2035"/>
    <w:rsid w:val="005F7990"/>
    <w:rsid w:val="006145D8"/>
    <w:rsid w:val="00637200"/>
    <w:rsid w:val="0063739C"/>
    <w:rsid w:val="007147D7"/>
    <w:rsid w:val="00760768"/>
    <w:rsid w:val="00770F25"/>
    <w:rsid w:val="007A35A8"/>
    <w:rsid w:val="007B0A85"/>
    <w:rsid w:val="007C6A52"/>
    <w:rsid w:val="0082043E"/>
    <w:rsid w:val="00846B76"/>
    <w:rsid w:val="008D02E0"/>
    <w:rsid w:val="008E203A"/>
    <w:rsid w:val="0091229C"/>
    <w:rsid w:val="00940E73"/>
    <w:rsid w:val="0098597D"/>
    <w:rsid w:val="009F619A"/>
    <w:rsid w:val="009F6DDE"/>
    <w:rsid w:val="00A30BAF"/>
    <w:rsid w:val="00A370A8"/>
    <w:rsid w:val="00B337A2"/>
    <w:rsid w:val="00BD4753"/>
    <w:rsid w:val="00BD5CB1"/>
    <w:rsid w:val="00BE62EE"/>
    <w:rsid w:val="00C003BA"/>
    <w:rsid w:val="00C4602F"/>
    <w:rsid w:val="00C46878"/>
    <w:rsid w:val="00C6231D"/>
    <w:rsid w:val="00CB4A51"/>
    <w:rsid w:val="00CD4532"/>
    <w:rsid w:val="00CD47B0"/>
    <w:rsid w:val="00CE6104"/>
    <w:rsid w:val="00CE7918"/>
    <w:rsid w:val="00D16163"/>
    <w:rsid w:val="00DB3FAD"/>
    <w:rsid w:val="00DC71EC"/>
    <w:rsid w:val="00E61483"/>
    <w:rsid w:val="00E61C09"/>
    <w:rsid w:val="00EB3B58"/>
    <w:rsid w:val="00EC7359"/>
    <w:rsid w:val="00EE3054"/>
    <w:rsid w:val="00F00606"/>
    <w:rsid w:val="00F01256"/>
    <w:rsid w:val="00F77112"/>
    <w:rsid w:val="00FB65C4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6E0AD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311D4F"/>
    <w:pPr>
      <w:spacing w:before="200"/>
    </w:pPr>
  </w:style>
  <w:style w:type="paragraph" w:styleId="Heading1">
    <w:name w:val="heading 1"/>
    <w:basedOn w:val="Normal"/>
    <w:link w:val="Heading1Char"/>
    <w:uiPriority w:val="1"/>
    <w:qFormat/>
    <w:rsid w:val="006145D8"/>
    <w:pPr>
      <w:spacing w:before="120" w:after="120" w:line="240" w:lineRule="auto"/>
      <w:outlineLvl w:val="0"/>
    </w:pPr>
    <w:rPr>
      <w:rFonts w:asciiTheme="majorHAnsi" w:hAnsiTheme="majorHAnsi"/>
      <w:b/>
    </w:rPr>
  </w:style>
  <w:style w:type="paragraph" w:styleId="Heading2">
    <w:name w:val="heading 2"/>
    <w:basedOn w:val="Normal"/>
    <w:link w:val="Heading2Char"/>
    <w:uiPriority w:val="1"/>
    <w:semiHidden/>
    <w:qFormat/>
    <w:rsid w:val="00CD453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A273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6145D8"/>
    <w:rPr>
      <w:rFonts w:asciiTheme="majorHAnsi" w:hAnsiTheme="majorHAnsi"/>
      <w:b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6145D8"/>
    <w:rPr>
      <w:b/>
      <w:bCs/>
      <w:color w:val="694A77"/>
      <w:sz w:val="32"/>
      <w:szCs w:val="32"/>
      <w:lang w:eastAsia="zh-CN"/>
    </w:rPr>
  </w:style>
  <w:style w:type="paragraph" w:styleId="NormalIndent">
    <w:name w:val="Normal Indent"/>
    <w:basedOn w:val="Normal"/>
    <w:uiPriority w:val="99"/>
    <w:qFormat/>
    <w:rsid w:val="00311D4F"/>
    <w:pPr>
      <w:spacing w:after="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6145D8"/>
    <w:rPr>
      <w:b/>
      <w:bCs/>
      <w:color w:val="694A77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145D8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unhideWhenUsed/>
    <w:qFormat/>
    <w:rsid w:val="00637200"/>
    <w:pPr>
      <w:spacing w:after="0"/>
    </w:pPr>
    <w:rPr>
      <w:rFonts w:asciiTheme="majorHAnsi" w:eastAsia="Calibri" w:hAnsiTheme="majorHAnsi" w:cs="Times New Roman"/>
      <w:b/>
      <w:color w:val="731F1C" w:themeColor="accent5"/>
      <w:sz w:val="4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637200"/>
    <w:rPr>
      <w:rFonts w:asciiTheme="majorHAnsi" w:eastAsia="Calibri" w:hAnsiTheme="majorHAnsi" w:cs="Times New Roman"/>
      <w:b/>
      <w:color w:val="731F1C" w:themeColor="accent5"/>
      <w:sz w:val="44"/>
      <w:szCs w:val="24"/>
    </w:rPr>
  </w:style>
  <w:style w:type="paragraph" w:styleId="Footer">
    <w:name w:val="footer"/>
    <w:basedOn w:val="Normal"/>
    <w:link w:val="FooterChar"/>
    <w:uiPriority w:val="99"/>
    <w:rsid w:val="00637200"/>
    <w:pPr>
      <w:tabs>
        <w:tab w:val="center" w:pos="4680"/>
        <w:tab w:val="right" w:pos="9810"/>
      </w:tabs>
      <w:spacing w:after="0" w:line="240" w:lineRule="auto"/>
    </w:pPr>
    <w:rPr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637200"/>
    <w:rPr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BF678E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rsid w:val="00311D4F"/>
    <w:pPr>
      <w:widowControl w:val="0"/>
      <w:autoSpaceDE w:val="0"/>
      <w:autoSpaceDN w:val="0"/>
      <w:spacing w:before="0" w:after="0" w:line="240" w:lineRule="auto"/>
    </w:pPr>
    <w:rPr>
      <w:rFonts w:eastAsia="Calibri" w:cs="Calibri"/>
      <w:sz w:val="18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6145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6145D8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6145D8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45D8"/>
    <w:rPr>
      <w:rFonts w:asciiTheme="majorHAnsi" w:eastAsiaTheme="majorEastAsia" w:hAnsiTheme="majorHAnsi" w:cstheme="majorBidi"/>
      <w:color w:val="0A273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45D8"/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45D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45D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731F1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145D8"/>
    <w:rPr>
      <w:rFonts w:ascii="Consolas" w:hAnsi="Consolas"/>
      <w:sz w:val="20"/>
      <w:szCs w:val="20"/>
    </w:rPr>
  </w:style>
  <w:style w:type="table" w:styleId="TableGrid">
    <w:name w:val="Table Grid"/>
    <w:basedOn w:val="TableNormal"/>
    <w:rsid w:val="00846B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145D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7200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720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customXml" Target="ink/ink5.xml"/><Relationship Id="rId26" Type="http://schemas.openxmlformats.org/officeDocument/2006/relationships/customXml" Target="ink/ink9.xm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34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customXml" Target="ink/ink2.xm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customXml" Target="ink/ink4.xml"/><Relationship Id="rId20" Type="http://schemas.openxmlformats.org/officeDocument/2006/relationships/customXml" Target="ink/ink6.xm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customXml" Target="ink/ink8.xml"/><Relationship Id="rId32" Type="http://schemas.openxmlformats.org/officeDocument/2006/relationships/customXml" Target="ink/ink12.xml"/><Relationship Id="rId37" Type="http://schemas.openxmlformats.org/officeDocument/2006/relationships/glossaryDocument" Target="glossary/document.xm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customXml" Target="ink/ink10.xml"/><Relationship Id="rId36" Type="http://schemas.openxmlformats.org/officeDocument/2006/relationships/fontTable" Target="fontTable.xml"/><Relationship Id="rId10" Type="http://schemas.openxmlformats.org/officeDocument/2006/relationships/customXml" Target="ink/ink1.xml"/><Relationship Id="rId19" Type="http://schemas.openxmlformats.org/officeDocument/2006/relationships/image" Target="media/image5.png"/><Relationship Id="rId31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customXml" Target="ink/ink3.xml"/><Relationship Id="rId22" Type="http://schemas.openxmlformats.org/officeDocument/2006/relationships/customXml" Target="ink/ink7.xml"/><Relationship Id="rId27" Type="http://schemas.openxmlformats.org/officeDocument/2006/relationships/image" Target="media/image9.png"/><Relationship Id="rId30" Type="http://schemas.openxmlformats.org/officeDocument/2006/relationships/customXml" Target="ink/ink11.xml"/><Relationship Id="rId35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svg"/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hiplash\AppData\Roaming\Microsoft\Templates\Membership%20form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20D4C7E3000C4097A563087117DD8A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46B689-B5DA-45AB-9D8B-B91AC1167349}"/>
      </w:docPartPr>
      <w:docPartBody>
        <w:p w:rsidR="00B64132" w:rsidRDefault="00B64132">
          <w:pPr>
            <w:pStyle w:val="20D4C7E3000C4097A563087117DD8AB4"/>
          </w:pPr>
          <w:r w:rsidRPr="006145D8">
            <w:t>First Name</w:t>
          </w:r>
        </w:p>
      </w:docPartBody>
    </w:docPart>
    <w:docPart>
      <w:docPartPr>
        <w:name w:val="3457478F6B4A48EDA536F1D36301A4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809D33-9D6B-467A-AED6-67A7667DE308}"/>
      </w:docPartPr>
      <w:docPartBody>
        <w:p w:rsidR="00B64132" w:rsidRDefault="00B64132">
          <w:pPr>
            <w:pStyle w:val="3457478F6B4A48EDA536F1D36301A472"/>
          </w:pPr>
          <w:r w:rsidRPr="006145D8">
            <w:t>Last Name</w:t>
          </w:r>
        </w:p>
      </w:docPartBody>
    </w:docPart>
    <w:docPart>
      <w:docPartPr>
        <w:name w:val="97C8D5027E8840BDBF641A8FBC3DC0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8E1B82-ECD7-419C-BEF9-B26CB9C16449}"/>
      </w:docPartPr>
      <w:docPartBody>
        <w:p w:rsidR="00B64132" w:rsidRDefault="00B64132">
          <w:pPr>
            <w:pStyle w:val="97C8D5027E8840BDBF641A8FBC3DC0B6"/>
          </w:pPr>
          <w:r w:rsidRPr="006145D8">
            <w:t>Email</w:t>
          </w:r>
        </w:p>
      </w:docPartBody>
    </w:docPart>
    <w:docPart>
      <w:docPartPr>
        <w:name w:val="1BC9925C648A4015958D636C0DAB18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667AB8-D088-4B51-8D6C-C4B2C062A074}"/>
      </w:docPartPr>
      <w:docPartBody>
        <w:p w:rsidR="00B64132" w:rsidRDefault="00B64132">
          <w:pPr>
            <w:pStyle w:val="1BC9925C648A4015958D636C0DAB18FD"/>
          </w:pPr>
          <w:r w:rsidRPr="006145D8">
            <w:t>First Name</w:t>
          </w:r>
        </w:p>
      </w:docPartBody>
    </w:docPart>
    <w:docPart>
      <w:docPartPr>
        <w:name w:val="68B08DB0B914455891843E781F115C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2E3E31-976D-4583-A7C0-C711D67E6AFE}"/>
      </w:docPartPr>
      <w:docPartBody>
        <w:p w:rsidR="00B64132" w:rsidRDefault="00B64132">
          <w:pPr>
            <w:pStyle w:val="68B08DB0B914455891843E781F115CAF"/>
          </w:pPr>
          <w:r w:rsidRPr="006145D8">
            <w:t>Last Name</w:t>
          </w:r>
        </w:p>
      </w:docPartBody>
    </w:docPart>
    <w:docPart>
      <w:docPartPr>
        <w:name w:val="DA1B8B41E56F4B8080FC061C2642F2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4D3A3F-4505-4AFE-B4B4-1AEBDDFF9630}"/>
      </w:docPartPr>
      <w:docPartBody>
        <w:p w:rsidR="00B64132" w:rsidRDefault="00B64132">
          <w:pPr>
            <w:pStyle w:val="DA1B8B41E56F4B8080FC061C2642F253"/>
          </w:pPr>
          <w:r w:rsidRPr="006145D8">
            <w:t>Email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132"/>
    <w:rsid w:val="00104ED3"/>
    <w:rsid w:val="00410552"/>
    <w:rsid w:val="005611C9"/>
    <w:rsid w:val="00B64132"/>
    <w:rsid w:val="00F77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pPr>
      <w:spacing w:before="120" w:after="120" w:line="240" w:lineRule="auto"/>
      <w:outlineLvl w:val="0"/>
    </w:pPr>
    <w:rPr>
      <w:rFonts w:asciiTheme="majorHAnsi" w:eastAsiaTheme="minorHAnsi" w:hAnsiTheme="majorHAnsi"/>
      <w:b/>
      <w:kern w:val="0"/>
      <w:sz w:val="28"/>
      <w:szCs w:val="28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inorHAnsi" w:hAnsiTheme="majorHAnsi"/>
      <w:b/>
      <w:kern w:val="0"/>
      <w:sz w:val="28"/>
      <w:szCs w:val="28"/>
      <w:lang w:val="en-US" w:eastAsia="en-US"/>
      <w14:ligatures w14:val="none"/>
    </w:rPr>
  </w:style>
  <w:style w:type="paragraph" w:customStyle="1" w:styleId="20D4C7E3000C4097A563087117DD8AB4">
    <w:name w:val="20D4C7E3000C4097A563087117DD8AB4"/>
  </w:style>
  <w:style w:type="paragraph" w:customStyle="1" w:styleId="3457478F6B4A48EDA536F1D36301A472">
    <w:name w:val="3457478F6B4A48EDA536F1D36301A472"/>
  </w:style>
  <w:style w:type="paragraph" w:customStyle="1" w:styleId="97C8D5027E8840BDBF641A8FBC3DC0B6">
    <w:name w:val="97C8D5027E8840BDBF641A8FBC3DC0B6"/>
  </w:style>
  <w:style w:type="paragraph" w:customStyle="1" w:styleId="1BC9925C648A4015958D636C0DAB18FD">
    <w:name w:val="1BC9925C648A4015958D636C0DAB18FD"/>
  </w:style>
  <w:style w:type="paragraph" w:customStyle="1" w:styleId="68B08DB0B914455891843E781F115CAF">
    <w:name w:val="68B08DB0B914455891843E781F115CAF"/>
  </w:style>
  <w:style w:type="paragraph" w:customStyle="1" w:styleId="DA1B8B41E56F4B8080FC061C2642F253">
    <w:name w:val="DA1B8B41E56F4B8080FC061C2642F25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28:02.8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1 177 7113,'0'0'6047,"0"26"-5344,0 1-585,-1 24 34,3 0 0,1 0 0,14 66 0,-7-68-32,-3-14-14,1-1 0,2 1 0,1-1 0,21 42 0,-32-76-83,0 0 0,0 0 0,0 0 0,0 0 0,0 0 0,0-1 0,0 1 0,0 0 0,0 0-1,0 0 1,1 0 0,-1 0 0,0 0 0,0 0 0,0 0 0,0 0 0,0 0 0,0 0 0,0 0-1,0 0 1,1 0 0,-1 0 0,0 0 0,0 0 0,0 0 0,0 0 0,0 0 0,0 0 0,0 0-1,1 0 1,-1 0 0,0 0 0,0 0 0,0 0 0,0 0 0,0 0 0,0 0 0,0 0 0,0 0-1,0 0 1,0 1 0,1-1 0,-1 0 0,0 0 0,0 0 0,0 0 0,0 0 0,0 0 0,0 0-1,0 0 1,0 0 0,0 1 0,0-1 0,0 0 0,0 0 0,0 0 0,0 0 0,0 0 0,0 0-1,0 0 1,0 0 0,0 1 0,0-1 0,1-14 343,-6-19-196,-3 9-39,5 15-46,0-1-1,0 0 1,1 0-1,-2-19 1,-11-101 161,8 86-224,-3-69 0,11 113-23,-1-1 1,0 1-1,0-1 1,0 1-1,1-1 1,-1 1-1,0-1 0,1 1 1,-1-1-1,0 1 1,1 0-1,-1-1 0,1 1 1,-1 0-1,0-1 1,1 1-1,-1 0 1,1-1-1,-1 1 0,1 0 1,-1 0-1,1 0 1,-1 0-1,1-1 1,-1 1-1,1 0 0,0 0 1,-1 0-1,1 0 1,-1 0-1,1 0 1,-1 0-1,1 0 0,-1 0 1,1 1-1,-1-1 1,1 0-1,-1 0 1,1 0-1,0 1 0,28 8-14,-26-8 50,8 2-36,0-1 1,0 0-1,15 1 0,-18-2-3,0 0 0,0 0-1,0 0 1,0 1 0,0 0 0,-1 0-1,1 1 1,14 7 0,-11-2 5,-1 1 1,1 0-1,-2 0 0,1 1 1,-1 0-1,-1 1 1,1 0-1,-2 0 1,0 1-1,10 21 0,-3-8 46,-11-20-52,0 0 1,0 0 0,0 0 0,1 0 0,0-1 0,0 0-1,0 0 1,1 0 0,-1 0 0,1-1 0,8 6 0,-12-9 50,-1 0 1,0 0 0,1 0 0,-1 0-1,0 0 1,1 0 0,-1 0 0,0 0-1,1 0 1,-1 0 0,0 0 0,1-1-1,-1 1 1,0 0 0,0 0 0,1 0-1,-1 0 1,0 0 0,1-1 0,-1 1-1,0 0 1,0 0 0,1 0 0,-1-1-1,0 1 1,0 0 0,0 0 0,1-1-1,-1 1 1,0 0 0,0-1 0,0 1-1,0 0 1,0 0 0,0-1 0,1 1-1,-1 0 1,0-1 0,0 0 0,1-21 643,-9-23-105,-19-63-72,-39-186-387,63 275-146,0 0 1,-2 0-1,-12-32 1,16 47-2518,24 22-14344</inkml:trace>
  <inkml:trace contextRef="#ctx0" brushRef="#br0" timeOffset="692.3">892 544 1960,'0'0'93,"0"0"-1,0 1 0,1-1 1,-1 0-1,0 1 1,0-1-1,0 0 1,0 0-1,0 1 0,0-1 1,1 0-1,-1 0 1,0 1-1,0-1 0,0 0 1,1 0-1,-1 0 1,0 1-1,0-1 1,1 0-1,-1 0 0,0 0 1,1 0-1,-1 0 1,0 0-1,0 1 0,1-1 1,-1 0-1,0 0 1,1 0-1,-1 0 1,0 0-1,1 0 0,2-10 5201,-4-9-940,-3 10-5410,-21-28 2224,18 26-926,0 1 0,0-1 1,-18-17-1,22 25-234,-1 0 1,0 0-1,0 1 1,0-1-1,0 1 1,0 0-1,0 0 1,0 0-1,-1 1 1,1-1-1,-1 1 0,1 0 1,-1 0-1,-8 0 1,5 1-21,-1 0 0,1 1 0,-1 0 0,1 0 0,0 0 0,-1 1 0,1 0 0,0 1 0,0 0 0,1 0 0,-1 1 0,-10 6 0,14-7 7,-1 0 0,1 1 0,1-1 0,-1 1 0,0 0 0,1 0 0,0 0 1,0 1-1,0-1 0,0 1 0,1-1 0,0 1 0,-1 0 0,2 0 0,-1 0 0,1 0 1,0 0-1,0 0 0,0 0 0,1 1 0,-1 4 0,2-2-25,0-1-1,1 1 1,-1-1 0,1 0-1,1 0 1,0 0 0,0 0-1,0 0 1,0 0-1,1-1 1,0 1 0,1-1-1,0 0 1,-1-1 0,8 7-1,-5-5-10,-1-1-1,2 0 0,-1 0 1,1 0-1,0-1 0,0 0 0,0-1 1,1 0-1,0 0 0,0 0 1,16 3-1,-21-6 64,0 0 0,0 0 1,0-1-1,-1 1 0,1-1 0,0 0 0,0 0 0,0 0 1,0 0-1,0-1 0,0 0 0,0 1 0,-1-1 0,1-1 1,0 1-1,-1-1 0,1 1 0,-1-1 0,1 0 0,-1 0 1,0-1-1,0 1 0,5-5 0,-3 2 65,-1 1 0,1-2-1,-1 1 1,0-1 0,0 1 0,-1-1-1,0 0 1,0 0 0,0 0 0,0-1-1,-1 1 1,0-1 0,-1 1 0,1-1-1,-1 0 1,-1 0 0,1 0 0,-2-11 0,1 15-74,-1 0 0,1-1 0,-1 1 1,0-1-1,0 1 0,0 0 1,-1 0-1,1 0 0,-1 0 0,0 0 1,-3-4-1,-29-35 372,11 15-214,20 24-446,0-1 0,0 1 0,-1-1 0,1 1 0,-1 0-1,0 0 1,-7-4 0,-3 0-3813,-1 1-3322,11 5 5743</inkml:trace>
  <inkml:trace contextRef="#ctx0" brushRef="#br0" timeOffset="1782.4">1191 484 2680,'14'3'674,"-4"-2"6024,-9-1-6536,-1-1 0,1 0 0,-1 1-1,0-1 1,1 0 0,-1 1 0,0-1 0,1 0 0,-1 1 0,0-1 0,0 0 0,0 0 0,1 1-1,-1-1 1,0 0 0,0 0 0,0 0 0,0 1 0,-1-2 0,1 0-120,-1-1 0,0 1 0,0 0 0,0 0 0,0 0 0,-1 0 0,1 0 0,0 0 0,-1 0 0,1 1 0,-1-1 0,0 0 0,0 1 0,1-1 0,-1 1-1,0 0 1,-3-2 0,-39-20-17,39 20-31,0 1 0,0 0 0,0 1 1,-1-1-1,1 1 0,-1 0 0,1 1 0,-1-1 0,1 1 1,-1 0-1,1 0 0,-1 1 0,1 0 0,-1 0 0,1 0 1,-1 1-1,1-1 0,0 1 0,-7 4 0,8-4 4,0 1-1,0 0 1,0 0 0,1 0-1,0 0 1,-1 1-1,1-1 1,0 1 0,0 0-1,1 0 1,-1 0-1,1 0 1,0 0 0,0 1-1,0-1 1,1 1-1,0-1 1,0 1 0,0-1-1,0 1 1,1 0-1,-1 9 1,2-9-38,0 1 0,0 0-1,0-1 1,1 1 0,-1-1 0,1 1 0,1-1-1,-1 0 1,1 0 0,0 0 0,0 0 0,0-1-1,1 1 1,0-1 0,0 0 0,0 0 0,0 0-1,0 0 1,1-1 0,0 1 0,0-1 0,0-1-1,0 1 1,0-1 0,0 0 0,1 0 0,-1 0-1,1-1 1,-1 1 0,1-1 0,0-1 0,0 1-1,-1-1 1,1 0 0,0-1 0,-1 1 0,12-3-1,-11 0 158,-1 1-1,1-1 0,-1 0 0,0 0 0,0 0 0,-1-1 0,1 1 0,0-1 0,-1 0 0,5-7 0,-1 2 319,0-1 1,-1 0-1,11-21 0,-16 26-326,1-1 0,-1 1 0,0-1 0,-1 0 0,1 1-1,-1-1 1,-1 0 0,1-10 0,-1 15-219,0 39-735,0-31 733,0 1 0,1-1 0,-1 1 0,2-1 1,-1 1-1,1-1 0,0 0 0,0 0 0,5 10 1,-5-14 90,0-1 1,-1 1-1,1 0 1,1-1 0,-1 0-1,0 1 1,0-1 0,1 0-1,0 0 1,-1 0 0,1 0-1,0-1 1,0 1 0,0-1-1,0 0 1,0 0 0,0 0-1,0 0 1,0 0 0,0-1-1,1 1 1,-1-1 0,0 0-1,4 0 1,-3-1 8,0 1 1,0-1-1,0-1 1,0 1-1,0 0 1,0-1-1,0 0 1,0 0-1,0 0 1,-1-1-1,1 1 1,-1-1-1,0 0 1,0 1-1,6-8 0,-2 2-22,0-1 0,0 0 0,-1-1-1,10-17 1,-12 16 50,-1 1 1,1-1-1,-2 0 0,1 1 0,-2-1 1,2-14-1,-4-69 480,0 45-193,1 40-214,-1 1 0,0-1-1,-1 1 1,-5-16 0,5 16-84,-1 0-1,1 0 0,1 0 0,-2-15 1,3 23-46,0 21 40,1-10-12,1 0 1,0-1-1,1 1 1,0-1-1,8 18 1,1 7 33,6 24-44,44 162 109,-56-199 611,-4-24 277,-2-12-704,0 2-272,0 1 1,1-1 0,0 1-1,0-1 1,2 1 0,-1-1-1,1 1 1,1 0-1,0 0 1,1 0 0,0 1-1,0 0 1,1 0 0,12-15-1,-14 19-3,1 0 1,-1 0-1,1 1 0,0 0 0,1 0 1,-1 0-1,1 1 0,0-1 0,0 1 1,1 1-1,-1-1 0,1 1 0,-1 1 1,1-1-1,0 1 0,0 0 0,0 0 1,1 1-1,-1 0 0,0 1 0,9-1 1,-8 2-36,0-1 1,0 2-1,-1-1 1,1 1-1,0 0 1,-1 0 0,0 1-1,1 0 1,-1 1-1,0-1 1,-1 1-1,1 1 1,-1-1 0,1 1-1,-1 0 1,-1 0-1,1 1 1,-1 0 0,0 0-1,0 0 1,4 8-1,-2-2-227,0 1 0,0-1 0,-2 1-1,1 1 1,-2-1 0,0 0 0,0 1-1,-1 0 1,-1 0 0,1 27 0,-7-15-1903,3-25 1963,1 0 0,0 0 0,-1-1-1,1 1 1,0 0 0,-1 0 0,1-1 0,-1 1 0,0 0-1,1 0 1,-1-1 0,1 1 0,-1-1 0,0 1 0,0-1 0,1 1-1,-1-1 1,0 1 0,0-1 0,0 0 0,1 1 0,-1-1-1,0 0 1,0 1 0,0-1 0,-1 0 0,-1 0-1787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28:32.2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252 250 4004,'2'0'253,"-1"-1"-1,0 0 0,0 0 1,1 0-1,-1 1 0,0-1 1,0 0-1,0 0 0,0-1 1,0 1-1,0 0 0,0 0 1,-1 0-1,1-1 1,0 1-1,-1 0 0,1-1 1,-1 1-1,1 0 0,-1-1 1,0 1-1,1-1 0,-1 1 1,0-1-1,0-1 0,-1-48 1543,0 29-1106,1 17-620,-1-1-1,-1 0 1,1 1 0,-1-1-1,0 1 1,0-1-1,-1 1 1,1 0 0,-1 0-1,0 0 1,-7-7-1,4 4-77,-1 0 0,0 0 0,0 1 0,0 0 0,-1 1 0,-9-6 0,14 10 4,-1 0 1,1 0 0,-1 0 0,0 0 0,1 1 0,-1-1 0,0 1-1,0 0 1,0 0 0,0 1 0,0-1 0,-1 1 0,1 0-1,0 0 1,0 0 0,0 1 0,0-1 0,0 1 0,0 0 0,0 0-1,0 1 1,0-1 0,1 1 0,-1 0 0,0 0 0,1 0-1,-1 0 1,1 0 0,0 1 0,0 0 0,0 0 0,0 0 0,-4 5-1,1 0-71,0 0 0,1 1 0,0-1-1,0 1 1,1 0 0,1 0 0,-1 1-1,1-1 1,1 1 0,0-1 0,0 1-1,1 0 1,-1 10 0,2-3-172,0 0 0,2 0 0,-1 0 1,8 26-1,-8-39 221,0-1 0,0 1 0,0-1 0,0 0 0,1 0 0,-1 0 0,1 1 0,0-1 0,0-1 1,0 1-1,0 0 0,1 0 0,-1-1 0,1 0 0,0 1 0,-1-1 0,1 0 0,0 0 0,0 0 0,0-1 0,1 1 0,-1-1 0,0 0 0,1 0 0,-1 0 0,1 0 1,-1 0-1,6 0 0,1-1 138,-1 0 0,0-1 1,0 0-1,0 0 0,0-1 1,0-1-1,0 1 0,-1-1 1,1 0-1,-1-1 0,0 0 1,0-1-1,0 1 0,0-2 1,-1 1-1,0-1 0,0 0 1,0 0-1,-1-1 1,0 0-1,0 0 0,-1 0 1,0-1-1,0 0 0,0 0 1,-1 0-1,5-15 0,6-7 72,-15 29-185,0 1 0,1-1 0,-1 1-1,0-1 1,0 1 0,1-1 0,-1 1-1,1-1 1,-1 1 0,0-1 0,1 1-1,-1 0 1,1-1 0,-1 1 0,1 0-1,-1 0 1,1-1 0,-1 1 0,1 0-1,-1 0 1,1 0 0,-1 0 0,1-1-1,0 1 1,-1 0 0,1 0 0,-1 0-1,1 0 1,-1 0 0,1 0 0,0 1-1,-1-1 1,1 0 0,-1 0 0,1 0-1,-1 0 1,1 1 0,-1-1 0,1 0-1,-1 1 1,1-1 0,-1 0 0,1 1-1,-1-1 1,0 0 0,1 1 0,-1-1-1,1 1 1,-1-1 0,0 1 0,0-1-1,1 1 1,43 57-42,-28-39 37,25 40 1,-36-51 0,-1 0 0,0 1-1,-1-1 1,0 1 0,0 0 0,-1 0 0,0 0 0,1 17 0,-3-18 15,-1 0 0,0 0 0,-1 1 0,1-1 0,-1 0 0,-1 0 0,0-1 0,0 1 0,0-1 0,-1 1-1,0-1 1,-1 0 0,1 0 0,-2-1 0,1 1 0,0-1 0,-1-1 0,0 1 0,-7 5 0,-1-1-159,1 0 1,-1 0-1,-1-1 1,0-1-1,0 0 0,-1-1 1,0-1-1,-22 6 1,32-11-190,0 0 0,0 0 0,0 0 0,0-1 0,0 0 0,0 0 0,-11-2 0,15 2 93,-1-1 1,1 1-1,0-1 1,-1 0 0,1 0-1,0 0 1,-1-1 0,1 1-1,0 0 1,0-1 0,0 1-1,0-1 1,0 0 0,1 0-1,-1 1 1,0-1 0,1 0-1,-1-1 1,1 1-1,-2-4 1,-4-13-1632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28:31.6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1 876,'-1'10'2581,"1"-8"-1354,-1-6-239,0 4-935,-1 0 1,1 0-1,-1 0 1,1 0-1,-1 0 1,1 0-1,-1 1 1,0-1-1,1 0 1,0 1-1,-1 0 1,-1 0-1,0 4-3,1-1-1,0 1 0,0 0 1,0 0-1,1 0 0,0 0 1,0 0-1,0 0 0,0 0 1,1 0-1,0 1 0,0-1 1,0 0-1,3 10 0,2 9-1,16 47-1,-6-24 174,-5-19-149,-7-22 56,-1-1-1,0 0 1,-1 1 0,1-1-1,-1 1 1,0-1-1,0 7 1363,-12-30-722,5 3-525,1 1 0,0-2 0,1 1 0,0 0 0,1-1 0,-1-26 0,4 35-243,0 0 1,1-1-1,0 1 1,0 0-1,0 0 1,1 0-1,0 1 1,1-1 0,-1 0-1,1 1 1,1-1-1,-1 1 1,1 0-1,0 0 1,0 1-1,1-1 1,6-5-1,-7 7-4,0 0 0,1 0 0,-1 0 0,1 1 0,0 0 0,0 0 0,1 0 0,-1 1 0,1-1-1,-1 1 1,1 1 0,-1-1 0,1 1 0,0 0 0,0 0 0,0 1 0,0-1 0,0 1 0,0 1-1,-1-1 1,1 1 0,0 0 0,0 0 0,0 1 0,-1 0 0,11 4 0,-6-1-3,-1 0 1,0 1 0,-1 0-1,1 0 1,-1 0-1,0 1 1,-1 1-1,0-1 1,0 1 0,-1 0-1,8 13 1,-2-1 24,-2 0 1,0 1 0,-1 0-1,6 25 1,-12-31-63,0 0-1,-1 0 1,-1 0 0,-1 0 0,0 0-1,-4 23 1,1 20-3455,31-84-832,-17 12 3039,4-3 78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28:28.7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47 269 408,'-5'-13'1222,"5"13"-1067,0-1 0,0 1-1,0-1 1,0 0 0,0 1 0,0-1 0,0 1 0,-1-1 0,1 1 0,0-1 0,0 1 0,-1-1 0,1 1-1,0-1 1,-1 1 0,1-1 0,0 1 0,-1 0 0,1-1 0,-1 1 0,1-1 0,-1 1 0,1 0 0,-1-1-1,1 1 1,-1 0 0,0-1 0,-1 1-85,1-1 0,0 1 0,0-1 0,0 1 0,0-1 0,0 0 0,0 0 0,0 1 0,0-1 0,0 0 0,0 0 0,0 0-1,1 0 1,-1 0 0,-1-2 0,2 3-33,0-1 0,-1 0-1,1 1 1,0-1 0,-1 1-1,1-1 1,-1 1 0,1-1-1,-1 0 1,1 1-1,-1 0 1,0-1 0,1 1-1,-1-1 1,1 1 0,-1 0-1,0-1 1,-1 1 0,2 0-14,-4 30 42,4-20-63,0 18 67,5 45-1,-4-66-54,1 0 0,-1 1 0,1-1 0,0 0 0,1-1 0,-1 1 0,1 0 0,1-1 0,-1 0 0,1 0 0,8 10 0,-9-14 42,-1 1-1,1-1 1,0 0-1,0 0 1,0-1-1,1 1 1,-1-1-1,0 1 1,0-1-1,1 0 1,-1 0-1,1-1 1,-1 1-1,1-1 1,-1 1-1,1-1 1,-1 0-1,1-1 1,0 1-1,-1-1 1,1 1-1,-1-1 0,0 0 1,1 0-1,3-2 1,10-4 158,1-1-1,-1-1 1,22-14 0,-24 14-22,147-79 237,193-74 0,-44 23-7332,-290 129 5436,-2 0 71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28:10.6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2160 72 2884,'0'0'2488,"0"-2"-2202,0 0-1,0 0 1,-1 0-1,1-1 0,-1 1 1,1 0-1,-1 0 0,0 0 1,-1-3-1,-9-2-120,0 1-1,0 1 0,-1 0 1,0 0-1,1 1 1,-1 1-1,-22-4 0,-1 4-110,-51 0 0,80 3-29,-10 1 6,1 1-1,0 0 0,0 1 1,0 1-1,0 0 0,-16 7 0,2 1 439,2 1-1,-29 18 0,47-25-365,1-1 1,0 1-1,0 0 0,1 1 1,0 0-1,0 0 1,1 0-1,0 1 0,-6 9 1,10-14-93,1-1 0,-1 1 1,1 0-1,0-1 1,0 1-1,0 0 1,0 0-1,1 0 0,-1 0 1,1 0-1,0 0 1,0 0-1,0 0 1,0 0-1,0-1 0,1 1 1,-1 0-1,1 0 1,0 0-1,0 0 1,0 0-1,0-1 0,0 1 1,0 0-1,1-1 1,0 1-1,-1-1 1,1 1-1,0-1 0,0 0 1,0 0-1,0 0 1,3 2-1,8 6 13,1-2 0,-1 1 0,2-1 0,-1-1 0,1-1 0,0 0 0,0-1 0,0 0 0,1-1 0,24 2 0,17 0 27,87-1 0,-137-5-19,-6 0-5,0 0 1,0 0-1,0 0 1,0 0 0,0 0-1,1 0 1,-1 0-1,0 0 1,0 0 0,0 0-1,0-1 1,0 1-1,0 0 1,0-1 0,-1 1-1,1-1 1,0 1-1,0-1 1,0 1 0,0-1-1,0 0 1,-1 1-1,1-1 1,0 0-1,-1 0 1,1 0 0,0 1-1,-1-1 1,1 0-1,-1 0 1,1 0 0,-1 0-1,0 0 1,1 0-1,-1-1 1,0 0-14,0 0-1,0 1 1,-1-1-1,1 0 1,0 1-1,-1-1 1,1 0-1,-1 1 1,0-1-1,0 1 1,1-1-1,-1 1 1,0-1-1,0 1 1,0-1-1,-1 1 1,1 0-1,0 0 0,-2-2 1,-7-5-30,-1 0-1,0 1 1,0 0 0,0 1-1,-1 0 1,0 1-1,0 0 1,0 1 0,-1 1-1,0-1 1,1 2 0,-1 0-1,0 0 1,-14 1 0,26 1 12,2 1 9,-1 1 1,1-1-1,-1 0 1,1 0-1,-1 0 1,1 0-1,0 0 1,-1 0-1,1-1 1,0 1-1,0 0 1,-1 0-1,1 0 1,0-1-1,0 1 1,0 0-1,0-1 1,0 1-1,0-1 1,0 1-1,1-1 1,-1 0-1,0 1 1,2-1-1,33 9 162,-31-9-157,35 6 4,-1-3 0,55-1 0,-67-2-6,45-11 398,-72 11-439,10 164 422,-10-143-567,3 35 446,-3-53-547,1-1 0,-1 1 1,1-1-1,-1 1 0,1-1 1,0 0-1,0 0 0,0 1 1,0-1-1,0 0 0,1 0 1,-1 0-1,1 0 0,-1 0 1,1 0-1,0-1 1,-1 1-1,4 1 0,3-4-3942,-1-6 1844</inkml:trace>
  <inkml:trace contextRef="#ctx0" brushRef="#br0" timeOffset="1472.11">2413 235 3380,'0'0'1415,"1"29"3006,8-10-3565,0 1 0,1-1 0,17 25 0,9 15 346,-29-46-938,-2-7 93,-2 1-1,1 0 1,0 0 0,-1 0-1,-1 0 1,1 1-1,-1-1 1,1 10 682,-7-45-633,-6 7-262,1 0-1,1-1 1,1 0 0,0-1-1,-3-29 1,9 46-206,0 0 0,1 0 0,0 0-1,0-1 1,0 1 0,1 0 0,0 0 0,0 0 0,0 0 0,5-11 0,-5 14 21,1 0 1,0 0-1,0 1 0,0-1 1,0 0-1,1 1 0,-1 0 1,1 0-1,-1-1 0,1 1 1,0 1-1,0-1 0,0 0 1,0 1-1,0-1 0,0 1 1,0 0-1,0 0 0,1 0 1,-1 1-1,6-1 0,10-2-1001,0 1 0,1 1 1,-1 1-1,0 0 0,1 2 0,-1 0 0,31 8 0,20 16-3931,-56-20 4800,0 0 1,0-1-1,1 0 1,0-1-1,0-1 1,1 0-1,19 1 1,49-4 2675,-47 0 9019,-112-11-11683,60 11 155,-1 1 0,0 0 0,0 1 0,-22 5 0,32-5-36,1 0-1,-1 0 0,1 0 1,0 1-1,0-1 0,0 1 1,0 1-1,0-1 0,1 1 1,-1-1-1,1 1 0,0 0 1,0 1-1,1-1 0,-6 10 0,8-13 17,0 0-1,0 1 1,0-1-1,0 0 1,1 1-1,-1-1 0,1 1 1,-1-1-1,1 1 1,-1-1-1,1 1 1,0 0-1,0-1 0,0 1 1,0-1-1,0 1 1,0 0-1,0-1 1,1 1-1,-1-1 0,0 1 1,1 0-1,-1-1 1,1 0-1,1 3 1,0-2-75,0 0 1,0 0 0,0 1 0,0-2-1,1 1 1,-1 0 0,1 0 0,0-1-1,-1 1 1,1-1 0,0 0 0,4 2-1,6 0-264,1 0 0,-1 0-1,1-1 1,24 0-1,-27-2 607,0-1 0,0 0 0,0-1 0,0-1 0,0 1 0,0-2 0,-1 1 0,12-7 0,-16 8-103,-1-1 0,1-1-1,-1 1 1,1-1-1,-1 1 1,0-2-1,-1 1 1,1 0-1,-1-1 1,0 0-1,0 0 1,0 0-1,0-1 1,-1 1-1,4-10 1,-7 15-138,0 0 0,0 0 0,-1 0 0,1 0 1,0 1-1,0-1 0,0 0 0,-1 0 1,1 0-1,0 0 0,0 0 0,0 0 1,-1 0-1,1 0 0,0 0 0,0 0 0,0 1 1,-1-1-1,1 0 0,0 0 0,0 0 1,-1 0-1,1 0 0,0-1 0,0 1 1,0 0-1,-1 0 0,1 0 0,0 0 0,0 0 1,0 0-1,-1 0 0,1 0 0,0 0 1,0-1-1,0 1 0,0 0 0,-1 0 1,1 0-1,0 0 0,0 0 0,0-1 1,0 1-1,0 0 0,-1 0 0,1 0 0,0-1 1,0 1-1,0 0 0,0 0 0,0 0 1,0-1-1,0 1 0,0 0 0,0 0 1,0-1-1,0 1 0,0 0 0,0 0 0,0 0 1,0-1-1,0 1 0,0 0 0,0 0 1,0-1-1,0 1 0,1 0 0,-17 10-15,13-6-49,0 0 0,0 0 0,1 1 0,0-1 0,0 0 0,0 1-1,0 0 1,1 0 0,-1-1 0,1 1 0,0 0 0,1 0 0,-1 0 0,1 0 0,0 0-1,1 8 1,-1-9 42,1-2 6,-1 0 1,1 1-1,-1-1 0,1 0 1,0 0-1,0-1 0,0 1 0,0 0 1,0 0-1,0 0 0,0 0 1,1-1-1,-1 1 0,0-1 1,1 1-1,0-1 0,-1 0 0,1 1 1,0-1-1,0 0 0,0 0 1,-1 0-1,1 0 0,0-1 1,0 1-1,0 0 0,1-1 0,1 1 1,-1 0-5,1 0 0,-1-1 1,1 1-1,-1-1 0,1 1 0,-1-1 1,1 0-1,-1 0 0,1-1 0,-1 1 1,1-1-1,-1 0 0,1 0 1,-1 0-1,0 0 0,5-3 0,18-15 124,-1 0 1,0-2-1,-2-1 0,28-34 0,-45 50-4,0-1-1,-1 1 1,0-1-1,-1 0 0,1-1 1,-1 1-1,-1-1 1,1 0-1,-1 0 1,-1 0-1,1 0 1,-2 0-1,2-10 1,-3 17-114,-2 2 14,0-1 1,0 1-1,0 0 0,0 0 1,-1 0-1,1 0 1,1 0-1,-1 1 0,0-1 1,0 0-1,0 1 0,1 0 1,-1-1-1,1 1 1,-1 0-1,1 0 0,0-1 1,-1 1-1,1 0 1,0 1-1,1-1 0,-1 0 1,-1 2-1,-1 3-27,1 0 1,-1 0-1,1 0 0,1 0 1,-1 1-1,0 10 1,2-15-8,0 0 1,1-1 0,-1 1 0,0 0-1,1 0 1,0-1 0,-1 1 0,1 0 0,0-1-1,0 1 1,1-1 0,-1 1 0,1-1 0,-1 0-1,1 1 1,0-1 0,-1 0 0,1 0 0,0 0-1,0 0 1,1-1 0,-1 1 0,0-1 0,1 1-1,-1-1 1,1 0 0,-1 0 0,1 0 0,-1 0-1,6 1 1,6 2-27,-1 0 0,0-1 0,1-1-1,0-1 1,0 1 0,-1-2 0,20-1 0,99-18-355,-87 11 390,-26 6 38,-13 1 48,0 1 0,0-1 0,0 1 0,1-2 0,-1 1 1,0-1-1,0 0 0,-1 0 0,1-1 0,0 1 0,5-5 0,-10 6-6,-1 0 0,1 0-1,0-1 1,-1 1 0,1 0-1,-1-1 1,1 1 0,-1 0-1,0-1 1,1 1 0,-1-1-1,0 1 1,0 0-1,0-1 1,0 1 0,0-1-1,-1 1 1,1 0 0,0-1-1,-1 1 1,1 0 0,-1-1-1,1 1 1,-2-2 0,-17-29 569,10 20-473,8 9-127,0 1 0,-1-1 0,1 1 0,-1-1 0,1 1 0,-1 0-1,0 0 1,0 0 0,0 0 0,0 0 0,-1 0 0,1 1 0,0-1 0,-1 1-1,1-1 1,-1 1 0,1 0 0,-6-2 0,6 4-23,1 0-1,0-1 1,-1 1-1,1 0 1,0 0 0,-1 0-1,1 0 1,0 0-1,0 0 1,0 0 0,0 1-1,0-1 1,0 0-1,0 1 1,0-1 0,0 0-1,1 1 1,-1-1-1,1 1 1,-1 2 0,-12 37 24,12-39-22,-7 37 16,3 1 0,1 0 0,1 0 0,5 51 1,-2-29 3,2-27 9,8 50-1,-4-50-39,0 51 0,-6-81 4,1 5 24,-1 0 1,-1 0 0,0-1-1,0 1 1,-4 14 0,4-21-15,0-1 1,0 1-1,0-1 1,-1 0-1,1 0 1,0 1 0,-1-1-1,0 0 1,1 0-1,-1 0 1,0-1-1,0 1 1,0 0 0,0-1-1,0 1 1,-1-1-1,1 0 1,0 1-1,-1-1 1,1 0 0,0-1-1,-1 1 1,1 0-1,-1-1 1,0 1-1,-2-1 1,-5 1-282,1-1 0,0 0 1,0 0-1,0-1 0,0-1 0,0 1 0,0-1 1,-17-7-1,20 7-349,0-1 0,0 0 0,1 0 0,0 0 0,-1-1 0,1 1 0,0-1 0,1 0 0,-1-1-1,1 1 1,0-1 0,0 0 0,0 0 0,-3-7 0,-4-13-2237</inkml:trace>
  <inkml:trace contextRef="#ctx0" brushRef="#br0" timeOffset="6164.13">617 961 572,'0'0'138,"-44"9"2022,28-5-1946,-1-1 0,-24 3 0,26-5-135,-1 2 0,1-1 0,-23 8 0,31-7-84,-1 0 0,0 1 0,1 0-1,-1 0 1,1 0 0,0 1 0,-6 6-1,10-9 17,0 1-1,1 0 0,0 0 0,-1 0 1,1 0-1,0 1 0,0-1 0,1 1 1,-1-1-1,1 1 0,-1-1 0,1 1 1,0 0-1,1 0 0,-1-1 1,1 1-1,-1 6 0,2-9 33,0 0 0,0 0 0,0 0-1,0 0 1,0-1 0,0 1 0,0 0 0,0 0 0,0 0-1,0-1 1,1 1 0,-1-1 0,0 1 0,0-1 0,1 1-1,-1-1 1,0 0 0,1 0 0,-1 1 0,2-1 0,29 4 1245,-28-4-1229,0 0-1,1 0 1,-1 0 0,0 1-1,0-1 1,0 1-1,0 0 1,0 0-1,0 1 1,0-1 0,0 1-1,-1 0 1,1 0-1,3 3 1,2 0-49,0 0 0,0 1 0,-1 0 1,0 1-1,0 0 0,0 0 0,7 11 0,-13-16 7,-1 0 0,1 0 0,0 0-1,-1 1 1,0-1 0,0 0 0,0 1 0,0 0 0,0-1-1,0 1 1,0-1 0,-1 1 0,1 0 0,-1 0-1,0-1 1,0 1 0,0 0 0,0-1 0,-1 1 0,1 0-1,-1-1 1,1 1 0,-1 0 0,0-1 0,0 1-1,0-1 1,0 1 0,-1-1 0,1 0 0,-1 1 0,-3 3-1,-6 7 235,-1-1 0,-1-1 1,0 1-1,-1-2 0,0 0 0,-19 11 0,21-15-75,1-1 0,-1 0 0,1 0 1,-1-1-1,-1-1 0,1 0 0,0 0 1,-1-1-1,-14 0 0,23-2-214,1 0-1,0 0 1,0-1 0,-1 1-1,1-1 1,0 0 0,0 1-1,0-1 1,0-1 0,0 1-1,0 0 1,0-1 0,0 0-1,0 0 1,1 0-1,-1 0 1,1 0 0,-1 0-1,1 0 1,-4-5 0,4 2-411,-1 1 0,1-1 1,-1 0-1,1 0 0,1 0 0,-1 0 1,1 0-1,0 0 0,0 0 1,0 0-1,1-1 0,-1-5 0,1-11-1357</inkml:trace>
  <inkml:trace contextRef="#ctx0" brushRef="#br0" timeOffset="6812.24">906 1070 1792,'-41'4'6411,"14"0"-6384,-1 1-1,1 1 1,-42 15 0,66-20-25,0 0-1,1 0 1,-1 1-1,0 0 1,0-1-1,1 1 1,-1 0-1,1 0 1,0 0-1,-1 1 1,1-1-1,0 1 1,0-1-1,1 1 1,-1 0-1,0-1 1,1 1-1,0 0 1,-1 0-1,1 0 1,0 0-1,1 0 1,-1 0-1,0 1 1,1-1-1,0 0 1,0 0-1,0 0 1,0 4-1,1-5 2,0 0 0,-1 0-1,1 0 1,0 0-1,0 0 1,0-1-1,1 1 1,-1 0 0,0-1-1,1 1 1,-1-1-1,0 0 1,1 1 0,0-1-1,-1 0 1,1 0-1,3 2 1,33 17 20,-23-15 111,0 0 1,1-1-1,-1-1 1,29 3 0,-30-5-86,0 1 0,-1 0 0,0 1 0,1 1 0,-1 0 0,23 10 0,-33-13-41,-1 0 0,0 1 0,1-1 0,-1 0-1,0 1 1,0 0 0,0-1 0,0 1 0,0 0 0,-1 0 0,1 0 0,0 0 0,-1 0 0,0 1 0,1-1-1,-1 0 1,0 1 0,0-1 0,0 1 0,-1-1 0,1 1 0,0-1 0,-1 1 0,0-1 0,0 1 0,0 0-1,0-1 1,0 1 0,0-1 0,0 1 0,-1 0 0,0-1 0,1 1 0,-1-1 0,0 1 0,0-1 0,0 0-1,-1 1 1,1-1 0,0 0 0,-1 0 0,0 0 0,1 0 0,-1 0 0,0 0 0,0 0 0,0-1 0,0 1-1,0-1 1,-1 1 0,-1 0 0,-6 4 67,-1-1-1,1 0 0,-1-1 1,1 0-1,-1-1 0,-1 0 1,1-1-1,0 0 1,-1 0-1,-21-1 0,24-1-262,0-1 0,-1 0 0,1-1 1,0 0-1,-17-6 0,20 5-406,-1 0 0,1 0 1,0 0-1,0-1 1,0 0-1,1 0 1,-1-1-1,-6-6 0,3-1-1230</inkml:trace>
  <inkml:trace contextRef="#ctx0" brushRef="#br0" timeOffset="7239.87">792 1069 1736,'0'1'179,"0"0"-1,0 0 0,0 0 1,0 0-1,0 0 1,1 0-1,-1 0 1,0 0-1,0 0 1,1 0-1,-1 0 0,0 0 1,1 0-1,-1 0 1,1 0-1,-1-1 1,1 1-1,0 0 0,-1 0 1,1-1-1,0 1 1,-1 0-1,1-1 1,1 2-1,28 4 1242,179-1-2247,-139-5-2969,-54 0 2574</inkml:trace>
  <inkml:trace contextRef="#ctx0" brushRef="#br0" timeOffset="7759.95">1452 1105 3380,'0'0'612,"-26"0"3173,8 0-3286,3 0-333,0 0 1,-26 4 0,35-3-167,0 1-1,1 0 1,-1 0 0,0 0 0,1 1 0,-1-1 0,1 2-1,0-1 1,-10 8 0,10-7 9,1 0 0,-1 0-1,1 1 1,0 0 0,0-1 0,0 2-1,1-1 1,-1 0 0,1 1 0,0-1 0,1 1-1,0 0 1,0 0 0,0 0 0,0 0-1,1 0 1,0 0 0,1 1 0,-1-1-1,1 11 1,0-17 106,20-9 1179,-8-3-792,-8 7-401,1 0 1,0 0-1,1 1 0,11-9 0,-16 13-104,1-1-1,-1 0 0,1 0 1,0 1-1,-1-1 1,1 1-1,0 0 1,0-1-1,-1 1 0,1 0 1,0 0-1,0 0 1,-1 0-1,1 0 0,0 1 1,0-1-1,-1 0 1,1 1-1,0-1 1,-1 1-1,1 0 0,0 0 1,-1-1-1,2 2 1,8 5 22,13 8-17,0 1 1,27 25-1,-46-37-5,1 1-1,-1 0 1,-1 1 0,1-1 0,-1 1-1,0 0 1,0 0 0,0 0-1,-1 1 1,0-1 0,0 1-1,-1 0 1,0 0 0,2 11-1,-4-15 29,1 0-1,-1 1 0,0-1 0,0 0 0,0 0 0,-1 0 1,1 0-1,-1 0 0,1 0 0,-1 0 0,0 0 1,0 0-1,-1 0 0,1 0 0,-1-1 0,1 1 1,-4 3-1,2-3 19,-1 1 1,0-1-1,0 0 0,0-1 1,0 1-1,0-1 1,-1 1-1,1-1 0,-1-1 1,-7 3-1,-9 2-159,0-1 1,0-1-1,-1-1 0,1-1 0,-1-1 1,0 0-1,-33-5 0,49 3-383,1 0 0,0-1 0,0 1 0,0-1 0,0-1 0,0 1 0,1 0 0,-1-1 0,1 0 0,0 0 0,-5-5 0,-2-3-1578</inkml:trace>
  <inkml:trace contextRef="#ctx0" brushRef="#br0" timeOffset="8257.72">1305 1104 2504,'1'1'170,"0"1"0,0-1 1,0 0-1,0 0 0,0 0 0,0 0 0,0 0 0,0 0 0,0 0 0,0 0 0,0-1 0,1 1 1,-1 0-1,0-1 0,1 1 0,-1-1 0,0 1 0,1-1 0,-1 0 0,1 1 0,-1-1 0,0 0 1,3 0-1,47 7 593,-41-6-683,98 10-3632,-94-11 2070</inkml:trace>
  <inkml:trace contextRef="#ctx0" brushRef="#br0" timeOffset="8621">1582 871 1908,'2'3'185,"0"0"0,0 0 0,0 0 0,0-1 0,0 1 0,0 0 0,1-1 0,-1 0 0,6 4 0,5 6 413,13 17 377,-2 2-1,-1 0 1,37 66 0,-51-78-777,0 1 0,-1-1 1,-2 1-1,0 1 0,0-1 0,-2 1 0,-1 0 1,1 39-1,-4-41-58,-2-1-1,0 1 1,-1-1-1,-1 0 1,-1 0 0,-1 0-1,0 0 1,-1-1 0,-1 0-1,0-1 1,-1 0 0,-19 25-1,17-27-355,1-1-1,-2-1 0,0 0 1,0-1-1,-1 0 0,0 0 1,-1-2-1,0 0 0,0 0 0,-1-1 1,-1-1-1,1-1 0,-1 0 1,-19 4-1,-37-1-3291,34-8 1480</inkml:trace>
  <inkml:trace contextRef="#ctx0" brushRef="#br0" timeOffset="8982.79">142 930 1652,'-2'5'197,"0"1"1,0-1-1,-1 0 0,0 0 0,0 0 0,0 0 0,-1 0 1,-7 7-1,-8 13 114,7-3 34,0 1 1,2 1-1,0 0 1,2 0 0,0 1-1,-6 45 1,6-11 317,0 108 0,9-154-659,0 0 0,0 0 0,1 0 0,1-1 0,0 1 0,1-1 0,0 1 0,1-1 0,0 0 0,1-1 0,9 15 0,-9-17-280,1-1 0,-1 1-1,1-1 1,1-1 0,0 1 0,0-1 0,0 0 0,1-1-1,0 0 1,0-1 0,0 0 0,1 0 0,0-1-1,11 4 1,12 0-1176</inkml:trace>
  <inkml:trace contextRef="#ctx0" brushRef="#br0" timeOffset="9500.55">1855 1336 2852,'0'0'32,"0"0"0,0 0 0,0 0 0,0 0-1,0 0 1,0 0 0,0 0 0,0 1 0,0-1-1,0 0 1,0 0 0,0 0 0,0 0 0,0 0 0,0 0-1,0 0 1,0 1 0,0-1 0,0 0 0,0 0-1,0 0 1,0 0 0,0 0 0,0 0 0,0 0-1,0 0 1,0 1 0,0-1 0,0 0 0,0 0 0,0 0-1,0 0 1,0 0 0,1 0 0,-1 0 0,0 0-1,0 0 1,0 0 0,0 1 0,0-1 0,0 0 0,0 0-1,0 0 1,0 0 0,1 0 0,-1 0 0,0 0-1,0 0 1,0 0 0,0 0 0,0 0 0,0 0 0,0 0-1,1 0 1,-1 0 0,0 0 0,0 0 0,0 0-1,0 0 1,0 0 0,0 0 0,0 0 0,1 0 0,-1-1-1,0 1 1,0 0 0,0 0 0,0 0 0,0 0-1,19 2 1034,21-1-433,97 14-1417,-76-15-2624,-42 0 2171</inkml:trace>
  <inkml:trace contextRef="#ctx0" brushRef="#br0" timeOffset="11326.47">2536 1376 2824,'-28'0'325,"11"1"267,1-1 0,0 0 0,0-2 1,-1 0-1,-23-6 0,27 4-200,1 1-193,1 0 0,-1-2 0,1 1 0,-19-11 0,29 14-198,-1 0-1,1 0 1,-1 0 0,1 0 0,0 0 0,-1 0-1,1 0 1,0 0 0,0-1 0,0 1 0,0-1-1,0 1 1,0 0 0,0-1 0,0 0 0,0 1 0,1-1-1,-1 1 1,1-1 0,-1 0 0,1 0 0,0 1-1,0-1 1,-1 0 0,1 0 0,0 1 0,1-1-1,-1 0 1,0 0 0,0 1 0,1-1 0,-1 0 0,1 1-1,0-1 1,-1 1 0,1-1 0,0 0 0,0 1-1,0-1 1,2-2 0,2-2-11,0 0 0,1 0 0,0 1-1,0-1 1,0 1 0,1 0 0,-1 1 0,1 0 0,0 0-1,0 0 1,1 1 0,14-5 0,-5 4-26,0 0 0,0 1 0,1 0 0,32 1-1,-48 2 37,-1 0-1,1 0 0,-1 0 0,1 0 0,0 0 0,-1 0 0,1 1 1,-1-1-1,1 1 0,0-1 0,-1 1 0,1 0 0,-1-1 1,0 1-1,1 0 0,-1 0 0,0 0 0,1 0 0,-1 0 0,0 0 1,0 0-1,0 1 0,0-1 0,0 0 0,0 1 0,0-1 1,-1 1-1,1-1 0,0 1 0,-1-1 0,1 1 0,-1-1 1,1 1-1,-1-1 0,0 1 0,0 0 0,0-1 0,0 1 0,0 0 1,0-1-1,0 1 0,0-1 0,-2 4 0,1 4 0,-2 0-1,1 1 1,-1-1-1,0-1 1,-1 1 0,-5 8-1,-38 60 59,31-54-43,1 0-1,2 1 1,-21 51-1,33-74-6,1 0 0,-1 0-1,1 1 1,0-1 0,0 0 0,0 1-1,-1-1 1,1 0 0,0 1-1,1-1 1,-1 0 0,0 0-1,0 1 1,1-1 0,-1 0 0,0 1-1,1-1 1,-1 0 0,1 0-1,0 0 1,-1 1 0,1-1-1,0 0 1,0 0 0,1 1 0,1 1 4,0-1 1,0 0 0,0 0-1,1 0 1,-1 0 0,0-1 0,1 1-1,0-1 1,4 1 0,7 1-3,0 0 0,1-1 1,24 0-1,-20-2-12,0-1-1,25-4 1,-38 3 44,0 1 1,0-1 0,0 0 0,0-1 0,-1 0 0,1 0 0,-1 0-1,1-1 1,9-7 0,-15 10-16,1 0-1,-1 1 1,0-1-1,0 0 1,0 0 0,0 0-1,0 0 1,0-1-1,-1 1 1,1 0-1,0 0 1,-1 0 0,1-1-1,0 1 1,-1 0-1,0-1 1,1 1 0,-1 0-1,0-1 1,1 1-1,-1-1 1,0 1-1,0 0 1,-1-3 0,1 2-16,-1 0-1,0 0 1,0 0 0,0 0 0,0 0 0,-1 1 0,1-1 0,0 0 0,-1 1-1,0-1 1,1 1 0,-1-1 0,0 1 0,-2-1 0,-7-5-27,0 1 0,-1 1-1,1 0 1,-17-5 0,5 4-275,-43-5 0,-4-1-4929,63 11 3918</inkml:trace>
  <inkml:trace contextRef="#ctx0" brushRef="#br0" timeOffset="11717.33">2734 1226 1736,'12'0'175,"1"-1"0,-1 1 0,0-2 0,0 0 0,14-4 0,-5 2 66,0 0 1,0 1 0,1 1-1,34 2 1,-51 0-152,-4 0-36,0 1-1,1-1 0,-1 1 0,0-1 0,1 1 1,-1-1-1,0 1 0,1 0 0,-1 0 0,0 0 1,0 0-1,0 0 0,0 0 0,0 0 0,0 0 1,0 0-1,0 0 0,-1 0 0,1 1 1,0-1-1,-1 0 0,1 1 0,-1-1 0,1 0 1,-1 1-1,0-1 0,1 1 0,-1-1 0,0 0 1,0 1-1,0-1 0,0 3 0,0 0 75,0 0-1,0 0 0,0 0 0,0 1 1,-1-1-1,1 0 0,-1 0 1,0 0-1,0 0 0,-3 6 1,-1-3-80,2 1 0,-1-1 1,1 1-1,0 0 1,0 0-1,1 0 0,0 0 1,-1 16-1,1 7-199,3 33 0,-1-26-755,5-18-3240,0-20 3080</inkml:trace>
  <inkml:trace contextRef="#ctx0" brushRef="#br0" timeOffset="12062.68">2790 1380 3264,'1'1'86,"0"0"-1,0 0 1,-1 0-1,1 0 1,0 0-1,0 0 1,0 0-1,0 0 1,0 0-1,1-1 1,-1 1-1,0 0 1,0-1-1,0 1 1,1-1-1,-1 1 1,0-1-1,1 0 1,-1 1-1,0-1 1,1 0-1,1 0 1,35 5 1432,71-1-921,0 0-5317,-89-4 3482</inkml:trace>
  <inkml:trace contextRef="#ctx0" brushRef="#br0" timeOffset="12423.67">3266 1211 2708,'-6'-2'363,"0"0"1,1-1-1,-1 0 0,-9-6 0,13 8-245,1 0-1,0-1 0,-1 1 0,1 0 1,0-1-1,0 1 0,-1-1 0,1 1 1,1-1-1,-1 0 0,0 0 0,0 1 1,1-1-1,-1 0 0,0 0 0,1 0 1,0 1-1,-1-1 0,1 0 0,0-2 1,1 3-115,-1 0 1,1 0-1,0 0 1,-1 0 0,1 0-1,0 0 1,-1 1 0,1-1-1,0 0 1,0 0-1,0 1 1,0-1 0,0 0-1,0 1 1,0-1-1,0 1 1,0 0 0,0-1-1,0 1 1,0 0-1,0-1 1,0 1 0,0 0-1,0 0 1,2 0-1,34-4-11,-33 4 14,7-2-14,0 2 0,1 0 1,-1 0-1,0 1 0,0 0 0,0 0 1,0 2-1,-1-1 0,1 1 0,0 1 0,13 6 1,-16-6 4,-1 0 0,1 0 0,-1 1 0,0 0 0,11 10 0,-15-12 18,-1-1 0,0 1 0,0 0 0,0 0 0,0 0 1,0 0-1,0 0 0,-1 1 0,0-1 0,0 0 0,0 1 0,0-1 0,0 1 1,0-1-1,-1 1 0,0 5 0,0-3-5,-1-1 0,0 1 0,-1 0 0,1 0-1,-1-1 1,0 1 0,-1-1 0,1 0 0,-1 0 0,0 0 0,-1 0 0,1 0 0,-1-1 0,0 1-1,0-1 1,-5 5 0,-13 10 4,0-1 0,-27 16-1,23-16 0,11-8-2,9-7 1,0 1 1,1 0 0,-1 0-1,1 0 1,0 1-1,-7 8 1,12-12 41,0-1 0,0 0 0,1 1 1,-1-1-1,0 1 0,1-1 0,-1 0 1,0 1-1,1-1 0,-1 0 0,0 0 1,1 1-1,-1-1 0,1 0 0,-1 0 0,0 1 1,1-1-1,-1 0 0,1 0 0,-1 0 1,1 0-1,-1 0 0,1 0 0,-1 0 1,1 0-1,-1 0 0,1 0 0,-1 0 0,1 0 1,0 0-1,25 1 465,-19 0-444,22 0-242,1-1 1,-1-2 0,1 0 0,29-8 0,57-16-5303,-96 20 3945</inkml:trace>
  <inkml:trace contextRef="#ctx0" brushRef="#br0" timeOffset="13796.26">4241 1119 736,'4'2'533,"-9"3"1104,-2 4-479,13 65 1434,-6 65-1770,0-79-5600,0-57 3550</inkml:trace>
  <inkml:trace contextRef="#ctx0" brushRef="#br0" timeOffset="14436.14">4374 1169 2884,'-20'-3'1823,"37"0"-184,-5 1-1628,1 0-1,-1 1 1,1 1 0,0 0-1,0 0 1,-1 1 0,1 1-1,-1 0 1,23 7 0,-33-8-9,46 15-12,-46-15 10,1 0-1,0 0 1,-1 0 0,1 1-1,-1-1 1,1 1 0,-1-1 0,0 1-1,0 0 1,0 0 0,0 0-1,0 1 1,0-1 0,3 5 0,-5-5-1,0 0 1,0 0 0,0 0 0,0 0 0,0 0 0,0 0-1,-1-1 1,1 1 0,-1 0 0,1 0 0,-1 0 0,0 0 0,0 0-1,1-1 1,-1 1 0,0 0 0,-1-1 0,1 1 0,0-1-1,0 1 1,-1-1 0,1 0 0,-1 1 0,1-1 0,-1 0-1,1 0 1,-3 1 0,-54 33-7,49-31 4,-35 19 86,-49 17-1,101-43-86,1 0 0,0 0 1,-1 0-1,1 1 0,1 0 0,-1 1 0,0 0 0,0 1 0,0-1 0,1 2 0,-1-1 0,0 2 0,0-1 0,0 1 0,0 0 1,17 7-1,3 3-6,-23-10 5,0 0-1,0 0 1,0 1 0,0-1-1,0 1 1,-1 1-1,0-1 1,1 1-1,-1 0 1,0 0-1,-1 0 1,6 7 0,-10-10 6,0 0 0,0-1 1,0 1-1,0 0 0,0 0 1,0 0-1,0 0 1,0 0-1,0 0 0,0 0 1,-1 0-1,1-1 0,0 1 1,-1 0-1,1 0 1,0 0-1,-1 0 0,1-1 1,-1 1-1,0 0 0,1-1 1,-1 1-1,1 0 0,-1-1 1,0 1-1,0-1 1,1 1-1,-1-1 0,0 1 1,0-1-1,0 1 0,1-1 1,-1 0-1,-2 1 1,-35 16 57,35-16-57,-21 7-3,0-1-1,-1 0 1,0-2 0,0-1-1,0-1 1,-34 0 0,57-3-180,-1 0 0,1 0 0,-1-1 1,1 1-1,0 0 0,-1-1 1,1 0-1,0 1 0,0-1 0,-1 0 1,1 0-1,0 0 0,0 0 1,0-1-1,0 1 0,0-1 0,0 1 1,1-1-1,-1 1 0,0-1 1,-1-2-1,0-7-1040</inkml:trace>
  <inkml:trace contextRef="#ctx0" brushRef="#br0" timeOffset="14935.58">4778 1176 4188,'0'0'4574,"0"32"-4505,0-25-79,1 1-1,-1-1 1,1 1 0,1-1 0,-1 1-1,1-1 1,1 0 0,-1 0 0,1 0-1,1 0 1,-1 0 0,8 10 0,-8-13-12,1 0 0,-1 0 1,1-1-1,-1 1 0,1-1 1,0 0-1,1 0 0,-1 0 0,0-1 1,1 1-1,-1-1 0,1 0 1,0-1-1,0 1 0,0-1 1,0 0-1,0 0 0,0 0 1,9-1-1,-12 1 56,1-1 0,0 0 1,-1-1-1,1 1 0,0 0 0,-1-1 0,1 1 1,-1-1-1,1 0 0,-1 0 0,1 0 0,-1 0 1,1 0-1,-1-1 0,0 1 0,0-1 0,1 1 1,-1-1-1,0 0 0,-1 0 0,1 0 0,0 0 1,0 0-1,-1 0 0,1-1 0,-1 1 0,0 0 1,1-3-1,1-5 467,-1 0-1,0 1 1,0-1 0,-1 0 0,-1 0-1,0-13 1,0 23-544,0 33-33,-4 56 119,-7-30-3403,4-32-2023,3-26 3889</inkml:trace>
  <inkml:trace contextRef="#ctx0" brushRef="#br0" timeOffset="15387.44">5244 1129 3352,'-4'-2'170,"0"0"-1,-1 1 1,1-1-1,-1 1 1,1 0-1,-1 0 1,0 1 0,-7-1-1,9 2-171,1-1-1,-1 1 1,1 0-1,0 0 1,-1 0 0,1 1-1,0-1 1,0 1-1,-1-1 1,1 1 0,1-1-1,-1 1 1,0 0-1,0 0 1,0 0 0,1 0-1,0 1 1,-2 1-1,-1 2 89,0 0 0,1 0 0,0 0 0,0 1 0,0-1-1,1 1 1,-3 12 0,4-17-61,1 1 0,0-1 0,-1 0 0,1 0 0,0 1 0,1-1 0,-1 0 0,0 0 0,0 1 0,1-1 0,0 0 0,-1 0 0,1 0 0,0 0 0,0 1 0,0-1 0,0-1 0,0 1 0,1 0 0,-1 0 0,1 0 0,-1-1 0,1 1 0,-1 0 0,1-1 0,3 2 0,12 8 12,-5-5 54,0 1 0,-1 1 0,0-1 1,0 2-1,-1 0 0,0 0 0,0 1 0,10 13 0,-19-21-55,0 1-1,0-1 1,-1 0-1,1 1 1,0-1-1,-1 0 1,0 1-1,1-1 1,-1 1-1,0-1 1,0 1-1,-1-1 1,1 0-1,0 1 1,-1-1-1,1 1 1,-1-1-1,0 0 1,0 0-1,0 1 1,0-1-1,0 0 1,-1 0-1,1 0 1,0 0-1,-4 3 1,-4 5 98,-1 0 0,0 0 0,-16 11 0,18-14-117,2-3 15,0 0 1,0 0-1,0 0 1,-1-1-1,0 0 1,0 0-1,0-1 1,-14 4-1,19-6-199,-1 1-1,1-1 1,-1 1-1,0-1 1,1 0-1,-1 0 1,0 0 0,1 0-1,-1-1 1,0 1-1,1-1 1,-1 1-1,1-1 1,-1 0 0,1 0-1,-1 0 1,1-1-1,0 1 1,0 0-1,-1-1 1,1 0 0,0 1-1,0-1 1,1 0-1,-1 0 1,0 0-1,-1-2 1,-5-9-1488</inkml:trace>
  <inkml:trace contextRef="#ctx0" brushRef="#br0" timeOffset="15734.4">5168 1151 3380,'6'3'216,"2"0"144,2 0 88,2-2 92,4-1-184,0 0-123,4 0-61,-2 0-108,4 0-152,0-7-193,-2 1-343,2 0-400,0 2-236,0-2 100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28:27.5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1 157 2648,'0'41'6277,"1"-37"-6071,-1 1-1,1-1 0,1 1 0,-1-1 0,1 0 0,-1 0 0,4 6 0,-2-5-57,-1 0 1,1 1-1,-1-1 1,-1 1-1,3 8 0,-4-8-11,1 0-1,0-1 0,0 1 0,0-1 1,1 0-1,0 1 0,0-1 0,0 0 1,1 0-1,5 8 0,-6-10-38,0-1 0,1 1 0,-1-1 0,1 0-1,-1 0 1,1 0 0,0 0 0,0 0 0,0 0 0,0-1-1,0 0 1,0 1 0,0-1 0,1 0 0,-1-1 0,0 1-1,1-1 1,5 1 0,1-1-23,0-1 0,0 0 0,-1 0 1,1-1-1,-1 0 0,19-7 0,55-30-136,-55 25 102,391-191-445,-240 118-5793,-159 76 2151,-15 7 2045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28:43.3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95 270 736,'0'0'28,"1"0"0,-1 0 0,0 0 0,0 0-1,0 0 1,1 0 0,-1 0 0,0 0 0,0 0 0,0 0 0,1 0-1,-1 0 1,0 0 0,0 1 0,0-1 0,0 0 0,1 0 0,-1 0-1,0 0 1,0 0 0,0 1 0,0-1 0,0 0 0,0 0 0,1 0 0,-1 0-1,0 1 1,0-1 0,0 0 0,0 0 0,0 0 0,0 1 0,0-1-1,0 0 1,0 0 0,0 0 0,0 1 0,0-1 0,0 0 0,0 0-1,0 1 1,0-1 0,0 0 0,0 0 0,0 0 0,0 1 0,-1-1-1,1 0 1,0 0 0,0 1 0,-8 14 1506,4-7 45,40 18 6,-29-22-1373,-5-3-188,0 1 0,0 0 0,0-1 0,0 0 0,1 1 0,-1-1 0,0 0 0,1 0 0,-1-1 0,1 1 0,0 0 0,-1-1 0,1 1 0,-1-1 0,1 0 0,0 0 0,-1 0 0,1 0 0,0-1 0,-1 1 0,1-1 0,-1 1 0,1-1 0,-1 0 0,1 0 0,2-2 0,6-3-19,0-1-1,0-1 0,-1 0 0,12-11 0,-19 15-7,0 1 1,0-1-1,0 1 0,-1-1 1,0 0-1,0 0 0,0 0 1,0 0-1,0 0 0,-1-1 1,0 1-1,0 0 0,0-1 1,-1 1-1,1-9 0,-1 12-1,-1-1-1,1 1 0,-1-1 1,1 1-1,-1 0 0,0-1 1,0 1-1,1 0 0,-1-1 1,0 1-1,0 0 0,0 0 1,-1 0-1,1 0 0,0 0 1,0 0-1,-1 0 0,1 0 1,0 0-1,-1 1 0,1-1 1,0 1-1,-1-1 0,1 1 1,-1-1-1,-2 1 0,-43-7 2,38 7 5,-1-1-1,1 2 1,0 0-1,0 0 1,0 0 0,0 1-1,0 0 1,0 1-1,0 0 1,1 1 0,0 0-1,-1 0 1,1 0-1,1 1 1,-1 0 0,1 1-1,0 0 1,0 0-1,0 0 1,1 1 0,0 0-1,-9 14 1,12-17 21,1 1 0,-1 0 1,1 0-1,0 0 1,0 0-1,0 0 0,1 0 1,0 0-1,0 1 0,0-1 1,0 0-1,1 1 0,1 6 1,-1-8-27,2 1 0,-1-1 0,0 1 0,1-1 0,0 0 0,0 0 0,0 1 0,0-1 0,1-1 0,0 1 0,-1 0 0,1-1 0,1 1 0,-1-1 0,7 5 0,-3-3-208,0 0 1,0-1-1,1 0 1,-1 0-1,1-1 0,0 0 1,0 0-1,0-1 1,1 0-1,-1 0 0,9 0 1,16 0-680,51-2 1,-35-2 490,-43 3 539,0-1 0,0-1 0,0 1 0,0-1 0,0 0 0,0-1 0,0 1 0,-1-1 0,1 0 0,0-1 0,-1 1 0,0-1 0,1 0 0,-1 0 0,0-1 0,-1 0 0,1 0 0,-1 0 0,1 0 0,-1 0 0,-1-1 0,1 0 0,0 0 0,-1 0 0,0 0 0,-1-1 0,1 1 0,-1-1 0,0 0 0,0 1 0,-1-1 0,1 0 0,-1 0 0,-1 0 0,1-7 0,-5-19 490,3 27-587,0 0 0,0 1 0,0-1 0,1 0 0,0 0 0,0 0 0,0 1 0,0-1 0,1 0 0,1-5 0,-1 9-51,0-1 0,0 1 0,0-1 0,0 1 0,0-1 0,0 1 0,0 0 0,0 0 0,1-1 0,-1 1 0,0 0 0,1 0 0,-1 0 0,1 0 0,-1 1 0,1-1 0,0 0 0,-1 1 0,1-1 0,0 1 0,-1-1 0,1 1 0,0 0 0,0 0 0,-1 0 0,1 0 0,0 0 0,0 0 0,-1 0 0,1 1 0,0-1 0,0 0 0,2 2 1,4 1 6,1-1 1,-1 1 0,0 1-1,0 0 1,9 6 0,11 9-52,0 2 1,35 35 0,-61-55 48,-1 0 1,1 0-1,-1 0 1,0 1-1,1-1 1,-1 0-1,0 1 1,0-1 0,0 1-1,0 0 1,0-1-1,0 1 1,0 0-1,-1 0 1,1 0-1,-1-1 1,1 1-1,-1 0 1,0 0-1,1 0 1,-1 0-1,0 0 1,0 0-1,0-1 1,-1 1-1,1 0 1,0 0-1,-1 0 1,1 0-1,-1 0 1,0-1-1,0 1 1,1 0 0,-1-1-1,0 1 1,-1 0-1,1-1 1,0 1-1,0-1 1,-1 0-1,1 1 1,0-1-1,-1 0 1,1 0-1,-1 0 1,-1 1-1,-10 6 23,0-1 1,-1 0-1,1-1 0,-25 7 0,28-10-36,-5 2-272,0-1-1,0-1 1,0 0-1,0 0 1,-17-1-1,31-2 247,1 0-1,0 0 1,0 0 0,-1 0-1,1 0 1,0-1-1,-1 1 1,1 0 0,0 0-1,0 0 1,-1 0 0,1-1-1,0 1 1,0 0-1,-1 0 1,1-1 0,0 1-1,0 0 1,0 0 0,-1-1-1,1 1 1,0 0-1,0 0 1,0-1 0,0 1-1,0 0 1,0-1 0,-1 1-1,1 0 1,0-1-1,0 1 1,0 0 0,0-1-1,0 1 1,0 0 0,0-1-1,0 1 1,1 0-1,-1-1 1,0 1 0,0 0-1,0 0 1,0-1 0,0 1-1,0 0 1,1-1 0,-1 1-1,0 0 1,1-1-1,8-14-1237,14-1 563,0 1 0,0 1 0,1 1 1,46-17-1,107-23 2173,-113 35 703,-58 16-1617,1 0 0,-1 0 0,0-1 0,0 0 0,0 0 0,-1 0 0,1-1 0,7-6 0,-12 9-489,0 0 0,0 0 0,0 0 0,0 0 0,0 0 0,0 0 0,-1-1 0,1 1 0,0 0 0,-1 0 1,1-1-1,0 1 0,-1 0 0,0-1 0,1 1 0,-1-1 0,0 1 0,0-1 0,0 1 0,0 0 0,0-1 0,0 1 0,0-1 0,0 1 0,0-1 0,-1 1 0,1 0 0,-1-1 1,1 1-1,-1 0 0,0-1 0,1 1 0,-1 0 0,0 0 0,0-1 0,0 1 0,0 0 0,0 0 0,0 0 0,0 0 0,0 0 0,0 1 0,-2-2 0,1 0-66,0 0 0,-1 0 1,1 0-1,-1 1 0,1-1 0,-1 1 0,0 0 0,0 0 0,0 0 0,1 0 0,-1 0 0,0 0 0,0 1 0,0-1 0,0 1 1,0 0-1,0 0 0,0 0 0,-5 1 0,4 0 17,0 1 0,0-1 0,0 1 0,0 0 0,0 0 0,0 0 0,0 0 0,0 1 0,1 0 1,0 0-1,-1 0 0,-2 3 0,0 1-98,1-1-1,0 1 1,0 0 0,0 0 0,1 1 0,1-1-1,-1 1 1,1 0 0,0 0 0,1 0 0,0 0 0,0 1-1,-1 11 1,3-16-57,0 0 1,1 0-1,-1 0 0,1-1 0,-1 1 1,1 0-1,1-1 0,-1 1 0,0 0 1,1-1-1,0 0 0,-1 1 1,1-1-1,1 0 0,-1 0 0,0 0 1,5 4-1,-1-2-106,0-1 1,-1 0 0,1 0-1,0-1 1,1 0-1,-1 0 1,1 0-1,13 3 1,7-1-327,1-1 0,0-1 0,49-1 0,-76-2 580,26 0-51,0-2 0,0-1 1,45-10-1,-60 10 283,0 0-1,0-1 1,-1-1 0,1 0-1,-1 0 1,0-1-1,0-1 1,-1 0 0,0 0-1,12-12 1,-16 14-16,-1-1 0,-1 0 1,1 0-1,-1-1 0,-1 1 0,1-1 1,-1 0-1,0 0 0,0 0 0,-1 0 1,0-1-1,0 1 0,-1-1 0,1-12 1,-2 18-206,-1 0-1,0 0 1,0 0 0,1 0 0,-1 0 0,0 0 0,-1 0-1,1 0 1,0 0 0,0 1 0,-1-1 0,1 1 0,-1-1 0,1 1-1,-1-1 1,0 1 0,0 0 0,1 0 0,-1 0 0,0 0-1,0 0 1,-4-1 0,-47-14-45,50 15 41,-1 0 0,0 1 0,0-1 0,0 1 0,0 0 0,0 0 0,0 0 1,0 1-1,0 0 0,0-1 0,0 1 0,1 1 0,-1-1 0,0 0 0,1 1 0,-1 0 0,1 0 0,-1 0 0,1 0 0,0 1 0,0-1 0,0 1 0,0 0 0,0 0 0,1 0 1,-1 0-1,-2 4 0,1 1-3,0 0 1,0 1-1,0-1 1,1 1 0,0-1-1,1 1 1,0 0 0,0 0-1,1 0 1,0 17-1,1-23-45,1 0-1,-1 0 1,1 0-1,-1 0 0,1 0 1,0 0-1,0-1 1,0 1-1,0 0 0,1-1 1,-1 1-1,1 0 1,0-1-1,0 0 0,-1 1 1,2-1-1,-1 0 0,0 0 1,0 0-1,1-1 1,-1 1-1,0 0 0,1-1 1,0 0-1,-1 1 1,1-1-1,5 1 0,3 2-234,1-2-1,-1 1 0,0-1 0,1-1 1,19 0-1,-20-1 215,-1-1 0,1-1 0,0 0 0,-1-1 0,1 1 0,-1-2 0,0 0 0,11-6 0,-15 8 94,-1-1 0,1 0-1,-1 0 1,0 0 0,-1-1 0,1 0-1,0 0 1,-1 0 0,0 0 0,0-1-1,0 0 1,-1 0 0,0 0 0,1 0-1,-2 0 1,3-6 0,-3-4 90,-3 25-60,1-7-34,-1-1-1,1 1 1,-1 0-1,1-1 1,-1 1-1,0-1 1,0 1-1,0-1 1,-2 4-1,1-4 9,1 1-1,-1 0 1,1 0-1,0-1 1,0 1-1,0 0 0,1 0 1,-1 0-1,0 5 1,1-8-20,0 1 1,0-1 0,0 1-1,1-1 1,-1 1-1,0-1 1,0 0-1,0 1 1,0-1 0,1 1-1,-1-1 1,0 0-1,0 1 1,1-1-1,-1 0 1,0 1 0,1-1-1,-1 0 1,0 0-1,1 1 1,-1-1 0,1 0-1,-1 0 1,0 1-1,1-1 1,-1 0-1,1 0 1,-1 0 0,1 0-1,0 0 1,20 1 78,-17-1-86,0-1 0,0 1 0,0-1 0,0 0 0,0-1 0,0 1 0,5-3 0,-5-1 130,0 0 0,-1-1 0,1 0 0,-1 0-1,0 1 1,-1-2 0,0 1 0,0 0 0,0 0 0,1-12 0,4-9 393,-6 26-512,-1 0-1,0 0 0,0 0 0,1 0 1,-1 0-1,0 0 0,1 0 0,-1 0 0,1 0 1,-1 0-1,1 1 0,0-1 0,-1 0 0,1 0 1,0 1-1,0-1 0,-1 0 0,2 0 1,-1 1-15,-1 0 1,1 0 0,-1 0 0,1 0 0,-1 0 0,1 1 0,-1-1 0,0 0-1,1 0 1,-1 0 0,1 1 0,-1-1 0,1 0 0,-1 0 0,0 1-1,1-1 1,-1 0 0,0 1 0,1-1 0,-1 0 0,0 1 0,1-1-1,-1 1 1,0-1 0,0 1 0,1-1 0,16 44-59,-13-31 114,4 6 154,-1 1 0,-1 1 0,-1-1-1,-1 1 1,0 0 0,0 34 0,-10-74 1871,5-16-2145,0 26 44,0 0 1,1 0 0,0 0-1,1 0 1,0 0-1,0 0 1,1 0-1,0 0 1,1 1 0,4-11-1,-5 13-134,1 1 0,0-1 0,0 1 0,1 0 0,-1 0 0,1 0 0,0 0 0,1 1 0,6-6 0,-7 7 83,0 1 0,0 0 1,0 0-1,0 0 0,1 0 1,-1 1-1,1-1 0,-1 1 1,1 1-1,-1-1 1,1 0-1,9 1 0,-10 2 47,1-1 1,0 1-1,-1 0 0,1 0 0,-1 1 0,0-1 1,0 1-1,0 0 0,5 5 0,5 3 33,-8-8-26,-1 0 1,0 1-1,0-1 0,0 1 1,0 1-1,-1-1 1,0 1-1,0-1 0,0 1 1,0 1-1,3 5 0,-13-59 855,6 43-859,0 0 0,0 1 1,0-1-1,1 0 0,0 0 1,0 0-1,0 1 0,0-1 0,1 1 1,0-1-1,0 1 0,2-5 1,0 5-3,-1 0 1,0 0-1,1 0 1,0 0-1,0 1 1,0 0-1,0 0 1,1 0-1,-1 0 1,1 1-1,-1 0 1,1 0-1,0 0 1,0 0-1,0 1 1,0 0-1,0 0 1,1 0-1,8 0 1,-10 1-10,0 1 1,0-1 0,0 1 0,0 0 0,0 0 0,0 0 0,0 0 0,0 1 0,-1 0-1,1 0 1,-1 0 0,1 0 0,-1 0 0,0 1 0,0-1 0,0 1 0,0 0 0,0 0 0,0 0-1,-1 0 1,0 1 0,1-1 0,-1 1 0,-1-1 0,3 7 0,0-1-126,26 75-1080,-27-73-35,-1-1 0,-1 0 0,1 18 1,-2-24 369</inkml:trace>
  <inkml:trace contextRef="#ctx0" brushRef="#br0" timeOffset="530.76">2233 305 2504,'0'0'165,"0"27"1873,0 225 3199,2-228-5056,1 1 0,1-1 0,1 0 0,10 27 0,2 13 182,-13-42-207,-4-15-33,2 1 0,-1-1 0,1 0 0,0 0 0,0 0 0,0 0 0,5 7 0,-7-14-113,0 0 0,0 1-1,1-1 1,-1 0-1,0 0 1,0 0-1,0 0 1,0 1 0,1-1-1,-1 0 1,0 0-1,0 0 1,0 0-1,1 0 1,-1 0-1,0 0 1,0 0 0,0 1-1,1-1 1,-1 0-1,0 0 1,0 0-1,1 0 1,-1 0 0,0 0-1,0 0 1,1 0-1,-1 0 1,0 0-1,0-1 1,0 1-1,1 0 1,-1 0 0,0 0-1,0 0 1,0 0-1,1 0 1,-1 0-1,0 0 1,0-1 0,1 1-1,7-13 95,2-17-182,-9 28 85,8-40-53,-2-2 1,-1 1-1,-3-1 1,-2-50-1,6-67 58,-4 137-28,1 0 0,1 0 1,0 1-1,15-37 0,-18 56 6,-1 1-1,1-1 1,-1 1 0,1 0 0,0 0-1,0-1 1,1 2 0,-1-1 0,1 0 0,-1 0-1,1 1 1,0-1 0,0 1 0,0 0 0,0 0-1,5-2 1,-6 3 5,1 0 1,0 1-1,-1-1 1,1 1-1,0 0 1,0 0-1,-1 0 0,1 0 1,0 0-1,-1 0 1,1 1-1,0-1 0,-1 1 1,1 0-1,0 0 1,-1 0-1,1 0 0,-1 1 1,0-1-1,1 0 1,-1 1-1,4 3 0,3 2-1,0 0 0,-1 0 0,1 1 0,-2 0 0,1 1 0,-1 0 0,-1 0 0,1 0 0,-1 1-1,-1-1 1,0 2 0,0-1 0,-1 0 0,-1 1 0,0 0 0,0 0 0,-1 0 0,0 0 0,0 12-1,-3-18 10,0-1 0,0 0 1,0 0-1,0 0 0,-1 0 0,0 0 0,0 0 0,0 0 0,0-1 0,-1 1 0,1-1 0,-1 1 0,0-1 0,-6 5 0,0 1-6,-1 0-1,-1-1 1,-19 12-1,20-15-74,0 1 1,-1-2-1,1 0 0,-1 0 0,0 0 0,-20 2 0,28-5-144,0-1-1,0 0 1,0 1 0,0-1 0,0 0 0,0 0-1,0-1 1,0 1 0,0-1 0,0 0 0,0 1 0,0-1-1,0 0 1,0-1 0,0 1 0,1 0 0,-1-1-1,1 0 1,-1 1 0,1-1 0,-1 0 0,1 0-1,0-1 1,0 1 0,0 0 0,0-1 0,0 1-1,1-1 1,-3-5 0,-3-13-1777</inkml:trace>
  <inkml:trace contextRef="#ctx0" brushRef="#br0" timeOffset="1110.92">2769 1 3204,'1'59'2256,"12"72"-1,-6-49-2106,-6-57-96,1 0 0,1-1 1,1 1-1,13 43 0,-16-66 33,-1 0 0,1 0-1,0 0 1,-1 0 0,1-1 0,0 1 0,0 0-1,0-1 1,0 1 0,0-1 0,1 1-1,-1-1 1,0 1 0,1-1 0,-1 0-1,1 0 1,0 1 0,-1-1 0,4 1 0,-4-2-59,-1-1 0,0 0 1,1 1-1,-1-1 0,1 1 0,-1-1 1,0 0-1,1 0 0,-1 1 1,0-1-1,0 0 0,1 1 1,-1-1-1,0 0 0,0 0 1,0 1-1,0-1 0,0 0 1,0 0-1,0 1 0,-1-2 1,1 1-16,0 0 0,0 0 1,0 0-1,0 1 0,0-1 1,0 0-1,0 0 0,0 0 1,0 0-1,0 0 1,1 0-1,-1 0 0,0 0 1,0 0-1,1 0 0,-1 1 1,1-1-1,-1 0 0,1 0 1,-1 0-1,1 1 1,0-1-1,-1 0 0,1 1 1,0-1-1,0 0 0,0 3 5,-1 0 0,0 0-1,1 0 1,-1 1 0,1-1 0,0 0-1,0 0 1,0 0 0,0 0 0,0 0-1,2 2 1,-1-3 38,0 1 0,0-1 1,0 0-1,1 0 0,-1 0 0,0-1 0,0 1 1,1 0-1,-1-1 0,1 0 0,-1 1 0,0-1 1,1 0-1,-1 0 0,1 0 0,-1-1 0,3 0 0,1 0-35,-1-1-1,1 0 0,-1 0 1,0 0-1,0-1 0,0 0 0,5-3 1,6-6-16,-1-1 1,-1 0-1,17-20 0,-19 19 129,-1 0-1,-1 0 1,0-1 0,9-18-1,-16 27-117,0 0 0,0-1 0,-1 1 0,0-1 0,0 0 0,0 0 0,-1 0 0,0 0 0,0 0 0,-1 0 0,0 0 0,0 0 0,-2-11 0,1 15-22,0 0 0,0 0 1,-1 0-1,1 1 0,-1-1 0,1 0 0,-1 1 0,0-1 0,0 1 0,0-1 1,0 1-1,-1 0 0,1 0 0,0 0 0,-1 0 0,0 0 0,1 1 0,-1-1 0,0 1 1,0 0-1,0 0 0,-5-2 0,5 2 3,-1 0-1,1 1 1,-1-1 0,0 1 0,1 0-1,-1 0 1,0 0 0,1 0 0,-1 0-1,0 1 1,1 0 0,-1 0-1,1 0 1,-1 0 0,1 0 0,0 1-1,-1-1 1,-4 4 0,-6 7 33,0 1 0,2 0 0,-1 0 0,2 1-1,0 1 1,0 0 0,-11 23 0,17-28-12,-1 1 0,2-1 0,-1 1 0,2 0 0,-1 1-1,2-1 1,-1 1 0,2-1 0,-1 1 0,2-1 0,-1 1 0,3 18 0,-1-26-131,0-1 1,0 0 0,0 1-1,0-1 1,0 0 0,1 0-1,0 0 1,-1 0 0,1 0-1,0 0 1,1 0-1,-1-1 1,0 1 0,1-1-1,-1 1 1,1-1 0,0 0-1,0 0 1,0 0 0,5 2-1,-2-2-441,0 1-1,0-2 0,0 1 0,0 0 0,0-1 0,0 0 0,0-1 0,1 1 1,-1-1-1,12-2 0,5-2-1312</inkml:trace>
  <inkml:trace contextRef="#ctx0" brushRef="#br0" timeOffset="1505.07">3447 483 4488,'0'0'1080,"3"33"661,-6-27-1731,0 1-11,0 0 1,0 0-1,1 0 0,0 0 1,1 0-1,-1 0 1,1 0-1,0 11 0,1-18 16,18-7-6,-5-7-94,-5 6 144,0-1 0,-1 0 0,9-13 0,-15 20-114,1-1 0,-1 1 0,0-1-1,0 1 1,0-1 0,0 0 0,0 1 0,-1-1 0,1 0 0,-1 0-1,0 0 1,1 1 0,-1-1 0,-1 0 0,1 0 0,0 0 0,-1 1 0,1-1-1,-2-3 1,-17-17-3618,15 15 2353</inkml:trace>
  <inkml:trace contextRef="#ctx0" brushRef="#br0" timeOffset="2602.98">3882 410 2592,'0'4'128,"-1"-1"0,0 0 0,0 1 0,0-1 0,0 0 0,0 0 0,-4 5-1,3-4 57,1-1 1,-1 0-1,1 0 0,0 1 0,0-1 0,0 0 0,-1 8 0,3-2 39,0 0 1,1 0-1,0 0 0,0 0 1,1 0-1,6 12 0,5 19 395,-4-9 134,-6-29 49,-2-18-315,-3 4-359,0 0-1,-1 1 0,0-1 0,-5-11 1,4 11-2,0 0 1,0 0-1,1 0 1,0-14-1,2 15-72,0 0-1,1 0 1,1 0 0,0 0-1,0 0 1,1 0 0,7-17 0,-8 23-51,1 0 0,-1 0 1,1 0-1,1 0 0,-1 1 1,1-1-1,0 1 0,0 0 1,0 0-1,0 0 0,1 1 1,-1-1-1,1 1 0,0 0 1,0 0-1,10-3 0,-8 4-2,-1 0 0,1 0-1,-1 1 1,1 0 0,0 0-1,0 0 1,-1 1 0,1 0-1,0 0 1,0 1 0,-1 0-1,1 0 1,0 1 0,-1 0-1,1 0 1,-1 0 0,0 1-1,0 0 1,0 0 0,0 0-1,0 1 1,7 7 0,-4-4-66,-1 1 0,0 1 0,0-1 0,-1 1 0,0 0 0,-1 1 0,0 0 0,-1 0 0,0 0 0,0 1 0,-1-1 1,4 18-1,-5-15 4,0 0 0,1-1 1,0 0-1,1 0 1,9 16-1,-12-25 37,0 0 1,0 0-1,0 0 0,1 0 1,0 0-1,0-1 0,-1 1 1,1-1-1,1 0 0,-1 1 0,0-1 1,1-1-1,-1 1 0,1 0 1,-1-1-1,1 0 0,0 0 1,-1 0-1,1 0 0,0-1 1,0 1-1,6-1 0,2-1 34,-1-1-1,1 0 1,0 0-1,-1-1 0,0-1 1,0 0-1,0 0 1,0-1-1,-1 0 1,1-1-1,-1 0 1,-1-1-1,16-13 1,-9 6 99,-1-1 0,-1 0 0,0 0 1,-1-2-1,-1 0 0,20-35 0,-29 46-35,0 0 0,0 0 0,-1 0 0,0-1-1,0 1 1,0-1 0,-1 1 0,0-1 0,-1 0-1,1 1 1,-1-1 0,-1 0 0,-1-10 0,1 12-72,0 1 0,-1-1 0,1 1 0,-1 0 0,0 0 0,-1 0 0,1 0 0,-1 0 0,0 0 0,0 1 0,0-1 0,0 1 0,0 0-1,-1 0 1,0 0 0,1 1 0,-1-1 0,0 1 0,0 0 0,-8-3 0,9 3 2,-1 1 0,1 0 1,-1 0-1,1 0 0,-1 0 0,1 1 0,-1-1 0,0 1 0,1 0 0,-1 0 0,0 0 0,1 1 0,-1-1 0,0 1 0,1 0 0,-1 0 0,-5 2 1,4 0 2,0 0 0,0 0 0,0 1 0,0-1 0,1 1 1,-1 0-1,1 0 0,0 1 0,-7 9 0,2 0 22,1 1-1,0 0 0,1 1 1,0-1-1,2 1 0,-7 29 0,11-42-11,-8 56-548,9-56 455,0 0 1,0 1-1,0-1 1,0 0-1,0 0 1,1 1-1,0-1 1,0 0-1,-1 0 1,2 0-1,-1 0 1,0 0-1,1 0 1,-1 0-1,3 3 1,1-1-49,0 0 0,-1-1 0,2 0 1,-1 0-1,0 0 0,1 0 1,0-1-1,0 0 0,0 0 0,0 0 1,0-1-1,12 3 0,-8-3 11,1-1-1,-1 0 0,0-1 0,1 0 0,-1 0 0,1-1 0,15-4 1,-1-2 47,1-1-1,-1-1 1,0-1 0,-1-2 0,36-21 0,-47 25 270,0 0 0,0-1 0,0-1 0,-1 0 0,-1 0 0,1-1 0,-2-1 0,0 0 0,0 0 0,-1-1 0,-1 0 0,0-1 0,0 0 0,-2 0 0,0 0 0,0-1 0,-1 0 0,3-21 0,0-12 1317,1-84 0,-21 143-1480,1 20 7,2 0 0,1 0 0,-8 58 0,12-63-2,2-14-35,-7 44 9,-4 97 0,13-148-111,1 0 1,0 1-1,0-1 1,0 0-1,1 1 1,0-1-1,0 0 1,0 0-1,1 0 1,-1 0-1,1-1 1,0 1 0,1-1-1,-1 0 1,1 0-1,7 7 1,-8-8-289,1 0 1,0 0-1,0 0 1,0 0 0,0-1-1,0 0 1,1 0 0,-1 0-1,1 0 1,-1 0-1,1-1 1,0 0 0,-1 0-1,1-1 1,0 1-1,0-1 1,0 0 0,0 0-1,6-1 1,7-6-1459</inkml:trace>
  <inkml:trace contextRef="#ctx0" brushRef="#br0" timeOffset="3023.98">4926 324 2620,'16'0'20,"0"0"32,6 0 4,4 0-24,0 0-4,0 0-224,0-5-220,6-2-268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28:35.7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523 126 3264,'2'0'175,"0"0"0,-1-1-1,1 1 1,0 0 0,-1-1-1,1 1 1,0-1 0,-1 1-1,1-1 1,-1 0 0,1 0-1,-1 1 1,1-1 0,-1 0-1,1 0 1,-1-1 0,0 1-1,0 0 1,1 0 0,-1-1-1,0 1 1,0 0 0,1-4-1,0 1 86,-1 0 0,1 1 0,-1-1 0,0-1 0,0 1 0,0 0 0,0 0 0,-1 0 0,0-5 0,-2 7-241,0-1-1,0 1 1,0-1-1,-1 1 1,1 0-1,-1 0 1,0 0-1,1 0 0,-1 1 1,0-1-1,0 1 1,-6-2-1,6 1-15,-11-4-4,0 1 1,-1 1-1,1 0 0,-1 1 1,0 0-1,0 1 1,1 1-1,-1 0 0,0 1 1,0 1-1,0 0 1,0 1-1,0 1 0,0 0 1,1 1-1,-15 6 0,13-4 7,0 1-1,1 0 1,-1 1-1,2 1 1,-1 0-1,1 1 1,1 0 0,0 1-1,0 0 1,1 2-1,1-1 1,0 1-1,-17 28 1,19-25 16,1 0 0,1 0 0,0 1 1,1 0-1,1 0 0,1 1 1,0-1-1,1 1 0,1 0 1,1 0-1,1 25 0,1-34-50,0 1 0,1-1-1,0 0 1,0 0 0,1 0-1,0 0 1,1 0 0,0 0 0,0-1-1,1 0 1,0 1 0,0-2-1,1 1 1,0-1 0,0 0 0,1 0-1,0-1 1,0 1 0,1-2-1,-1 1 1,1-1 0,0 0 0,10 4-1,-9-5 26,0-1 0,0 1-1,0-1 1,0-1 0,0 0 0,0 0 0,1-1-1,-1 0 1,1-1 0,-1 0 0,1 0-1,-1-1 1,1 0 0,-1-1 0,0 0-1,0 0 1,0-1 0,0-1 0,0 1-1,0-1 1,-1-1 0,0 1 0,0-2-1,0 1 1,0-1 0,-1 0 0,0 0-1,0-1 1,-1 0 0,0 0 0,0-1-1,-1 0 1,0 0 0,0 0 0,-1 0-1,0-1 1,0 0 0,3-12 0,-4 13 3,-1 1 1,-1-1-1,1 0 0,-1 0 1,0 1-1,-1-1 1,0 0-1,0 0 1,-1 0-1,0 0 1,0 1-1,-1-1 1,0 0-1,0 1 1,-1-1-1,0 1 1,0 0-1,-1 0 1,0 0-1,0 0 0,0 1 1,-1-1-1,0 1 1,-1 1-1,1-1 1,-1 1-1,0-1 1,0 2-1,-1-1 1,1 1-1,-1 0 1,0 0-1,0 1 1,0 0-1,-1 0 1,1 1-1,-1-1 0,0 2 1,1-1-1,-10 0 1,5 2 0,0-1 0,0 1 0,0 1 0,0 0 0,-16 4 1,22-4-24,1 1 1,-1 0 0,0 0 0,1 0 0,0 1 0,-1 0 0,1 0 0,0 0-1,1 1 1,-1-1 0,1 1 0,-8 8 0,11-11 6,0 0-1,0 0 1,0 0 0,0 0 0,0 0-1,1 1 1,-1-1 0,0 0-1,0 0 1,1 1 0,-1-1 0,1 0-1,-1 1 1,1-1 0,0 1-1,0-1 1,-1 1 0,1-1 0,0 0-1,0 1 1,0-1 0,1 1 0,-1-1-1,0 1 1,1 1 0,0-1-19,1 0 0,-1 0 0,1-1 0,-1 1 0,1-1 1,-1 1-1,1-1 0,0 0 0,0 0 0,0 0 0,0 0 0,0 0 0,0 0 1,0 0-1,2 0 0,8 2-193,1 0 0,-1-1 0,1 0 0,19-1 0,-8 0 281,0-2 0,-1-1 0,1-1 1,0-1-1,-1-1 0,0-1 0,29-11 1,-47 15 267,-2 0 14,-4 3-207,-16 17-150,12-6 66,0-1-1,1 1 1,0 0 0,1 0-1,1 0 1,0 1 0,0-1 0,1 1-1,1 16 1,0-28-88,1-1-1,-1 1 0,0-1 0,0 1 1,0-1-1,1 1 0,-1-1 1,0 1-1,1-1 0,-1 1 1,0-1-1,1 1 0,-1-1 1,1 1-1,-1-1 0,1 0 1,-1 1-1,1-1 0,-1 0 1,1 0-1,-1 1 0,1-1 1,-1 0-1,1 0 0,0 0 1,-1 1-1,1-1 0,-1 0 1,1 0-1,0 0 0,-1 0 1,1 0-1,-1 0 0,1-1 1,0 1-1,-1 0 0,2 0 1,22-8-3682,-15-1 2161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28:34.7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65 2912,'-5'-4'205,"4"4"-102,1-1 1,-1 1-1,0 0 0,0-1 0,1 1 1,-1-1-1,0 1 0,1-1 0,-1 1 0,0-1 1,1 1-1,-1-1 0,1 0 0,-1 1 1,1-1-1,0 0 0,-1 0 0,1 1 0,-1-1 1,1 0-1,0 0 0,0 1 0,-1-1 1,1 0-1,0 0 0,0 0 0,0 1 1,0-1-1,0 0 0,0 0 0,0 0 0,0 0 1,1 1-1,-1-1 0,0 0 0,0 0 1,1 0-1,-1 1 0,0-1 0,1 0 0,0 0 1,0-2-77,1 1 1,1-1-1,-1 1 0,0 0 1,1 0-1,-1 0 1,1 0-1,-1 0 1,1 0-1,0 1 1,0-1-1,0 1 0,0 0 1,0 0-1,0 0 1,0 0-1,0 0 1,0 1-1,1-1 1,-1 1-1,0 0 1,0 0-1,1 0 0,-1 1 1,0-1-1,0 1 1,0 0-1,0-1 1,0 2-1,0-1 1,0 0-1,0 0 0,0 1 1,0 0-1,3 2 1,-2-1-27,0-1 0,-1 1 0,0 0 0,1 0 0,-1 0 1,0 0-1,-1 1 0,1-1 0,0 1 0,-1 0 0,0 0 0,0 0 1,0 0-1,-1 0 0,1 0 0,-1 0 0,2 9 0,-3-7 2,0 0 1,-1 0-1,1 0 0,-1-1 0,0 1 0,-1 0 0,1-1 0,-1 1 0,0-1 0,0 0 0,-1 1 0,-3 4 0,-9 12 9,0-2-1,-2 0 0,0 0 1,-36 29-1,37-36-10,-14 13 6,29-25-6,-1 1-1,1-1 1,0 1 0,0-1 0,-1 1-1,1 0 1,0 0 0,0-1 0,1 1 0,-1 0-1,0 0 1,1 0 0,-1 0 0,0 4-1,4-5 11,0-1 0,-1 1 0,1-1-1,0 1 1,-1-1 0,1 0 0,0 0-1,5-1 1,-5 1-5,36-1-590,63-10-1,39-16-4118,-108 20 3479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28:34.2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30 3708,'0'-30'3572,"0"51"-118,-8 70-1952,8 141-1221,0-132-8844,0-98 7013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28:33.8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1 2504,'0'0'676,"1"7"2233,-1-7-2857,-1 0 0,1-1 0,0 1 0,0 0 0,-1-1-1,1 1 1,0 0 0,-1 0 0,1-1 0,-1 1 0,1 0 0,0 0 0,-1 0 0,1-1 0,-1 1 0,1 0 0,0 0 0,-1 0 0,1 0 0,-1 0 0,1 0 0,-1 0 0,1 0 0,0 0 0,-1 0 0,1 0 0,-1 0 0,1 0 0,-1 1 0,1-1 0,0 0 0,-1 0 0,1 0 0,-1 1 0,-6 16 413,5 30-645,2-41 398,0 14-136,1-1 1,1 0 0,7 36-1,-4-31-168,5 51 0,-9-33-4537,-1-39 3117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28:32.7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 4672,'0'0'57,"0"-1"0,0 1 0,1 0 0,-1 0-1,0-1 1,0 1 0,0 0 0,0-1 0,0 1-1,0 0 1,1 0 0,-1 0 0,0-1 0,0 1-1,0 0 1,1 0 0,-1 0 0,0-1-1,0 1 1,0 0 0,1 0 0,-1 0 0,0 0-1,0 0 1,1 0 0,-1-1 0,0 1 0,1 0-1,-1 0 1,0 0 0,0 0 0,1 0 0,-1 0-1,0 0 1,1 0 0,-1 0 0,0 0 0,0 0-1,1 0 1,-1 1 0,0-1 0,0 0-1,1 0 1,-1 0 0,0 0 0,0 0 0,1 1-1,-1-1 1,0 0 0,0 0 0,1 0 0,-1 0-1,0 1 1,0-1 0,0 0 0,15 13 1617,16 35-1360,-22-37-304,-1 1-1,0 1 1,9 20 0,2 20 533,-3 0 0,10 61 0,-2-8 310,-19-88-111,-1-17 166,0-26 563,0-2-1624,0 13 145,5-23 2,19-47 1,-25 75-18,1 0 1,0 0-1,1 1 0,0 0 1,0 0-1,0 0 1,1 1-1,0-1 0,1 2 1,14-13-1,-20 18 15,0 0 1,0 0-1,0 0 0,0 1 1,1-1-1,-1 0 0,0 1 1,0-1-1,0 1 0,1 0 0,-1-1 1,0 1-1,1 0 0,-1 0 1,0 0-1,1 0 0,-1 0 1,0 0-1,1 0 0,-1 0 1,0 0-1,1 1 0,-1-1 1,0 0-1,0 1 0,1-1 0,-1 1 1,0 0-1,0-1 0,0 1 1,0 0-1,0 0 0,0 0 1,0 0-1,0 0 0,0 0 1,0 0-1,0 0 0,0 0 0,0 2 1,4 5 7,-1 1-1,0 0 1,0 0 0,4 16-1,-3-8-1,0-2-157,1 0 0,1-1 0,1 1 0,0-2 0,1 1 0,18 22 0,-20-29-373,0 0 1,0-1-1,0 0 1,1 0-1,12 8 0,-15-12-190,0 1-1,0-1 0,0 0 0,1 0 0,-1 0 0,1-1 0,0 1 0,-1-2 0,12 2 0,-4-2-800</inkml:trace>
</inkml:ink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2C5E87A6A714D41A753F8249D6D77BB" ma:contentTypeVersion="17" ma:contentTypeDescription="Create a new document." ma:contentTypeScope="" ma:versionID="49a5a4aeb02954713421e14f93fad43d">
  <xsd:schema xmlns:xsd="http://www.w3.org/2001/XMLSchema" xmlns:xs="http://www.w3.org/2001/XMLSchema" xmlns:p="http://schemas.microsoft.com/office/2006/metadata/properties" xmlns:ns2="e7f8809f-d6a6-4a0d-8feb-b116575771cb" xmlns:ns3="944cbbcb-c4e7-4d26-9a13-3dba8fc4c2da" targetNamespace="http://schemas.microsoft.com/office/2006/metadata/properties" ma:root="true" ma:fieldsID="ad1cd6bf9a1b352cd6d90ec4bc577d34" ns2:_="" ns3:_="">
    <xsd:import namespace="e7f8809f-d6a6-4a0d-8feb-b116575771cb"/>
    <xsd:import namespace="944cbbcb-c4e7-4d26-9a13-3dba8fc4c2d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f8809f-d6a6-4a0d-8feb-b116575771c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11ca1f2d-6ed6-4617-8f8b-2b40b92a6d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4cbbcb-c4e7-4d26-9a13-3dba8fc4c2da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105fa307-8af0-4052-8417-9d4a454877c9}" ma:internalName="TaxCatchAll" ma:showField="CatchAllData" ma:web="944cbbcb-c4e7-4d26-9a13-3dba8fc4c2d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e7f8809f-d6a6-4a0d-8feb-b116575771cb" xsi:nil="true"/>
    <TaxCatchAll xmlns="944cbbcb-c4e7-4d26-9a13-3dba8fc4c2da" xsi:nil="true"/>
    <lcf76f155ced4ddcb4097134ff3c332f xmlns="e7f8809f-d6a6-4a0d-8feb-b116575771cb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7C46AB1-039E-4D4F-A833-A57857AECC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f8809f-d6a6-4a0d-8feb-b116575771cb"/>
    <ds:schemaRef ds:uri="944cbbcb-c4e7-4d26-9a13-3dba8fc4c2d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7659BE6-7475-4546-8592-FFB69CC9D71F}">
  <ds:schemaRefs>
    <ds:schemaRef ds:uri="http://schemas.microsoft.com/office/2006/metadata/properties"/>
    <ds:schemaRef ds:uri="http://schemas.microsoft.com/office/infopath/2007/PartnerControls"/>
    <ds:schemaRef ds:uri="e7f8809f-d6a6-4a0d-8feb-b116575771cb"/>
    <ds:schemaRef ds:uri="944cbbcb-c4e7-4d26-9a13-3dba8fc4c2da"/>
  </ds:schemaRefs>
</ds:datastoreItem>
</file>

<file path=customXml/itemProps3.xml><?xml version="1.0" encoding="utf-8"?>
<ds:datastoreItem xmlns:ds="http://schemas.openxmlformats.org/officeDocument/2006/customXml" ds:itemID="{D49D2059-7B21-45F3-B8A1-F9F369135E7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Membership form.dotx</Template>
  <TotalTime>0</TotalTime>
  <Pages>1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2024-12-01T14:49:00Z</dcterms:created>
  <dcterms:modified xsi:type="dcterms:W3CDTF">2024-12-01T16:28:00Z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0x010100B2C5E87A6A714D41A753F8249D6D77BB</vt:lpwstr>
  </property>
  <property fmtid="{D5CDD505-2E9C-101B-9397-08002B2CF9AE}" pid="3" name="MediaServiceImageTags">
    <vt:lpwstr/>
  </property>
</Properties>
</file>