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18AB866B" w:rsidR="000172E5" w:rsidRPr="00846B76" w:rsidRDefault="00E809D2" w:rsidP="00311D4F">
            <w:r w:rsidRPr="00E809D2">
              <w:t>Henry</w: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71FB76DB" w:rsidR="000172E5" w:rsidRPr="00846B76" w:rsidRDefault="00E809D2" w:rsidP="00311D4F">
            <w:r w:rsidRPr="00E809D2">
              <w:t>Turner</w: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3A2A9020" w:rsidR="000172E5" w:rsidRPr="00637200" w:rsidRDefault="00006BDA" w:rsidP="00637200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0D89DEF3" w:rsidR="000172E5" w:rsidRPr="00846B76" w:rsidRDefault="00E809D2" w:rsidP="00311D4F">
            <w:r w:rsidRPr="00E809D2">
              <w:t>(555) 529-3748</w: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5DBA1EA5" w:rsidR="000172E5" w:rsidRPr="00846B76" w:rsidRDefault="00E809D2" w:rsidP="00311D4F">
            <w:r>
              <w:rPr>
                <w:noProof/>
              </w:rPr>
              <w:drawing>
                <wp:inline distT="0" distB="0" distL="0" distR="0" wp14:anchorId="41BD9E6F" wp14:editId="48814DBA">
                  <wp:extent cx="274320" cy="274320"/>
                  <wp:effectExtent l="0" t="0" r="0" b="0"/>
                  <wp:docPr id="289425036" name="Graphic 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425036" name="Graphic 289425036" descr="Checkmark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6B57D12B" w:rsidR="000172E5" w:rsidRPr="00846B76" w:rsidRDefault="00E809D2" w:rsidP="00311D4F">
            <w:r w:rsidRPr="00E809D2">
              <w:t>henry.turner@example.com</w: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73576BB6" w:rsidR="00006BDA" w:rsidRPr="00846B76" w:rsidRDefault="00A30BAF" w:rsidP="00311D4F"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 xml:space="preserve">well?  </w:t>
            </w:r>
            <w:r w:rsidR="00E809D2">
              <w:rPr>
                <w:noProof/>
              </w:rPr>
              <w:drawing>
                <wp:inline distT="0" distB="0" distL="0" distR="0" wp14:anchorId="7BCC1FEC" wp14:editId="60F195D8">
                  <wp:extent cx="274320" cy="274320"/>
                  <wp:effectExtent l="0" t="0" r="0" b="0"/>
                  <wp:docPr id="927626280" name="Graphic 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425036" name="Graphic 289425036" descr="Checkmark with solid fill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27139877" w:rsidR="000172E5" w:rsidRPr="00846B76" w:rsidRDefault="0084613B" w:rsidP="00311D4F">
            <w:r>
              <w:t xml:space="preserve"> John</w: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53AC2140" w:rsidR="000172E5" w:rsidRPr="00846B76" w:rsidRDefault="0084613B" w:rsidP="00311D4F">
            <w:r>
              <w:t xml:space="preserve">  Snow</w: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46F92DCD" w:rsidR="000172E5" w:rsidRPr="00846B76" w:rsidRDefault="0084613B" w:rsidP="00311D4F">
            <w:r>
              <w:t xml:space="preserve">  (555) 264-1231</w:t>
            </w:r>
          </w:p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BF4C53A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44ABAB88" w:rsidR="000172E5" w:rsidRPr="00846B76" w:rsidRDefault="0084613B" w:rsidP="00311D4F">
            <w:r>
              <w:t xml:space="preserve">  johnsparrow@example.net</w: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12"/>
      <w:footerReference w:type="default" r:id="rId13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54AEF" w14:textId="77777777" w:rsidR="004861BB" w:rsidRDefault="004861BB" w:rsidP="000172E5">
      <w:pPr>
        <w:spacing w:after="0" w:line="240" w:lineRule="auto"/>
      </w:pPr>
      <w:r>
        <w:separator/>
      </w:r>
    </w:p>
  </w:endnote>
  <w:endnote w:type="continuationSeparator" w:id="0">
    <w:p w14:paraId="7771F28C" w14:textId="77777777" w:rsidR="004861BB" w:rsidRDefault="004861BB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276E090-E6FC-4C24-8464-A27CEC29BD30}"/>
    <w:embedBold r:id="rId2" w:fontKey="{A47B7B11-473E-4959-923A-D09843B0F0F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0F5B2265-7FDD-4059-941A-4EEEF7377B4F}"/>
    <w:embedBold r:id="rId4" w:fontKey="{57478E73-1927-451A-9544-983A5E69D11A}"/>
    <w:embedItalic r:id="rId5" w:fontKey="{80D484D7-4E62-4797-9448-BF22DE09361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C45A78E-3799-400A-85E2-87B05A895BE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7E8E4000-CC2F-4F93-9D59-01DDEB28005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1DA38" w14:textId="77777777" w:rsidR="004861BB" w:rsidRDefault="004861BB" w:rsidP="000172E5">
      <w:pPr>
        <w:spacing w:after="0" w:line="240" w:lineRule="auto"/>
      </w:pPr>
      <w:r>
        <w:separator/>
      </w:r>
    </w:p>
  </w:footnote>
  <w:footnote w:type="continuationSeparator" w:id="0">
    <w:p w14:paraId="662AC9F5" w14:textId="77777777" w:rsidR="004861BB" w:rsidRDefault="004861BB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61BB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7F3AEA"/>
    <w:rsid w:val="0082043E"/>
    <w:rsid w:val="0084613B"/>
    <w:rsid w:val="00846B76"/>
    <w:rsid w:val="008E203A"/>
    <w:rsid w:val="0091229C"/>
    <w:rsid w:val="00940E73"/>
    <w:rsid w:val="00971D1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61483"/>
    <w:rsid w:val="00E61C09"/>
    <w:rsid w:val="00E809D2"/>
    <w:rsid w:val="00E9675C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016D19"/>
    <w:rsid w:val="00162301"/>
    <w:rsid w:val="00410552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