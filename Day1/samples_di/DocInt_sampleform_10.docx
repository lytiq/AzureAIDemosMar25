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6AB28BC4" w:rsidR="000172E5" w:rsidRPr="00846B76" w:rsidRDefault="007E1E12" w:rsidP="00311D4F">
            <w:r w:rsidRPr="007E1E12">
              <w:t>Sophia Lewis</w:t>
            </w:r>
          </w:p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1B410EA4" w:rsidR="000172E5" w:rsidRPr="00846B76" w:rsidRDefault="000172E5" w:rsidP="00311D4F"/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3A2A9020" w:rsidR="000172E5" w:rsidRPr="00637200" w:rsidRDefault="00006BDA" w:rsidP="00637200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449522C8" w:rsidR="000172E5" w:rsidRPr="00846B76" w:rsidRDefault="007E1E12" w:rsidP="00311D4F">
            <w:r w:rsidRPr="007E1E12">
              <w:t>(555) 948-6057</w:t>
            </w:r>
          </w:p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01A18AD9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2E83A6EE" w:rsidR="000172E5" w:rsidRPr="00846B76" w:rsidRDefault="00006BDA" w:rsidP="00311D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A1170" wp14:editId="50BF9CBE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120650</wp:posOffset>
                      </wp:positionV>
                      <wp:extent cx="289560" cy="281940"/>
                      <wp:effectExtent l="0" t="0" r="15240" b="22860"/>
                      <wp:wrapNone/>
                      <wp:docPr id="17843777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647B5" id="Rectangle 1" o:spid="_x0000_s1026" style="position:absolute;margin-left:2.75pt;margin-top:9.5pt;width:22.8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" fillcolor="white [3201]" strokecolor="#666 [3209]" strokeweight="1pt"/>
                  </w:pict>
                </mc:Fallback>
              </mc:AlternateContent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3A7227E2" w:rsidR="000172E5" w:rsidRPr="00846B76" w:rsidRDefault="007E1E12" w:rsidP="00311D4F">
            <w:r w:rsidRPr="007E1E12">
              <w:t>sophia.lewis@example.net</w:t>
            </w:r>
          </w:p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2F0912BC" w:rsidR="00006BDA" w:rsidRPr="00846B76" w:rsidRDefault="00A30BAF" w:rsidP="00311D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03F860" wp14:editId="060F33D9">
                      <wp:simplePos x="0" y="0"/>
                      <wp:positionH relativeFrom="column">
                        <wp:posOffset>4549140</wp:posOffset>
                      </wp:positionH>
                      <wp:positionV relativeFrom="paragraph">
                        <wp:posOffset>119380</wp:posOffset>
                      </wp:positionV>
                      <wp:extent cx="289560" cy="281940"/>
                      <wp:effectExtent l="0" t="0" r="15240" b="22860"/>
                      <wp:wrapNone/>
                      <wp:docPr id="67463966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32846" id="Rectangle 1" o:spid="_x0000_s1026" style="position:absolute;margin-left:358.2pt;margin-top:9.4pt;width:22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" fillcolor="white [3201]" strokecolor="#666 [3209]" strokeweight="1pt"/>
                  </w:pict>
                </mc:Fallback>
              </mc:AlternateContent>
            </w:r>
            <w:r>
              <w:t xml:space="preserve">            </w:t>
            </w:r>
            <w:r w:rsidR="00006BDA">
              <w:t xml:space="preserve">Join </w:t>
            </w:r>
            <w:r>
              <w:t>the special</w:t>
            </w:r>
            <w:r w:rsidR="00006BDA">
              <w:t xml:space="preserve"> session on </w:t>
            </w:r>
            <w:r>
              <w:t>Distributed Training</w:t>
            </w:r>
            <w:r w:rsidR="00006BDA">
              <w:t xml:space="preserve"> as </w:t>
            </w:r>
            <w:r>
              <w:t xml:space="preserve">well?  </w:t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77777777" w:rsidR="000172E5" w:rsidRPr="00846B76" w:rsidRDefault="000172E5" w:rsidP="00311D4F"/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77777777" w:rsidR="000172E5" w:rsidRPr="00846B76" w:rsidRDefault="000172E5" w:rsidP="00311D4F"/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77777777" w:rsidR="000172E5" w:rsidRPr="00846B76" w:rsidRDefault="000172E5" w:rsidP="00311D4F"/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7BF4C53A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77777777" w:rsidR="000172E5" w:rsidRPr="00846B76" w:rsidRDefault="000172E5" w:rsidP="00311D4F"/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4CD69313" w:rsidR="000172E5" w:rsidRPr="0006568A" w:rsidRDefault="000172E5" w:rsidP="00637200"/>
    <w:sectPr w:rsidR="000172E5" w:rsidRPr="0006568A" w:rsidSect="006145D8">
      <w:headerReference w:type="default" r:id="rId10"/>
      <w:footerReference w:type="default" r:id="rId11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BBE10C" w14:textId="77777777" w:rsidR="00DC200B" w:rsidRDefault="00DC200B" w:rsidP="000172E5">
      <w:pPr>
        <w:spacing w:after="0" w:line="240" w:lineRule="auto"/>
      </w:pPr>
      <w:r>
        <w:separator/>
      </w:r>
    </w:p>
  </w:endnote>
  <w:endnote w:type="continuationSeparator" w:id="0">
    <w:p w14:paraId="25E1B3B9" w14:textId="77777777" w:rsidR="00DC200B" w:rsidRDefault="00DC200B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AC4EF84-C2E1-4C30-9C5E-DDDDC8FD5C3C}"/>
    <w:embedBold r:id="rId2" w:fontKey="{A4C3661A-C8E7-408F-AB1F-BEB7E5D055E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8863E85-311E-42D9-9F25-686FCD164189}"/>
    <w:embedBold r:id="rId4" w:fontKey="{596A7E60-A138-480B-822B-699DC841695F}"/>
    <w:embedItalic r:id="rId5" w:fontKey="{8AF8BB31-70C1-49EE-85E8-51AC8072CF8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EC437E20-BD7E-4B3B-9A84-F722B25AD72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BAE39023-9BD8-4B96-AC0C-49B77CFACD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EDA59D" w14:textId="77777777" w:rsidR="00DC200B" w:rsidRDefault="00DC200B" w:rsidP="000172E5">
      <w:pPr>
        <w:spacing w:after="0" w:line="240" w:lineRule="auto"/>
      </w:pPr>
      <w:r>
        <w:separator/>
      </w:r>
    </w:p>
  </w:footnote>
  <w:footnote w:type="continuationSeparator" w:id="0">
    <w:p w14:paraId="3249DB5F" w14:textId="77777777" w:rsidR="00DC200B" w:rsidRDefault="00DC200B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6568A"/>
    <w:rsid w:val="00076F0F"/>
    <w:rsid w:val="00084253"/>
    <w:rsid w:val="000D1F49"/>
    <w:rsid w:val="001727CA"/>
    <w:rsid w:val="001800AB"/>
    <w:rsid w:val="001E4D44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7D2D"/>
    <w:rsid w:val="00490685"/>
    <w:rsid w:val="004D5D62"/>
    <w:rsid w:val="005112D0"/>
    <w:rsid w:val="005611C9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60768"/>
    <w:rsid w:val="00770F25"/>
    <w:rsid w:val="007A35A8"/>
    <w:rsid w:val="007B0A85"/>
    <w:rsid w:val="007C6A52"/>
    <w:rsid w:val="007E1E12"/>
    <w:rsid w:val="0082043E"/>
    <w:rsid w:val="00846B76"/>
    <w:rsid w:val="008E203A"/>
    <w:rsid w:val="0091229C"/>
    <w:rsid w:val="00940E73"/>
    <w:rsid w:val="0098597D"/>
    <w:rsid w:val="009F619A"/>
    <w:rsid w:val="009F6DDE"/>
    <w:rsid w:val="00A30BAF"/>
    <w:rsid w:val="00A370A8"/>
    <w:rsid w:val="00B337A2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B3FAD"/>
    <w:rsid w:val="00DC200B"/>
    <w:rsid w:val="00DC71EC"/>
    <w:rsid w:val="00E61483"/>
    <w:rsid w:val="00E61C09"/>
    <w:rsid w:val="00EB3B58"/>
    <w:rsid w:val="00EC7359"/>
    <w:rsid w:val="00EE3054"/>
    <w:rsid w:val="00F00606"/>
    <w:rsid w:val="00F01256"/>
    <w:rsid w:val="00F771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410552"/>
    <w:rsid w:val="005611C9"/>
    <w:rsid w:val="00B64132"/>
    <w:rsid w:val="00F77112"/>
    <w:rsid w:val="00F9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e7f8809f-d6a6-4a0d-8feb-b116575771cb"/>
    <ds:schemaRef ds:uri="944cbbcb-c4e7-4d26-9a13-3dba8fc4c2da"/>
  </ds:schemaRefs>
</ds:datastoreItem>
</file>

<file path=customXml/itemProps3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