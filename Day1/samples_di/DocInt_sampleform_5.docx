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0F3F3584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2795DC29" wp14:editId="544EA3BC">
                      <wp:simplePos x="0" y="0"/>
                      <wp:positionH relativeFrom="column">
                        <wp:posOffset>1632585</wp:posOffset>
                      </wp:positionH>
                      <wp:positionV relativeFrom="paragraph">
                        <wp:posOffset>109855</wp:posOffset>
                      </wp:positionV>
                      <wp:extent cx="1536620" cy="320675"/>
                      <wp:effectExtent l="57150" t="57150" r="45085" b="41275"/>
                      <wp:wrapNone/>
                      <wp:docPr id="457646013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6620" cy="320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E008E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4" o:spid="_x0000_s1026" type="#_x0000_t75" style="position:absolute;margin-left:127.85pt;margin-top:7.95pt;width:122.45pt;height:26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6432536C" wp14:editId="734D5E59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111125</wp:posOffset>
                      </wp:positionV>
                      <wp:extent cx="806655" cy="217170"/>
                      <wp:effectExtent l="57150" t="57150" r="50800" b="49530"/>
                      <wp:wrapNone/>
                      <wp:docPr id="1554206682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655" cy="217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8DAC9" id="Ink 6" o:spid="_x0000_s1026" type="#_x0000_t75" style="position:absolute;margin-left:24.05pt;margin-top:8.05pt;width:64.9pt;height:1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1B410EA4" w:rsidR="000172E5" w:rsidRPr="00846B76" w:rsidRDefault="000172E5" w:rsidP="00311D4F"/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3A2A9020" w:rsidR="000172E5" w:rsidRPr="00637200" w:rsidRDefault="00006BDA" w:rsidP="00637200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1160DAF3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071875EB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0706660" wp14:editId="634356EC">
                      <wp:simplePos x="0" y="0"/>
                      <wp:positionH relativeFrom="column">
                        <wp:posOffset>102640</wp:posOffset>
                      </wp:positionH>
                      <wp:positionV relativeFrom="paragraph">
                        <wp:posOffset>205850</wp:posOffset>
                      </wp:positionV>
                      <wp:extent cx="399600" cy="116640"/>
                      <wp:effectExtent l="57150" t="57150" r="57785" b="55245"/>
                      <wp:wrapNone/>
                      <wp:docPr id="2040303396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FD53F" id="Ink 52" o:spid="_x0000_s1026" type="#_x0000_t75" style="position:absolute;margin-left:7.4pt;margin-top:15.5pt;width:32.85pt;height:10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">
                      <v:imagedata r:id="rId15" o:title=""/>
                    </v:shape>
                  </w:pict>
                </mc:Fallback>
              </mc:AlternateContent>
            </w:r>
            <w:r w:rsidR="00006BD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721C1244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39F5B6EF" wp14:editId="087147F5">
                      <wp:simplePos x="0" y="0"/>
                      <wp:positionH relativeFrom="column">
                        <wp:posOffset>1316125</wp:posOffset>
                      </wp:positionH>
                      <wp:positionV relativeFrom="paragraph">
                        <wp:posOffset>197330</wp:posOffset>
                      </wp:positionV>
                      <wp:extent cx="448560" cy="158040"/>
                      <wp:effectExtent l="57150" t="57150" r="0" b="52070"/>
                      <wp:wrapNone/>
                      <wp:docPr id="1619298248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56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A584D5" id="Ink 50" o:spid="_x0000_s1026" type="#_x0000_t75" style="position:absolute;margin-left:102.95pt;margin-top:14.85pt;width:36.7pt;height:13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2D6FD1A3" wp14:editId="708994E9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114300</wp:posOffset>
                      </wp:positionV>
                      <wp:extent cx="2694160" cy="276860"/>
                      <wp:effectExtent l="57150" t="57150" r="11430" b="46990"/>
                      <wp:wrapNone/>
                      <wp:docPr id="1963840770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4160" cy="276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9ABFB" id="Ink 49" o:spid="_x0000_s1026" type="#_x0000_t75" style="position:absolute;margin-left:23.15pt;margin-top:8.3pt;width:213.6pt;height:23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">
                      <v:imagedata r:id="rId19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0CB78688" w:rsidR="00006BDA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77B0CDF8" wp14:editId="24D5AD9A">
                      <wp:simplePos x="0" y="0"/>
                      <wp:positionH relativeFrom="column">
                        <wp:posOffset>4612800</wp:posOffset>
                      </wp:positionH>
                      <wp:positionV relativeFrom="paragraph">
                        <wp:posOffset>131210</wp:posOffset>
                      </wp:positionV>
                      <wp:extent cx="453960" cy="195120"/>
                      <wp:effectExtent l="57150" t="57150" r="41910" b="52705"/>
                      <wp:wrapNone/>
                      <wp:docPr id="1745253702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96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21540" id="Ink 51" o:spid="_x0000_s1026" type="#_x0000_t75" style="position:absolute;margin-left:362.5pt;margin-top:9.65pt;width:37.2pt;height:1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">
                      <v:imagedata r:id="rId21" o:title=""/>
                    </v:shape>
                  </w:pict>
                </mc:Fallback>
              </mc:AlternateContent>
            </w:r>
            <w:r w:rsidR="00A30B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 w:rsidR="00A30BAF">
              <w:t xml:space="preserve">            </w:t>
            </w:r>
            <w:r w:rsidR="00006BDA">
              <w:t xml:space="preserve">Join </w:t>
            </w:r>
            <w:r w:rsidR="00A30BAF">
              <w:t>the special</w:t>
            </w:r>
            <w:r w:rsidR="00006BDA">
              <w:t xml:space="preserve"> session on </w:t>
            </w:r>
            <w:r w:rsidR="00A30BAF">
              <w:t>Distributed Training</w:t>
            </w:r>
            <w:r w:rsidR="00006BDA">
              <w:t xml:space="preserve"> as </w:t>
            </w:r>
            <w:r w:rsidR="00A30BAF"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5EF13EF7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7213003C" wp14:editId="091D24FF">
                      <wp:simplePos x="0" y="0"/>
                      <wp:positionH relativeFrom="column">
                        <wp:posOffset>1016635</wp:posOffset>
                      </wp:positionH>
                      <wp:positionV relativeFrom="paragraph">
                        <wp:posOffset>99695</wp:posOffset>
                      </wp:positionV>
                      <wp:extent cx="995205" cy="202925"/>
                      <wp:effectExtent l="57150" t="57150" r="0" b="45085"/>
                      <wp:wrapNone/>
                      <wp:docPr id="1280200986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5205" cy="2029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05C2E" id="Ink 57" o:spid="_x0000_s1026" type="#_x0000_t75" style="position:absolute;margin-left:79.35pt;margin-top:7.15pt;width:79.75pt;height:17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">
                      <v:imagedata r:id="rId23" o:title=""/>
                    </v:shape>
                  </w:pict>
                </mc:Fallback>
              </mc:AlternateConten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522ACDB4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0BDDDE7B" wp14:editId="58C9A38F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107315</wp:posOffset>
                      </wp:positionV>
                      <wp:extent cx="1160945" cy="202080"/>
                      <wp:effectExtent l="57150" t="57150" r="20320" b="45720"/>
                      <wp:wrapNone/>
                      <wp:docPr id="1533033828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0945" cy="20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EC24B" id="Ink 63" o:spid="_x0000_s1026" type="#_x0000_t75" style="position:absolute;margin-left:90.6pt;margin-top:7.75pt;width:92.8pt;height:1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61645FEE" wp14:editId="4450882E">
                      <wp:simplePos x="0" y="0"/>
                      <wp:positionH relativeFrom="column">
                        <wp:posOffset>1182925</wp:posOffset>
                      </wp:positionH>
                      <wp:positionV relativeFrom="paragraph">
                        <wp:posOffset>168955</wp:posOffset>
                      </wp:positionV>
                      <wp:extent cx="8280" cy="6120"/>
                      <wp:effectExtent l="57150" t="57150" r="48895" b="51435"/>
                      <wp:wrapNone/>
                      <wp:docPr id="588260316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E018E" id="Ink 58" o:spid="_x0000_s1026" type="#_x0000_t75" style="position:absolute;margin-left:92.45pt;margin-top:12.6pt;width:2.05pt;height: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">
                      <v:imagedata r:id="rId27" o:title=""/>
                    </v:shape>
                  </w:pict>
                </mc:Fallback>
              </mc:AlternateConten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7777777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65F3D162" w:rsidR="000172E5" w:rsidRPr="00846B76" w:rsidRDefault="00B10448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58BC2C72" wp14:editId="5961430A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100330</wp:posOffset>
                      </wp:positionV>
                      <wp:extent cx="3580570" cy="323925"/>
                      <wp:effectExtent l="57150" t="57150" r="39370" b="57150"/>
                      <wp:wrapNone/>
                      <wp:docPr id="1110622273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80570" cy="3239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08DC3C" id="Ink 81" o:spid="_x0000_s1026" type="#_x0000_t75" style="position:absolute;margin-left:40.95pt;margin-top:7.2pt;width:283.35pt;height:26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">
                      <v:imagedata r:id="rId29" o:title=""/>
                    </v:shape>
                  </w:pict>
                </mc:Fallback>
              </mc:AlternateConten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30"/>
      <w:footerReference w:type="default" r:id="rId31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35BD39" w14:textId="77777777" w:rsidR="008B105D" w:rsidRDefault="008B105D" w:rsidP="000172E5">
      <w:pPr>
        <w:spacing w:after="0" w:line="240" w:lineRule="auto"/>
      </w:pPr>
      <w:r>
        <w:separator/>
      </w:r>
    </w:p>
  </w:endnote>
  <w:endnote w:type="continuationSeparator" w:id="0">
    <w:p w14:paraId="4984827C" w14:textId="77777777" w:rsidR="008B105D" w:rsidRDefault="008B105D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31E120-1E89-4867-8DB8-A6873274EE70}"/>
    <w:embedBold r:id="rId2" w:fontKey="{D36249D4-5E5C-4DB3-8019-FEB4D1B8B02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1E5BD49-2D54-467B-89D7-8C5A3B23F6B6}"/>
    <w:embedBold r:id="rId4" w:fontKey="{0069000D-6B29-4D10-AB46-2CFC1E2EA084}"/>
    <w:embedItalic r:id="rId5" w:fontKey="{11B96BBC-C1B7-47CC-926E-579EDC585B3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E539DAD-FA53-439C-85AD-DBEB811B74E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6ED755A7-7E01-4BE4-BAF0-401A3B2B01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34DD2C" w14:textId="77777777" w:rsidR="008B105D" w:rsidRDefault="008B105D" w:rsidP="000172E5">
      <w:pPr>
        <w:spacing w:after="0" w:line="240" w:lineRule="auto"/>
      </w:pPr>
      <w:r>
        <w:separator/>
      </w:r>
    </w:p>
  </w:footnote>
  <w:footnote w:type="continuationSeparator" w:id="0">
    <w:p w14:paraId="3C354CD2" w14:textId="77777777" w:rsidR="008B105D" w:rsidRDefault="008B105D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B105D"/>
    <w:rsid w:val="008E203A"/>
    <w:rsid w:val="0091229C"/>
    <w:rsid w:val="00940E73"/>
    <w:rsid w:val="0098597D"/>
    <w:rsid w:val="009F619A"/>
    <w:rsid w:val="009F6DDE"/>
    <w:rsid w:val="00A30BAF"/>
    <w:rsid w:val="00A370A8"/>
    <w:rsid w:val="00B1044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27D9F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customXml" Target="ink/ink10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3C788E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1:55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2104,'0'-2'118,"1"0"0,-1 0 0,0 0 0,1 0 0,-1 0 0,1-1 0,0 1 0,0 0 0,-1 1 0,1-1 0,1 0 0,-1 0 0,2-2 0,3-5 1036,-2 2 1900,-4 11-2427,-2 14-583,1 54 251,-1-32-223,2-1 0,2 1 0,7 40 0,29 130 369,-37-235 2514,2-40-2896,-15-135 280,0-3-389,12 201 42,1 0 1,-1-1 0,1 1-1,-1 0 1,1-1-1,0 1 1,0 0 0,0 0-1,0 0 1,0 0 0,0 0-1,1 0 1,-1 0-1,2-2 1,-2 3 3,-1 1 0,1-1 0,-1 1 0,1-1 0,-1 1 0,1-1 0,-1 1 0,1 0-1,0-1 1,-1 1 0,1-1 0,0 1 0,-1 0 0,1 0 0,0 0 0,-1-1 0,1 1 0,0 0 0,0 0 0,-1 0 0,1 0 0,0 0 0,-1 0 0,1 0 0,0 0 0,0 0 0,-1 1-1,1-1 1,0 0 0,-1 0 0,1 1 0,0-1 0,-1 0 0,1 1 0,0-1 0,-1 0 0,1 1 0,-1-1 0,1 1 0,-1-1 0,1 1 0,-1 0 0,1-1 0,-1 1 0,0-1 0,1 2-1,7 7 2,-1 0-1,1-1 0,1 0 0,0 0 0,13 9 0,-11-8 33,0 0-1,0 0 1,13 16 0,11 22 3,20 25-163,-49-65 108,1 0 1,-1-1 0,2 1 0,-1-1 0,1-1-1,16 10 1,-22-14 30,-1 0 0,1-1-1,0 1 1,0 0 0,0-1-1,-1 1 1,1-1 0,0 0-1,0 0 1,0 0 0,0 0 0,0 0-1,0 0 1,0 0 0,0 0-1,0-1 1,0 1 0,-1-1 0,1 0-1,0 1 1,0-1 0,2-1-1,-1-1 8,1 0-1,-1 0 0,0 0 1,0 0-1,0 0 1,0-1-1,-1 1 0,1-1 1,2-6-1,2-4 97,-1 0 0,-1-1-1,-1 1 1,6-29 0,-7 6 726,-1-63-1,-2 64-749,0 35-181,2 3-27,-1-1 121,1 1-1,-1-1 1,1 1-1,-1-1 1,0 1 0,0 0-1,0 0 1,0 0 0,0 0-1,0-1 1,0 1-1,0 0 1,0 3 0,0-2 16,25 60-5,13 32 46,53 93 0,-73-147-459,-18-35 129,2 1 0,-1-1 0,1 0 0,0 0 0,0 0 0,0 0 0,1-1 0,0 1 0,0-1 0,1 0 0,-1 0 0,9 7 0,-10-11-461</inkml:trace>
  <inkml:trace contextRef="#ctx0" brushRef="#br0" timeOffset="1249.98">1030 425 3264,'5'-3'299,"0"1"-1,-1 0 0,1-1 1,-1 0-1,1 0 0,-1 0 1,0-1-1,-1 1 1,1-1-1,0 0 0,-1 0 1,0 0-1,0 0 0,0-1 1,-1 1-1,1-1 0,-1 0 1,0 0-1,0 0 1,-1 0-1,0 0 0,1 0 1,-2 0-1,1 0 0,-1 0 1,1-1-1,-1 1 0,-1 0 1,1 0-1,-1-1 0,-2-8 1,1 9-279,-1 0 1,0 0-1,1 0 1,-2 0-1,1 0 0,0 0 1,-1 1-1,0 0 1,0 0-1,0 0 0,-1 0 1,1 1-1,-1-1 1,0 1-1,0 0 1,-11-4-1,13 5-29,-1 1 1,0-1-1,-1 1 1,1 0-1,0 0 1,0 0-1,0 1 0,-1 0 1,1-1-1,0 1 1,0 1-1,-1-1 1,1 1-1,0-1 0,0 1 1,0 1-1,-1-1 1,1 0-1,0 1 1,1 0-1,-1 0 0,-7 5 1,5-1-48,-1 1 1,1 0-1,1 0 1,-1 0-1,1 1 0,0 0 1,1 0-1,0 0 1,0 1-1,1 0 0,0-1 1,0 1-1,1 0 1,0 0-1,1 0 1,0 1-1,0 9 0,1-14-28,0 1 0,0 0 0,0 0-1,1 0 1,0 0 0,0 0 0,0-1 0,1 1-1,0 0 1,0-1 0,1 1 0,-1-1-1,1 0 1,0 0 0,0 0 0,1 0-1,0-1 1,-1 1 0,2-1 0,-1 0 0,0 0-1,1 0 1,0-1 0,0 0 0,0 0-1,0 0 1,9 4 0,-5-5 16,0 0 1,0-1-1,0 1 1,0-2-1,0 1 1,0-1-1,0-1 1,0 1-1,1-2 0,9-2 1,-4 1 190,-1-1 0,1-1 1,-1 0-1,0-1 0,19-11 1,-29 13 31,1 1 1,-1-1 0,0 0 0,0 0 0,-1 0 0,1-1 0,-1 1 0,0-1 0,0 1 0,3-9 0,-5 11-114,1-1 0,-1 1 0,0-1 0,0 1 0,-1 0 0,1-1 0,0 0 1,-1 1-1,0-1 0,0 1 0,1-1 0,-1 0 0,-1 1 0,1-1 1,0 1-1,-1-1 0,1 1 0,-1-1 0,0 1 0,0-1 0,0 1 0,0-1 1,0 1-1,-2-3 0,3 5-46,-1-1 0,1 0 0,-1 1 0,1-1 0,-1 1 0,0-1 0,1 0 0,-1 1 0,1-1 0,-1 1-1,0 0 1,0-1 0,1 1 0,-1 0 0,0-1 0,0 1 0,1 0 0,-1 0 0,0 0 0,0-1 0,0 1 0,0 0 0,1 0 0,-1 0 0,0 0 0,0 0 0,0 1 0,1-1 0,-1 0 0,0 0 0,0 1 0,1-1 0,-1 0 0,0 1 0,0-1 0,1 0 0,-2 2 0,0-1-3,1 1-1,0-1 1,0 1 0,-1-1 0,1 1 0,0 0-1,0-1 1,0 1 0,1 0 0,-1 0 0,0 0 0,1-1-1,-1 1 1,0 3 0,1 0-23,0-1 0,0 0 0,0 0 0,0 1 0,1-1 0,-1 0 0,1 0 0,0 0 0,0 0 0,1 0 0,-1 0 0,1 0 0,0 0 0,0 0 0,0-1 0,1 1 0,-1-1 1,1 1-1,0-1 0,0 0 0,0 0 0,0-1 0,0 1 0,1 0 0,-1-1 0,1 0 0,0 0 0,0 0 0,0 0 0,0-1 0,5 2 0,0 0-69,1-1 0,-1 0 0,1 0 0,0-1 0,0 0 0,0 0 0,-1-2 0,1 1 0,0-1 0,0 0 0,0-1 0,15-5 0,37-20 95,-58 25 33,-1 0 1,0 0-1,1 0 0,-1 0 0,0-1 1,0 1-1,0-1 0,0 0 0,-1 0 0,1 0 1,-1 0-1,0 0 0,0-1 0,3-6 1,-4 7-11,-1 1 1,0-1 0,0 1 0,-1-1 0,1 0 0,-1 1-1,1-1 1,-1 1 0,0 0 0,0-1 0,0 1-1,0-1 1,0 1 0,0 0 0,-1 0 0,1 0 0,-1 0-1,1 0 1,-1 0 0,0 0 0,0 0 0,0 1-1,0-1 1,-3-1 0,-10-8-32,0 1-1,-22-11 1,24 14 66,0 2-13,12 5-32,-1-1 1,1 1 0,0 0 0,0-1-1,0 1 1,0 0 0,0-1-1,-1 1 1,1-1 0,0 0 0,0 1-1,0-1 1,0 0 0,0 0-1,1 1 1,-1-1 0,0 0 0,0 0-1,0 0 1,1 0 0,-1 0-1,1 0 1,-1 0 0,1-1 0,-1 1-1,0-2 1,35-1-56,40-2 12,86-2-42,-159 8 68,1 0 0,0-1 0,0 1 0,-1 1 0,1-1 1,0 0-1,-1 0 0,1 1 0,0-1 0,-1 1 0,1-1 0,-1 1 0,1 0 0,0-1 0,-1 1 0,0 0 1,1 0-1,-1 0 0,0 0 0,1 0 0,-1 1 0,0-1 0,0 0 0,0 1 0,0-1 0,0 0 1,0 1-1,1 1 0,-2 1 12,1-1 0,0 1 0,-1 0 0,0-1 0,0 1 1,0 0-1,0-1 0,0 1 0,-1 0 0,0-1 0,0 1 0,-1 3 1,1 2-27,-1 0 1,2 0 0,-1 0-1,1 0 1,2 13 0,-1 7-385,0-27 384,-1 1 0,1 0 0,0-1-1,0 1 1,0-1 0,0 1 0,1-1 0,-1 1 0,1-1-1,-1 0 1,1 0 0,0 0 0,0 0 0,0 0-1,0 0 1,0-1 0,4 3 0,1 1 4,0 0 0,1 0 0,-1-1 0,12 4 0,-13-6 14,-1 0 1,0-1-1,1 0 1,-1 0-1,0-1 1,1 1-1,-1-1 1,1 0-1,-1-1 1,1 1-1,-1-1 1,0 0-1,11-4 0,-7 1 73,0 0-1,-1 0 1,1-1-1,-1 0 1,0 0-1,0-1 1,9-10-1,0-1 312,-2 0 0,0-1-1,-1-1 1,-1-1 0,19-35 0,-25 38-81,-1 0 0,0 0 0,-1-1 0,-1 0 0,-1 0 0,0 0 0,-2 0 0,0-31 0,-1 47-296,0 0-1,0 1 0,0-1 1,0 0-1,-1 0 1,1 0-1,0 0 0,-1 0 1,0 1-1,1-1 0,-1 0 1,0 0-1,0 1 0,0-1 1,0 1-1,0-1 0,0 1 1,-1-1-1,1 1 0,0 0 1,-1-1-1,1 1 1,-1 0-1,1 0 0,-1 0 1,0 0-1,1 0 0,-1 1 1,0-1-1,0 0 0,1 1 1,-1-1-1,-4 1 0,5 0-3,0 1-1,0 0 0,0 0 0,0 0 1,0 1-1,0-1 0,0 0 1,0 0-1,0 0 0,1 1 0,-1-1 1,0 0-1,1 1 0,-1-1 0,0 3 1,-7 26-9,4-15 16,1 1-1,1 0 1,0 1-1,1-1 1,1 0-1,0 0 1,1 1-1,1-1 1,6 27-1,-2-27-18,5 17 41,23 47 1,-28-69-37,0-1 0,1 0 1,0 0-1,1 0 0,0-1 1,1 0-1,18 15 0,-16-15-225,1 0-1,1-1 0,-1-1 1,2 0-1,-1-1 0,0 0 1,16 4-1,-25-9-132,1 1-1,-1-1 1,1-1 0,0 1 0,-1 0-1,1-1 1,0 0 0,-1 0 0,1-1-1,0 1 1,-1-1 0,1 0 0,0-1 0,-1 1-1,0-1 1,1 1 0,-1-1 0,0 0-1,0-1 1,0 1 0,0-1 0,0 0-1,-1 0 1,1 0 0,4-6 0,4-6-1344</inkml:trace>
  <inkml:trace contextRef="#ctx0" brushRef="#br0" timeOffset="1686.05">1931 332 2620,'0'0'98,"25"0"1294,338 0 1271,-361 0-2569,34-3 2238,-35 3-2146,0 0 0,1-1 0,-1 1 0,0 0 1,0-1-1,0 1 0,0-1 0,0 1 0,0-1 1,0 0-1,0 1 0,0-1 0,0 0 0,0 0 0,-1 0 1,1 0-1,0 0 0,-1 0 0,1 0 0,0 0 0,-1 0 1,1 0-1,-1 0 0,1 0 0,-1-2 0,4-15 588,4-45-140,-8 63-706,0 32 20,0 104-2131,0-46-7707,0-85 8384</inkml:trace>
  <inkml:trace contextRef="#ctx0" brushRef="#br0" timeOffset="2047.29">2378 53 2940,'0'0'264</inkml:trace>
  <inkml:trace contextRef="#ctx0" brushRef="#br0" timeOffset="2811.39">2640 447 4764,'-2'-20'3633,"2"17"-2481,3 13-1151,24 58 212,-9-26-78,5 6 294,-21-44-255,-1-1 0,1 0 0,1 1 0,-1-1 0,0 0 0,1-1 0,0 1 0,-1 0 1,1-1-1,0 1 0,6 2 0,-8-6-84,-1 0-1,1 0 1,0 0 0,0 0 0,-1-1-1,1 1 1,-1 0 0,1 0 0,-1-1-1,0 1 1,1 0 0,-1-1 0,0 1-1,0 0 1,0-1 0,0 1 0,0-1-1,-1-1 1,0-35-184,-9 4 113,1 8-37,2 0-1,1-1 1,1 0-1,-3-47 1,8 71 15,1 0 0,0 1 0,-1-1 0,1 0 0,0 1 0,0-1 0,0 1 0,0-1-1,1 1 1,-1 0 0,1-1 0,0 1 0,-1 0 0,1 0 0,0 0 0,0 0 0,0 1 0,0-1 0,1 0 0,-1 1 0,0 0 0,1-1 0,-1 1 0,1 0 0,-1 0 0,1 0-1,-1 1 1,1-1 0,0 1 0,3-1 0,1 0-4,0-1 0,0 2 0,0-1 0,0 1-1,1 0 1,-1 0 0,0 1 0,0 0 0,0 0 0,11 4 0,2 4 2,0 2 0,0 0 0,-1 2 1,0 0-1,-1 1 0,-1 0 0,0 2 1,-1 0-1,16 21 0,-4 10 112,-25-39-113,1 0 0,1-1-1,-1 0 1,1 0-1,7 8 1,-9-12-4,0-1 0,0 0 1,-1 0-1,1 0 0,0 0 1,1 0-1,-1-1 1,0 1-1,0-1 0,1 0 1,-1 0-1,1 0 0,-1-1 1,1 1-1,-1-1 1,7 0-1,-3 0-11,-1-1-1,0 0 1,1-1-1,-1 0 1,0 0 0,0 0-1,0 0 1,0-1 0,-1 0-1,1-1 1,-1 1 0,1-1-1,-1 0 1,-1 0 0,1 0-1,6-8 1,3-4 36,-1-1-1,0 0 1,16-31 0,-22 34-5,0 1-1,-2-1 1,0-1 0,0 1 0,-1-1-1,-1 0 1,0 1 0,-2-1 0,1-1-1,-2-19 1,0 31-9,-1 0-1,0 0 1,0 0 0,0 0-1,0 0 1,-1 0-1,1 0 1,-1 1-1,0-1 1,0 0 0,0 1-1,-1 0 1,1-1-1,-1 1 1,0 0 0,0 1-1,-4-5 1,5 5-5,0 1 0,0-1 1,0 1-1,0 0 0,0 0 1,0 0-1,0 0 0,0 0 1,0 0-1,0 0 0,-1 0 1,1 1-1,0-1 0,0 1 0,-1 0 1,1 0-1,0 0 0,-1 0 1,1 0-1,0 0 0,-1 1 1,1-1-1,0 1 0,0-1 1,-1 1-1,1 0 0,0 0 1,0 0-1,0 0 0,0 1 1,-2 1-1,-5 5 9,1 0 1,0 1-1,0 0 0,1 0 1,0 1-1,1 0 1,0 0-1,0 1 0,-7 20 1,8-14 13,0 0 0,1 1-1,1 0 1,1-1 0,-1 35 0,3-48-121,0 0-1,1 0 0,-1 0 0,1-1 1,0 1-1,0 0 0,0 0 1,1-1-1,-1 1 0,1 0 1,0-1-1,0 0 0,0 1 0,1-1 1,-1 0-1,1 0 0,-1 0 1,1 0-1,0-1 0,0 1 1,0-1-1,1 0 0,-1 0 0,0 0 1,1 0-1,0 0 0,-1-1 1,8 2-1,6 2-1114,-1-2 1,1 0-1,0-1 1,0 0-1,21-2 1,-12 0-232</inkml:trace>
  <inkml:trace contextRef="#ctx0" brushRef="#br0" timeOffset="3569.63">3605 519 2532,'1'-30'9606,"-1"12"-9258,2 1-1,0-1 0,8-31 0,-2 23-275,1 2 0,1-1 0,1 1 0,18-28 0,-23 44-77,0-1 0,1 1 0,0 0-1,0 1 1,1 0 0,0 0 0,0 0 0,1 1-1,0 1 1,0-1 0,0 1 0,1 1 0,14-6 0,-16 8-24,-1 0 0,0 0 0,1 1 0,-1 0 0,1 0 0,-1 0 1,1 1-1,-1 1 0,1-1 0,-1 1 0,1 0 0,-1 1 0,1 0 1,-1 0-1,13 6 0,-15-6-6,-1 1 0,0 0-1,1-1 1,-1 1 0,-1 1 0,1-1 0,0 1 0,-1-1-1,0 1 1,1 0 0,-2 0 0,1 1 0,0-1 0,-1 1-1,0-1 1,0 1 0,0 0 0,-1-1 0,1 1 0,-1 0-1,0 0 1,-1 0 0,1 0 0,-1 7 0,0-11 34,0 18-52,0 0 0,-1 1 0,-1-1 0,-6 22 0,7-36 52,0-1 0,-1 1 0,0 0-1,0-1 1,0 1 0,0-1 0,-1 0-1,1 1 1,-1-1 0,0-1-1,-1 1 1,1 0 0,0-1 0,-1 1-1,0-1 1,0 0 0,0-1 0,0 1-1,-1-1 1,1 1 0,-9 2-1,12-5 19,0 1-1,0-1 0,0 1 0,0-1 0,0 0 0,0 1 0,0-1 1,0 0-1,0 0 0,0 0 0,-1 0 0,1 0 0,0 0 0,0 0 0,0 0 1,0 0-1,0 0 0,0-1 0,0 1 0,0 0 0,0-1 0,0 1 1,0-1-1,0 1 0,0-1 0,1 0 0,-1 1 0,0-1 0,0 0 1,0 1-1,1-1 0,-1 0 0,0 0 0,1 0 0,-1 0 0,1 0 0,-1 1 1,1-1-1,-1 0 0,1 0 0,0 0 0,-1 0 0,1-1 0,0 1 1,0 0-1,0 0 0,0 0 0,0 0 0,0 0 0,0 0 0,0 0 0,0 0 1,0 0-1,1 0 0,-1 0 0,0 0 0,1 0 0,-1 0 0,1 0 1,-1 0-1,1 0 0,0 0 0,-1 0 0,1 1 0,0-1 0,-1 0 1,1 0-1,0 1 0,1-2 0,8-6 4,0 0-18,0 0 1,1 1-1,0 0 1,18-9-1,-25 14-2,0 1 0,0 0 0,-1 0 0,1 0 0,0 0-1,0 1 1,0-1 0,0 1 0,0 0 0,0 0 0,0 1 0,0-1 0,0 1 0,0 0-1,-1 0 1,1 0 0,0 1 0,0-1 0,5 4 0,-6-3 0,23 12 81,0 1 0,-1 2-1,31 26 1,-50-37-63,0-1 1,0 2-1,0-1 0,-1 1 0,0 0 1,0 0-1,-1 0 0,0 1 0,0-1 1,-1 1-1,0 0 0,0 0 0,-1 0 1,0 1-1,-1-1 0,2 14 0,-3-13 6,-1 1-1,0-1 1,0 1-1,-1-1 0,0 0 1,-1 1-1,0-1 1,0 0-1,-1-1 1,0 1-1,-1 0 0,-7 11 1,-2-2 50,0 0 0,-1-1 0,0-1-1,-22 18 1,27-27-32,1 0 0,-1-1 0,0 0 0,0-1 0,-1 0 1,0-1-1,0 0 0,0 0 0,-21 3 0,12-4-60,0-1 0,0 0 1,0-2-1,-36-3 0,50 3-212,1-1 0,0 0 0,0-1 0,0 1 0,0-1 0,0 0 0,1 0 0,-1-1 1,-6-4-1,8 6-156,1-1 1,0 1-1,0-1 1,1 0 0,-1 0-1,0 0 1,1 0-1,-1 0 1,1-1 0,-1 1-1,1 0 1,0-1 0,0 1-1,0 0 1,0-1-1,1 0 1,-1 1 0,1-1-1,-1 1 1,1-4-1,0-13-1816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3:24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5 150 984,'-1'2'-7,"1"0"1,-1 0-1,0 0 1,1 0-1,-1 0 0,1 1 1,-1-1-1,1 0 0,0 0 1,0 0-1,0 0 0,0 1 1,1 2-1,-1-1-19,0 18 84,0-1 0,1 1 0,2-1 0,0 1 0,8 29 0,-3-24-39,17 48 121,-22-69-132,0 0 1,0 0 0,0 0 0,1 0 0,0-1 0,0 0 0,0 1 0,1-1 0,5 5 0,-6-8-7,-1 0 1,1 0-1,0-1 1,-1 1-1,1-1 1,0 1-1,0-1 1,0 0-1,0-1 1,0 1-1,0-1 0,0 0 1,0 0-1,0 0 1,0 0-1,0-1 1,0 1-1,0-1 1,0 0-1,0 0 1,0-1-1,0 1 1,0-1-1,-1 0 1,1 0-1,-1 0 1,4-3-1,2-1 221,0-1-1,-1 1 1,0-1 0,0-1-1,0 1 1,-1-2-1,0 1 1,-1-1 0,7-11-1,-9 12-14,0 1 0,0 0 1,0-1 0,-1 1-1,0-1 1,0 0 0,-1 0-1,0 0 1,1-12 0,-3 20-138,-1 0-116,1 1 44,-1-1 0,0 1 1,0 0-1,0-1 0,0 1 1,1 0-1,-1 0 0,0 0 0,1-1 1,-1 1-1,1 0 0,-1 0 1,1 0-1,-1 0 0,1 0 0,0 0 1,-1 0-1,1 0 0,0 0 1,0 0-1,0 0 0,0 2 1,-4 26-3,5-23 10,-1-1 1,1 1-1,0 0 1,0 0-1,1 0 1,0-1-1,0 1 1,0 0-1,1-1 1,0 0-1,0 0 1,0 0-1,0 0 1,1 0-1,0-1 1,0 1-1,0-1 1,1 0-1,6 5 1,2 0 12,0-1 0,0-1 0,0 0 1,1 0-1,0-1 0,23 6 1,-15-6 20,-1-1 0,1 0 1,0-2-1,38 1 0,-57-4-7,0 0-1,0-1 1,0 0-1,0 0 1,0 0-1,0 0 1,0 0-1,0 0 1,0-1-1,0 1 1,0-1-1,-1 0 1,1 0 0,-1 0-1,1 0 1,-1 0-1,0-1 1,0 1-1,2-4 1,-1 2 97,0 0 1,-1-1-1,1 1 1,-1-1-1,0 1 1,0-1-1,-1 0 1,1 1-1,-1-1 0,0 0 1,0-10-1,-3-1-15,-1 0-1,0 1 1,-1-1-1,-1 0 1,-1 1-1,0 0 1,-1 0-1,-9-14 1,-1-6-46,3 11-18,0 1 0,-1 0 0,-1 0 0,-29-29 0,11 12-13,31 36-242,-8-10-781,8 4-3135,3 8 2181</inkml:trace>
  <inkml:trace contextRef="#ctx0" brushRef="#br0" timeOffset="786.1">1125 114 1932,'2'-1'108,"0"1"0,0-1-1,0 0 1,-1 0 0,1 0-1,0 0 1,-1 0 0,1 0 0,-1-1-1,1 1 1,-1-1 0,1 1-1,-1-1 1,0 1 0,0-1 0,0 0-1,0 1 1,0-1 0,0 0-1,0 0 1,-1 0 0,1 1 0,-1-1-1,1 0 1,-1 0 0,0-2-1,-5 2-111,0 1 0,0 1 0,0-1 0,-1 1 0,1-1 0,-7 2 0,10-1 6,-6 1 6,1 0 0,0 0-1,-1 1 1,1 0 0,0 1-1,0-1 1,0 1 0,1 1-1,-1-1 1,-6 5-1,-1 2 4,1-1-1,0 2 1,-18 17-1,30-27-4,-1 0 0,1 1 0,0-1-1,-1 1 1,1-1 0,0 1-1,0-1 1,0 1 0,0-1-1,0 1 1,0 0 0,1 0 0,-1-1-1,1 1 1,-1 0 0,1 0-1,-1 0 1,1 0 0,0 0-1,0 0 1,0 0 0,0-1 0,0 1-1,1 0 1,-1 0 0,1 0-1,-1 0 1,1 0 0,-1-1-1,3 4 1,-1-2 0,0-1 0,1 1-1,-1-1 1,1 1 0,-1-1-1,1 0 1,0 0 0,0-1-1,0 1 1,0-1 0,0 1-1,0-1 1,0 0 0,1 0-1,-1 0 1,6 0 0,66 8 93,42 6-184,-106-13 85,-1 1 0,1 0 0,-1 1 1,0 0-1,0 0 0,0 1 0,-1 0 1,13 10-1,-19-13 3,-1 0 0,1 0 0,0 1 0,-1-1 0,1 1 0,-1 0-1,0 0 1,0 0 0,0 0 0,0 0 0,0 0 0,-1 0 0,1 1 0,-1-1 0,0 0 0,0 1 0,0-1 0,-1 1 0,1 6 0,-1-6 12,-1-1 0,1 0 1,-1 0-1,0 0 0,0 0 0,-1 0 1,1 0-1,-1-1 0,1 1 0,-1 0 1,0-1-1,0 1 0,0-1 0,0 1 1,0-1-1,-1 0 0,1 0 1,-1 0-1,1 0 0,-1-1 0,0 1 1,-3 1-1,-7 3 7,0 0 0,0 0 1,-1-2-1,1 0 0,-1 0 0,0-1 1,0-1-1,0-1 0,-1 0 0,1 0 1,0-1-1,-22-4 0,31 3-113,0 0 0,1-1 0,-1 1 0,1-1 0,0 0 0,0 0 0,-1-1 0,1 1 0,1-1 0,-1 0 0,0 0 0,1 0 0,-1-1 0,1 1 0,0-1 0,0 0 0,0 1 0,1-1 0,0-1 0,-1 1 0,1 0 0,1-1 0,-1 1 0,1-1 0,-1 1 0,0-8 0,2-7-1285</inkml:trace>
  <inkml:trace contextRef="#ctx0" brushRef="#br0" timeOffset="3763.28">1630 370 492,'3'-3'162,"0"1"0,0 0 0,-1 0 0,1-1 0,-1 0 0,1 1 0,-1-1 0,0 0 0,0 0 0,0 0 0,-1-1 0,1 1 0,-1 0 0,0-1 0,1 1 0,-2 0 0,1-1 0,0 0 0,-1 1 0,1-1 0,-1 1 0,-1-8 0,-1 10-155,0 0 1,0 1-1,0-1 0,0 0 0,-1 1 0,1-1 0,0 1 0,-1 0 0,1 0 0,0 0 0,0 0 1,-5 0-1,4 0-2,-2 1-13,1 0-1,-1 0 0,1 0 0,-1 1 1,1 0-1,0-1 0,0 1 0,0 1 1,0-1-1,-6 5 0,-37 30 86,36-27-81,0 1 0,0-1 0,2 2 1,-13 16-1,18-22 7,0 1 1,1-1-1,0 0 1,0 1-1,1 0 1,0 0-1,0 0 1,0 0-1,1 0 1,0 0-1,0 10 1,2-14-1,-1 0 1,1-1-1,0 1 0,0 0 1,0 0-1,0-1 1,0 1-1,1 0 1,-1-1-1,1 1 0,-1-1 1,1 0-1,0 0 1,0 1-1,0-1 1,0-1-1,1 1 0,-1 0 1,0 0-1,1-1 1,0 1-1,4 1 1,5 3 11,0-2 1,0 1-1,23 5 1,-14-7-11,-1 0 1,0-1-1,1 0 0,-1-2 0,1-1 0,0 0 1,-1-2-1,0 0 0,1-1 0,-2-1 0,1-1 1,0-1-1,-1-1 0,0 0 0,-1-1 1,32-22-1,-48 30-6,0-1 1,1 0 0,-1 0-1,0 0 1,0-1 0,0 1-1,0 0 1,0-1 0,-1 1-1,1-1 1,-1 0 0,0 1-1,1-1 1,0-4 0,-1-1-2,1 0 1,-1 0 0,-1 0 0,0-9-1,0 16 4,0 0 0,0 0 0,-1 1 0,1-1 0,0 0 0,-1 1-1,1-1 1,-1 0 0,1 1 0,-1-1 0,1 1 0,-1-1 0,1 1 0,-1-1-1,1 1 1,-1-1 0,0 1 0,1 0 0,-1-1 0,0 1 0,1 0 0,-1-1-1,0 1 1,1 0 0,-1 0 0,0 0 0,0-1 0,1 1 0,-3 0-1,-25-1-86,25 1 112,2 0-43,1 0 17,0 0 0,-1 0-1,1 1 1,-1-1 0,1 0-1,0 0 1,0 0 0,-1 1-1,1-1 1,0 0 0,-1 0-1,1 1 1,0-1 0,0 0-1,-1 1 1,1-1 0,0 0-1,0 1 1,0-1 0,0 0-1,-1 1 1,1-1 0,0 1-1,0-1 1,0 0 0,0 1-1,0-1 1,0 1 0,0-1-1,0 0 1,0 1 0,0-1-1,0 0 1,0 1 0,1-1-1,-1 1 1,0-1 0,0 0-1,0 1 1,0-1 0,1 0-1,-1 1 1,0-1 0,0 0-1,1 1 1,-1-1 0,1 0-1,-1 1-10,24-5 106,-19-2-90,-1 0 1,1-1 0,-1 0-1,-1 0 1,1 0 0,-1 0-1,0 0 1,3-14 0,9-67 124,-9 47 182,2-67 810,-7 113-1111,1 1 1,-1-1 0,1 1 0,0-1 0,0 0 0,1 0 0,-1 0 0,5 6 0,10 21 4,-10-10 13,-1 0-1,0 1 1,-2 0 0,3 42-1,-6 98 143,-3-78 197,2-85-233,0-24 55,0 11-194,1 0 1,1 0-1,0 0 1,0 0-1,1 0 1,1 1-1,0-1 1,7-13-1,-8 19-7,0 1 0,1-1 0,0 1 0,1 0 0,-1 0 0,1 0 0,0 0 0,1 1 0,-1 0 0,1 0 0,0 0 0,0 1 0,1 0 0,-1 0 0,12-4 0,-17 7 10,1 1 0,-1 0 0,0-1 0,0 1 0,0 0 0,0 0 0,1 0 0,-1 0 0,0 0 0,0 0 0,0 0 0,1 0 0,-1 0 0,0 0 0,0 1 0,0-1 0,1 0 0,-1 1 0,0-1 0,0 1 0,0 0 0,0-1 0,0 1 0,0 0 0,0 0 0,0-1 0,-1 1 0,1 0 0,0 0 0,1 2 0,2 4 9,0-1 0,0 1 0,-1 1 0,3 8 0,-5-11-2,1 1-1,0-1 1,1 0-1,-1 0 1,1-1-1,0 1 1,4 5-1,-4-7 5,1 1-1,0-1 1,0 0 0,1 0-1,-1 0 1,0 0 0,1-1-1,0 0 1,0 0 0,-1 0-1,1-1 1,0 1 0,1-1-1,-1 0 1,6 0 0,-4-2-6,0 1 1,-1-1 0,1 0-1,0-1 1,-1 1 0,1-1-1,-1-1 1,0 1 0,1-1-1,-1 0 1,6-5 0,-6 5-10,-1-1 0,1 0 0,-1 0 1,0-1-1,0 1 0,-1-1 0,1 0 1,-1-1-1,0 1 0,-1-1 0,1 0 0,-1 0 1,0 0-1,-1 0 0,3-7 0,-1-3-29,-1 0 0,0-1-1,-1 1 1,-1-34-1,1 82 32,9 50 0,16 47 236,-27-143-241,0 3-7,-1-1 0,2 0 0,0 1 0,0-1 0,1 1-1,0-1 1,8-20 0,-7 26 23,5-14-3,1 1 1,14-23 0,-20 37-10,0 1 1,0 0-1,0 0 0,0 0 1,1 0-1,0 0 0,0 1 1,0 0-1,0-1 0,0 2 1,1-1-1,-1 0 0,1 1 1,9-4-1,-10 5 3,-1 1-1,1-1 1,0 1 0,-1-1-1,1 1 1,0 0 0,0 0 0,-1 1-1,1-1 1,0 1 0,0 0-1,-1 0 1,1 0 0,-1 0-1,1 1 1,-1-1 0,6 5-1,-3-2 3,-1 0-1,0 0 0,0 1 1,-1 0-1,1 0 0,-1 1 1,0-1-1,0 1 0,3 8 0,0 0 8,-1 0-1,-1 0 0,0 1 0,-1-1 0,0 1 1,-1 0-1,-1 1 0,0 17 0,-2 5 61,0-38-20,0-37-1,1 28-53,0 0-1,1 0 0,0 1 0,0-1 0,1 1 0,0-1 1,0 1-1,1 0 0,0 0 0,0 1 0,1-1 1,0 1-1,7-8 0,-1 3 8,0 0 0,0 0-1,1 1 1,1 1 0,-1 0 0,21-11 0,-30 19-15,0 0 1,0 0 0,0 0 0,1 1 0,-1-1-1,0 1 1,1 0 0,-1 0 0,1 0-1,-1 1 1,1-1 0,-1 1 0,5 0 0,-7 0 12,0 0 1,0 0-1,0 1 1,-1-1 0,1 1-1,0-1 1,0 1-1,-1-1 1,1 1 0,0-1-1,0 1 1,-1-1-1,1 1 1,-1 0 0,1 0-1,-1-1 1,1 1-1,-1 0 1,1 1 0,4 29-14,-5 105 141,0-134-143,1 1 1,-1 0-1,1-1 1,-1 1-1,1-1 1,0 1-1,0-1 1,0 1-1,1-1 1,-1 0-1,0 1 1,1-1-1,-1 0 1,1 0-1,0 0 1,0 0-1,0 0 1,0-1-1,0 1 1,0 0 0,0-1-1,1 0 1,-1 1-1,1-1 1,-1 0-1,1 0 1,-1-1-1,1 1 1,-1 0-1,6 0 1,0 0-97,1 1-1,0-2 1,-1 1 0,1-1 0,0 0 0,-1-1 0,1 0-1,11-3 1,-12 2 102,0-1 0,0 0 0,0 0 0,0-1 0,-1 0 0,1 0 0,-1-1 0,0 0 0,0-1 0,6-5 0,-9 6 8,-1 1-1,1 0 1,-1-1 0,0 0 0,0 0 0,0 0-1,-1 0 1,1 0 0,-1 0 0,-1-1 0,1 1-1,-1-1 1,0 1 0,0-1 0,0-11 0,-1 17-23,0 35-119,0-22 218,0 1 1,1-1 0,1 0-1,3 15 1,-5-25-179,1 0-1,0 0 1,0 0 0,0-1 0,1 1 0,-1 0-1,1 0 1,-1 0 0,1-1 0,0 1-1,0-1 1,0 0 0,0 1 0,1-1-1,-1 0 1,0 0 0,1 0 0,0-1 0,-1 1-1,1-1 1,0 1 0,0-1 0,5 2-1,-1-3-1224,0 0 126</inkml:trace>
  <inkml:trace contextRef="#ctx0" brushRef="#br0" timeOffset="4120.97">3369 95 2620,'-8'-5'20,"2"1"16,0-1 4,2 1-4,2 2-20,2-3-4,0 2 4,0 1-212,0-1-256,0 1-256</inkml:trace>
  <inkml:trace contextRef="#ctx0" brushRef="#br0" timeOffset="4590.83">3734 396 3352,'0'0'1264,"8"-24"1708,-8 23-2912,1-1 0,0 1 0,0 0 0,0 0 0,-1-1 1,1 1-1,-1 0 0,1-1 0,-1 1 0,0-1 0,1 1 0,-1-1 0,0 1 0,0-1 0,0 1 0,0 0 1,0-1-1,0 1 0,0-1 0,-1 1 0,1-1 0,0 1 0,-1 0 0,1-1 0,-2-1 0,0 0-29,-1 0-1,1 0 1,0 0 0,-1 0-1,0 1 1,0-1-1,0 1 1,0 0-1,0-1 1,-4-1-1,-1 0-54,-1 0 0,0 0 0,0 1-1,0 0 1,0 0 0,-1 1 0,1 0-1,-10 0 1,12 3 24,1 0-1,0 0 0,0 1 1,1 0-1,-1 0 0,0 0 1,1 1-1,-1-1 0,1 2 1,0-1-1,0 0 0,0 1 1,0 0-1,1 0 0,-1 0 1,1 1-1,0 0 0,0-1 1,1 1-1,-6 11 1,5-9 10,-1 0 1,2 0 0,-1 0-1,1 1 1,1-1 0,-1 1 0,1 0-1,0 0 1,1 0 0,0 0 0,0 0-1,1 0 1,0 0 0,0 1-1,4 13 1,-3-18-7,0 0 1,1-1-1,0 0 0,0 1 1,0-1-1,0 0 0,0 0 0,1 0 1,0-1-1,-1 1 0,1 0 1,0-1-1,0 0 0,0 0 0,1 0 1,-1 0-1,0 0 0,1-1 1,-1 1-1,1-1 0,3 1 0,-2 0-1,0-1-1,0 0 0,0 0 0,0-1 0,0 1 0,0-1 0,0 0 0,0-1 0,0 1 0,0-1 0,-1 0 0,1 0 0,0 0 0,0-1 0,6-2 1,1-3-12,-1 0 1,1 0 0,-1-1 0,-1-1-1,1 0 1,-1 0 0,-1-1-1,0 0 1,0-1 0,-1 0 0,-1 0-1,11-21 1,37-71 94,-26 52 880,-3-1 1,24-66 0,-49 115-945,0-1 0,0 1 0,0-1 1,0 0-1,-1 1 0,0-1 0,1 0 0,-1 0 0,-1 1 1,0-7-1,1 10-25,-1 0 0,1 0 0,0 0 0,-1 0 0,1 0 1,0 0-1,-1 0 0,1 0 0,-1 0 0,1 0 0,0 0 0,-1 0 1,1 0-1,0 0 0,-1 0 0,1 1 0,0-1 0,-1 0 0,1 0 0,0 0 1,-1 1-1,1-1 0,0 0 0,-1 0 0,1 1 0,0-1 0,0 0 0,0 1 1,-1-1-1,1 0 0,0 1 0,0-1 0,0 0 0,0 1 0,-10 13 56,-2 7-15,2 0 1,0 1 0,1 1 0,1-1-1,1 1 1,1 1 0,1-1-1,1 1 1,-1 34 0,5-44-12,1 0 0,0 0 0,1-1 0,0 1 0,8 24 0,-8-32-77,0 0-1,1-1 0,0 1 0,0 0 1,0-1-1,1 0 0,0 1 1,0-1-1,0-1 0,1 1 0,-1-1 1,1 1-1,0-1 0,10 5 0,-10-6-525,-1 0-1,1-1 0,0 0 0,0 0 0,0 0 0,0-1 0,0 0 0,0 0 0,1 0 0,-1 0 1,0-1-1,0 0 0,1 0 0,6-1 0,15-5-1194</inkml:trace>
  <inkml:trace contextRef="#ctx0" brushRef="#br0" timeOffset="6245.16">4953 295 1568,'-3'-1'162,"0"0"0,0-1 0,0 1 0,0-1-1,1 0 1,-1 1 0,0-1 0,1-1 0,-3-2 0,-15-10 460,6 8-594,0 1 1,-1 0-1,1 1 0,-1 1 1,0 0-1,0 1 0,-1 1 0,1 0 1,0 1-1,-1 1 0,-23 2 1,18 1-25,-1 0 1,1 1-1,-1 1 1,2 1-1,-1 1 1,0 1-1,-29 16 1,46-22-11,1 1 0,-1-1-1,1 1 1,-1 0 0,1 0 0,0 0-1,0 1 1,1-1 0,-1 1 0,1 0-1,-4 5 1,5-7 10,0 0-1,0 0 1,1 0-1,-1 0 1,1 0-1,-1-1 1,1 1-1,-1 0 1,1 0-1,0 0 1,0 0-1,0 0 1,0 0-1,0 0 0,1 0 1,-1 0-1,1 0 1,-1 0-1,1 0 1,0 0-1,-1 0 1,1 0-1,0 0 1,0-1-1,0 1 1,2 2-1,5 4 5,0-1 0,1 1 0,-1-1 0,1-1 0,1 0 0,-1 0 0,1-1 0,0 0 0,0 0 0,1-1 0,-1-1 0,1 0 0,0 0 0,0-1 0,0 0 0,0-1 0,0-1 0,0 1 0,0-2 0,0 1 0,1-2 0,-1 1 0,-1-2 0,1 1 0,0-2 0,-1 1 0,16-9 0,-18 8-15,0-1 0,0 0 0,-1 0 0,0-1-1,0 0 1,-1 0 0,1 0 0,-1-1 0,-1 0-1,1-1 1,-1 1 0,-1-1 0,1 0 0,-1 0-1,-1 0 1,1-1 0,-1 1 0,-1-1 0,0 0 0,0 0-1,-1 1 1,0-1 0,0-17 0,-1 26 8,0 0 1,0 0-1,0-1 1,-1 1-1,1 0 1,0 0 0,0 0-1,0 0 1,0 0-1,-1 0 1,1 0-1,0 0 1,0 0-1,0 0 1,0 0 0,-1 0-1,1 0 1,0 0-1,0 0 1,0 0-1,-1 0 1,1 0-1,0 0 1,0 0 0,0 0-1,0 0 1,-1 0-1,1 0 1,0 0-1,0 0 1,0 0-1,0 0 1,0 1 0,-1-1-1,1 0 1,0 0-1,0 0 1,0 0-1,0 0 1,0 1-1,0-1 1,0 0 0,-1 0-1,1 0 1,0 0-1,0 0 1,0 1-1,0-1 1,0 0-1,0 0 1,0 0 0,0 1-1,0-1 1,-7 9 2,4-3-3,1 1 1,-1-1-1,2 1 0,-1-1 1,1 1-1,0 0 1,0 0-1,1 0 1,-1 0-1,2 0 1,-1 0-1,1 0 0,0-1 1,0 1-1,1 0 1,0-1-1,0 1 1,1-1-1,3 8 0,-1-7-26,-1 0-1,1 0 0,0-1 0,0 0 0,1 0 0,0 0 0,0 0 0,0-1 0,1 0 1,0-1-1,0 1 0,0-1 0,0 0 0,1-1 0,-1 0 0,1 0 0,0-1 0,0 0 1,0 0-1,0-1 0,0 0 0,14 0 0,-16-1 19,-1 0 0,0 0-1,0-1 1,1 0 0,-1 0 0,0 0-1,0 0 1,0-1 0,9-4 0,-12 5 3,0 0 0,0-1 0,0 1 0,0-1 0,-1 0 0,1 0 0,0 1 0,-1-1 0,1 0 0,-1 0 0,0 0 0,0-1 1,0 1-1,0 0 0,0 0 0,0-1 0,0 1 0,-1 0 0,1-1 0,-1 1 0,0-1 0,0 1 0,0-4 0,0-3-11,1 5 8,-1 0 1,0 0-1,0 0 1,0-1-1,0 1 1,-1 0 0,1 0-1,-1 0 1,0 0-1,0 0 1,-1 0-1,1 1 1,-1-1-1,0 0 1,0 1 0,0-1-1,-1 1 1,-4-6-1,-5-5-5,10 12 0,1 0 0,-1-1 0,0 1 0,0 1 0,1-1 0,-1 0 0,0 0 0,-1 1 0,1-1 0,0 1 0,0-1 0,-1 1 0,1 0 0,0 0 1,-1 0-1,0 1 0,1-1 0,-1 0 0,1 1 0,-5-1 0,6 6 11,-1-1 0,2 1 0,-1 0 0,1-1 0,-1 1 0,1 0 0,0-1 0,1 1 0,1 8 0,10 10 38,24 34-1,-25-41-45,0 1 0,-1 0-1,0 1 1,10 28 0,-16-32 20,0-1 1,-1 2 0,0-1 0,1 21-1,-4-29 14,0-1 0,0 1 0,-1 0 0,0-1 0,0 1-1,0-1 1,0 0 0,-1 1 0,0-1 0,0 0 0,-1 0-1,1 0 1,-1 0 0,-4 5 0,0-2 65,1-1-1,-1 0 1,-1 0 0,1 0-1,-1-1 1,0-1 0,0 1-1,-1-1 1,0-1 0,0 1-1,0-1 1,-10 2-1,5-2-27,1-1 0,-1-1 0,0 0-1,1-1 1,-1-1 0,0 0 0,0-1-1,-15-2 1,10 0-58,1-1 1,-1-1-1,1-1 0,0 0 0,1-2 1,-1 0-1,2 0 0,-1-2 0,1 0 0,0-1 1,1 0-1,-25-25 0,24 17-15,0 0 0,2-1 0,0 0 0,1-1 0,0-1 1,2 0-1,1-1 0,1 0 0,1 0 0,1-1 0,1 0 0,1 0 0,1 0 0,-2-49 0,6 56-12,-1 4 12,1-1-1,0 1 0,1-1 0,0 1 0,1-1 0,1 1 0,0 0 1,1 0-1,9-22 0,-9 27 1,1 0-1,0 0 1,0 1 0,0 0 0,1 0-1,0 0 1,1 0 0,0 1 0,-1 0-1,2 1 1,-1 0 0,1 0-1,0 0 1,0 1 0,8-3 0,2 1 8,-1 1 0,1 1 0,0 1 1,0 0-1,0 1 0,29 2 0,-16 1-32,0 1 0,0 2 0,0 1-1,0 1 1,43 16 0,-51-14-265,1 1 1,-2 2-1,1 0 1,-1 1-1,-1 2 1,0 0-1,24 22 1,-18-6-780,-17-14 529</inkml:trace>
  <inkml:trace contextRef="#ctx0" brushRef="#br0" timeOffset="7841.15">5658 386 736,'9'1'111,"1"0"-1,-1-1 0,1 0 1,9-2-1,-15 1-93,1 0-1,-1 0 1,0-1-1,1 0 1,-1 0-1,0 0 1,0 0-1,-1-1 1,1 0-1,4-3 0,-1 1 36,-1-1 0,0 1 0,0-1 0,-1 0 0,0 0-1,0-1 1,0 1 0,-1-1 0,0 0 0,0-1 0,-1 1 0,1-1-1,-2 1 1,1-1 0,-1 0 0,0 0 0,-1 0 0,0 0-1,0-11 1,-1 17-45,0 0 0,0-1 0,0 1 1,-1 0-1,1 0 0,-1 0 0,1 0 0,-1 0 0,0 0 0,0 1 0,0-1 0,0 0 0,0 0 0,0 0 0,0 1 0,-1-1 1,1 1-1,-1-1 0,-1-1 0,0 1-9,0 0 1,-1 0-1,1 0 0,-1 0 1,1 1-1,-1-1 1,0 1-1,0 0 1,-7-1-1,5 1-2,-1 0 0,0 1 0,0 0 0,0 0 0,0 0 0,0 1 0,0 0 0,1 1 0,-1-1 0,0 1 0,-11 5 0,13-4-2,1 0 0,0 0-1,-1 0 1,1 0 0,0 1 0,1 0 0,-1 0 0,1 0 0,-1 0 0,1 0 0,1 1 0,-1-1 0,-4 10 0,4-5 13,1 0-1,-1 0 1,1 0-1,1 1 1,0-1-1,0 18 1,2-23-2,0 0 0,0 0 1,0 0-1,0 0 0,1 0 0,0 0 0,-1 0 1,1-1-1,1 1 0,-1-1 0,1 1 0,-1-1 1,1 0-1,0 0 0,0 0 0,0 0 0,6 4 1,4 2 3,1 0-1,-1 0 1,20 8 0,-14-9 9,0-1 1,1 0-1,0-2 0,0 0 0,0-1 0,0-1 0,38 0 1,-56-3-21,0 0 0,0-1 0,-1 1 0,1 0 0,0-1 0,-1 1 0,1-1 0,0 0 0,-1 0 0,1 0 0,-1 0 0,1 0 0,-1 0 0,0 0 0,1 0 0,-1 0 0,0 0 0,0-1 0,0 1 0,0-1 1,0 1-1,0-1 0,0 1 0,0-1 0,-1 1 0,1-1 0,0 0 0,-1 0 0,0 1 0,1-1 0,-1-2 0,2-8 22,-1 0-1,0 0 1,-1-18-1,0 18 136,-7-12 748,0-4-261,7 26-597,0 0 0,0-1 1,0 1-1,0 0 0,1 0 0,-1-1 0,1 1 1,0 0-1,-1 0 0,1 0 0,0-1 0,0 1 1,0 0-1,0 0 0,1 0 0,-1 1 0,3-4 1,-1 3-51,0 0 1,1-1 0,-1 1 0,1 0 0,0 1 0,-1-1 0,1 1-1,0-1 1,8 0 0,-3-1-21,1 1 1,0 1-1,0 0 0,-1 0 1,1 1-1,0 0 0,11 2 0,-16-1 22,0 0-1,0 0 0,0 1 0,0 0 1,0 0-1,-1 0 0,1 0 0,-1 1 0,1 0 1,-1 0-1,0 0 0,0 0 0,0 1 1,-1 0-1,5 5 0,-6-6 3,0 0 0,0 0 0,-1 0 0,1 0 0,-1 0 0,0 1 0,0-1 0,0 0-1,0 1 1,-1-1 0,1 1 0,-1-1 0,0 1 0,0-1 0,0 0 0,-1 1 0,1-1 0,-1 1 0,0-1 0,1 0 0,-4 6 0,0 2 20,-1-1 1,0 1 0,-1-1-1,-13 18 1,11-19 15,0 0-1,0-1 1,-1 0 0,-1-1 0,1 0 0,-1 0-1,-20 9 1,26-14-34,33-28-3811,-14 15 3117</inkml:trace>
  <inkml:trace contextRef="#ctx0" brushRef="#br0" timeOffset="9523.93">6427 233 1960,'3'-3'184,"0"0"-1,-1-1 1,0 0-1,1 0 1,-1 0 0,0 0-1,-1 0 1,3-6-1,-4 9-144,0 1-1,0-1 1,0 0-1,0 0 0,0 1 1,0-1-1,0 0 1,0 0-1,0 1 1,0-1-1,-1 0 1,1 0-1,0 1 1,0-1-1,-1 0 1,1 1-1,0-1 0,-1 0 1,1 1-1,-1-1 1,0 0-1,0 0-45,0 0 0,-1 1 0,1-1 0,0 0-1,-1 1 1,1-1 0,0 1 0,-1-1-1,1 1 1,-1 0 0,1 0 0,-1-1 0,1 1-1,-1 0 1,-1 0 0,-3 1 5,0 0-1,1 1 1,-1-1-1,0 1 1,0 0-1,1 0 1,-1 1-1,1 0 1,0 0-1,0 0 1,0 0-1,0 1 1,0 0-1,-7 8 0,4-4 22,0 1-1,1-1 0,0 1 0,1 1 0,0-1 0,0 1 0,-5 13 0,10-20-16,-1 0 0,1 0 0,0 1 0,1-1 0,-1 0 0,0 1 0,1-1-1,0 0 1,0 1 0,0-1 0,0 0 0,1 1 0,-1-1 0,1 0 0,0 1 0,-1-1 0,2 0 0,-1 0 0,0 0 0,1 0 0,-1 0 0,1 0 0,0 0 0,0 0 0,0-1 0,5 5 0,-1-2-6,0 0 0,0-1-1,0 0 1,1 0 0,0-1 0,-1 0 0,1 0 0,1-1 0,-1 0-1,0 0 1,10 1 0,0 0-85,0-2 0,0 0-1,0-1 1,-1 0 0,1-2-1,25-4 1,-35 5 83,-1-1-1,0 1 0,0-1 1,0 0-1,0-1 1,0 1-1,-1-1 1,1 0-1,-1-1 1,0 1-1,0-1 0,0 0 1,0-1-1,0 1 1,-1-1-1,0 0 1,0 0-1,-1 0 0,1 0 1,3-9-1,-5 10 8,-1 0-1,0 0 0,0 0 0,-1 0 1,1 0-1,-1 0 0,0 0 1,0 0-1,0 0 0,-1 0 0,1 0 1,-1 0-1,0 0 0,0 0 1,-1 1-1,1-1 0,-1 0 0,0 1 1,0-1-1,-2-3 0,4 6-6,0 1-1,-1-1 0,1 1 0,0-1 1,-1 1-1,1-1 0,0 1 0,-1 0 1,1-1-1,0 1 0,-1-1 0,1 1 1,-1 0-1,1-1 0,-1 1 0,1 0 1,-1-1-1,1 1 0,-1 0 0,1 0 0,-1 0 1,0 0-1,1-1 0,-1 1 0,0 0 1,-4 11-32,4 29 31,1-34-50,0-5 60,0 0 0,1 0 0,-1 0 0,0 0 0,1 0-1,-1 0 1,0 0 0,1 0 0,-1 0 0,1 0 0,0 0 0,-1 0 0,1-1 0,0 1 0,-1 0 0,1 0 0,0-1-1,0 1 1,0 0 0,-1-1 0,1 1 0,0-1 0,0 1 0,0-1 0,0 0 0,0 1 0,0-1 0,0 0-1,0 0 1,0 0 0,2 1 0,39 1 303,-32-3-16,14-28-263,-5 15-90,-5 4 243,-1-1 0,17-16 0,-28 25-92,1-1 1,0-1 0,-1 1-1,1 0 1,-1-1 0,0 1-1,0-1 1,-1 1-1,1-1 1,-1 0 0,0 0-1,1 0 1,-2 0 0,1 0-1,0-5 1,-1 8-85,-1 0 0,1 0 0,-1 0 0,1 0 0,-1 0 0,0 1 0,0-1 1,1 0-1,-1 0 0,0 0 0,0 0 0,0 1 0,0-1 0,1 0 0,-1 1 0,0-1 0,0 1 0,-1-1 0,1 1 1,0 0-1,0-1 0,0 1 0,0 0 0,0 0 0,0-1 0,-3 1 0,-30-3-138,23 4 127,0 0 0,1 1 1,-1 0-1,1 1 0,-1 0 0,1 1 1,0 0-1,0 0 0,0 1 1,1 1-1,0-1 0,0 1 0,0 1 1,-13 13-1,15-14 9,0 1-1,0 1 1,0-1 0,1 1-1,1 0 1,-1 0 0,1 1-1,1 0 1,-1 0 0,2 0-1,-1 0 1,1 1 0,0-1-1,1 1 1,0 0 0,0 11-1,2-18 7,1-1 0,-1 0 0,1 0 0,-1 1 0,1-1 0,0 0 0,0 0 0,0 0 0,0 0 0,0 0 0,0 0 0,1 0 0,-1-1 0,0 1 1,1 0-1,0-1 0,-1 1 0,1-1 0,0 1 0,0-1 0,0 0 0,0 0 0,0 0 0,0 0 0,0 0 0,0 0 0,0-1 0,0 1 0,1-1 0,1 1 0,10 1 39,-1 0 0,0 0 0,22-1 0,-27-2-44,0 0 0,0-1 0,-1 1 0,1-2 0,-1 1 0,1-1 0,-1 0 0,0-1 0,0 1 0,8-7 0,1-1-4,-1 0 1,0-1-1,15-16 1,-26 24-17,0-1 1,0 1-1,-1-1 1,1 0 0,-1 0-1,0-1 1,-1 1-1,1-1 1,-1 1 0,0-1-1,-1 0 1,1 0-1,-1 0 1,0 0 0,0 0-1,-1-9 1,0 15-16,-19 2-132,13 7 184,1 0 0,0 0 0,0 1 0,1 0-1,0 0 1,0 0 0,-1 11 0,4-17-29,1-1 0,-1 0 0,1 0 0,0 1 0,0-1 0,1 0-1,-1 1 1,1-1 0,-1 0 0,1 0 0,0 0 0,0 1 0,0-1 0,1 0 0,-1 0-1,1-1 1,0 1 0,0 0 0,0 0 0,0-1 0,0 1 0,3 2 0,1 0-30,1-1 1,0 1 0,0-1 0,0 0-1,0-1 1,0 1 0,1-2-1,9 4 1,-6-4-88,0 1 0,0-1-1,1-1 1,-1 0 0,1 0 0,-1-1-1,17-2 1,-23 1 120,0 0 0,0 1 0,0-2 0,-1 1 0,1 0 0,0-1 1,-1 0-1,1 0 0,-1 0 0,1-1 0,-1 0 0,0 1 0,0-2 0,0 1 0,-1 0 0,1-1 0,-1 1 0,0-1 0,4-6 0,-6 7 8,1 0 0,-2 0 0,1-1 0,0 1 0,-1 0 0,1 0 0,-1-1 0,0 1 0,0 0 0,-1-6 0,0 6-3,1 1-1,-1-1 0,1 0 0,0 1 0,0-1 0,1 1 0,-1-1 0,0 0 0,1 1 0,-1-1 0,1 1 1,0-1-1,2-3 0,-3 5 0,0 1 1,1-1-1,-1 1 1,0 0 0,0-1-1,1 1 1,-1 0-1,0-1 1,1 1 0,-1 0-1,1-1 1,-1 1-1,0 0 1,1 0 0,-1-1-1,1 1 1,-1 0-1,0 0 1,1 0-1,-1 0 1,1-1 0,-1 1-1,1 0 1,-1 0-1,1 0 1,-1 0 0,1 0-1,-1 0 1,1 0-1,-1 0 1,1 1-1,-1-1 1,0 0 0,1 0-1,0 0 1,11 17-24,1 25 79,-10 170 2824,-3-238-2883,0 0-1,2 0 1,1 0-1,11-43 1,-12 61 3,1 0 0,0 0 0,0 1 0,1-1 0,0 1 1,0-1-1,1 1 0,0 1 0,0-1 0,0 1 0,1-1 0,0 2 0,1-1 1,-1 1-1,1 0 0,0 0 0,0 0 0,12-4 0,-17 8 0,0 0 1,-1 0-1,1 0 0,0 1 0,-1-1 0,1 1 1,0-1-1,0 1 0,0 0 0,-1 0 0,1 0 0,0 0 1,0 0-1,0 0 0,-1 0 0,1 1 0,0-1 0,0 1 1,-1-1-1,1 1 0,0-1 0,3 3 0,-3-1 4,0 0 0,0 0 0,0 0 0,0 1 1,-1-1-1,1 1 0,0-1 0,-1 1 0,0-1 0,0 1 0,0 0 0,0 0 0,1 2 0,1 12-13,0 0 0,-1 0 0,-1 33 0,-1-45-10,0 73 27,0-77-3,0 0 1,-1 0-1,1 0 0,-1 0 0,1 0 0,0 1 0,-1-1 0,0 0 0,1 0 1,-1 0-1,0-1 0,1 1 0,-1 0 0,0 0 0,0 0 0,0 0 0,0-1 1,0 1-1,0 0 0,0-1 0,0 1 0,0-1 0,0 1 0,0-1 0,0 0 1,0 1-1,0-1 0,-2 0 0,2-2-1,0 0 1,0 0-1,1 0 0,-1 0 1,1 0-1,-1 0 1,1-1-1,0 1 0,0 0 1,0 0-1,0-1 0,0 1 1,1-2-1,-1 2-3,1-9-1,0 1-1,1 0 1,0 0 0,1 0 0,0 0-1,0 0 1,1 1 0,1-1 0,0 1-1,7-12 1,10-10-20,35-42 0,-53 69 24,-1 1 0,1-1 0,0 1-1,0 0 1,0 0 0,0 0 0,0 0-1,1 1 1,-1-1 0,9-2 0,-11 5-5,0-1 1,0 1 0,0-1-1,-1 1 1,1 0-1,0-1 1,0 1 0,0 0-1,0 1 1,0-1 0,0 0-1,0 0 1,-1 1 0,1-1-1,0 1 1,0-1 0,0 1-1,-1 0 1,1 0 0,0 0-1,-1 0 1,1 0-1,-1 0 1,1 0 0,-1 1-1,0-1 1,1 0 0,-1 1-1,2 2 1,3 7 11,0 1-1,0 0 1,-1 0 0,0 1 0,4 19-1,10 69-3,-17-87 28,1 17 2,-2 0-1,-2 35 1,0-12-44,1-46-647,-1-1 0,1 1 0,-2-1 0,1 1 0,-4 10 1,4-11-829</inkml:trace>
  <inkml:trace contextRef="#ctx0" brushRef="#br0" timeOffset="10040.56">7912 520 2392,'-1'11'329,"0"-1"0,-1 0 1,0 0-1,-5 15 0,-6 29 358,9 6 110,3-28-703,-7 35 0,7-59 56,-1 1 1,0-1-1,0-1 1,-1 1-1,0 0 1,-1 0 0,1-1-1,-1 0 1,-7 10-1,10-16-63,0 0-1,1 0 1,-1 0 0,0 0-1,0-1 1,0 1-1,0 0 1,0 0 0,0 0-1,0-1 1,0 1-1,0-1 1,0 1-1,0-1 1,0 1 0,-1-1-1,1 1 1,0-1-1,0 0 1,0 0 0,-1 0-1,1 1 1,0-1-1,-2-1 1,1 1-40,0-1-1,0 0 1,1 0-1,-1 0 1,0 0 0,1 0-1,-1 0 1,1 0 0,-1 0-1,1-1 1,0 1-1,-1-1 1,1 1 0,-1-3-1,-2-2-40,0 0-1,1 0 1,0 0-1,0-1 1,1 1 0,0-1-1,-3-11 1,3-19-39,1 0 1,2 1 0,1-1 0,2 0-1,1 1 1,2 0 0,2 0 0,1 1-1,2 0 1,23-49 0,-26 66 22,1 1 1,0 1 0,1 0-1,1 0 1,26-27-1,-34 39 6,0-1 0,1 1 0,0 0 0,0 0 0,0 0-1,0 1 1,1 0 0,-1 0 0,1 0 0,0 1 0,0 0 0,0 0-1,0 0 1,0 1 0,0 0 0,0 0 0,1 0 0,-1 1-1,0 0 1,0 0 0,1 1 0,6 1 0,-8 0 6,-1 0 0,0 0 0,0 1 0,0-1 1,0 1-1,0 0 0,0 0 0,-1 1 0,1-1 0,-1 1 0,0-1 0,0 1 1,0 0-1,-1 0 0,0 1 0,1-1 0,2 9 0,0-1 5,-1 1-1,0-1 1,-1 1 0,0 0-1,1 18 1,-4-28-6,0 1-1,0 0 1,0 0 0,0 0 0,-1 0-1,0 0 1,0 0 0,0-1-1,0 1 1,0 0 0,-1-1 0,1 1-1,-1-1 1,0 1 0,0-1 0,-3 3-1,-1 1 3,-1-1-1,1 0 0,-1 0 0,-1-1 0,1 0 0,-9 5 0,4-4 47,-1 0 0,1 0 0,-1-1 0,-1-1 0,-21 5 0,29-7-142,0-1 0,1 0 0,-1-1 0,0 1 0,0-1 1,0 0-1,0-1 0,1 1 0,-1-1 0,0 0 0,0-1 1,1 0-1,-1 1 0,1-2 0,-10-4 0,12 5-157,1 0 1,0 0-1,0 0 0,0 0 1,0 0-1,1 0 0,-1-1 1,0 1-1,1-1 0,0 1 1,0-1-1,0 0 0,0 1 1,0-1-1,0 0 0,0-3 1,0-15-1477</inkml:trace>
  <inkml:trace contextRef="#ctx0" brushRef="#br0" timeOffset="10649.1">8303 13 1624,'3'6'209,"-1"0"-1,0 1 1,0-1-1,-1 0 1,0 1-1,0-1 0,0 1 1,-1 0-1,0-1 1,0 1-1,-2 12 1,1 7-57,0-4-97,-1-1 0,-6 24 0,4-23 11,1 0 1,-1 26-1,4-41-62,1 1 0,0-1 0,1 1 0,-1-1 0,1 1 0,1-1 0,5 13 0,-7-18 18,-1-1 1,1 1-1,0 0 1,0 0 0,0-1-1,0 1 1,0-1-1,0 1 1,1-1 0,-1 1-1,0-1 1,1 0-1,-1 1 1,1-1 0,-1 0-1,1 0 1,0 0-1,0 0 1,-1-1 0,1 1-1,0 0 1,0-1-1,0 1 1,0-1 0,0 1-1,-1-1 1,1 0-1,0 0 1,0 0 0,0 0-1,0 0 1,0-1-1,0 1 1,0-1 0,0 1-1,2-2 1,-2 1 12,-1 1-1,1-1 1,-1 0 0,0 0-1,1-1 1,-1 1 0,0 0-1,0 0 1,0 0 0,0-1-1,0 1 1,0-1 0,0 1-1,0-1 1,-1 1 0,1-1-1,-1 1 1,1-1 0,0-1-1,2-33 121,-3 36-223,-13 16-108,11-11 208,1 0-1,0 1 1,0-1 0,1 1-1,-1-1 1,1 1 0,1-1-1,-1 1 1,3 9 0,-3-14-25,0 1 0,1-1 1,-1 1-1,1-1 0,-1 0 1,1 0-1,0 1 1,-1-1-1,1 0 0,0 0 1,0 0-1,0 0 0,0 0 1,0 0-1,0 0 0,0 0 1,0 0-1,1 0 1,-1 0-1,0-1 0,0 1 1,1 0-1,-1-1 0,0 0 1,1 1-1,-1-1 0,1 0 1,-1 1-1,1-1 1,-1 0-1,0 0 0,1 0 1,-1 0-1,1 0 0,-1-1 1,1 1-1,-1 0 0,0-1 1,1 1-1,-1-1 1,0 1-1,3-2 0,3-2-6,0 1 0,0-2 0,0 1 0,0-1 0,0 0 0,-1 0-1,6-7 1,39-45-4,-46 51-17,1-1 1,-1 0-1,0-1 0,0 0 0,-1 1 0,0-1 0,-1-1 1,0 1-1,0 0 0,-1-1 0,1 0 0,-2 1 0,0-1 1,0 0-1,0-12 0,-1 19 13,-1 0 0,1 0 0,0 0-1,-1 0 1,0 0 0,1 0 0,-1 0 0,0 1 0,0-1 0,0 0 0,0 1-1,0-1 1,0 1 0,-1-1 0,1 1 0,0-1 0,-1 1 0,1 0-1,-1 0 1,0 0 0,1 0 0,-1 0 0,0 0 0,1 0 0,-1 0 0,0 1-1,0-1 1,0 1 0,0-1 0,-2 1 0,1-1-3,0 0 0,0 1 0,-1-1 0,1 1 0,0 0 0,-1 0 1,1 1-1,0-1 0,0 0 0,0 1 0,-1 0 0,1 0 0,0 0 0,0 0 0,0 0 0,0 1 0,-4 3 1,-1 2 12,1 0 0,0 1 0,1 0 0,0 0 0,0 0 0,1 1 0,0 0 0,0 0 0,1 1 0,0-1 0,-3 16 0,2-3 66,1 0 0,1 0 0,0 1-1,2 25 1,1-45-40,0 1 0,0-1 0,1 0 0,0 0 0,-1 0-1,1 0 1,0 0 0,0 0 0,1 0 0,-1 0 0,0 0 0,1 0-1,0 0 1,0-1 0,0 1 0,0-1 0,0 1 0,0-1 0,1 0-1,3 3 1,-2-2-252,1-1 1,-1 1-1,1-1 0,0 0 0,0 0 0,0-1 0,-1 1 0,2-1 0,-1 0 0,0 0 0,0-1 1,5 0-1,4 0-1357</inkml:trace>
  <inkml:trace contextRef="#ctx0" brushRef="#br0" timeOffset="11006.83">8865 470 1456,'2'0'70,"1"0"0,-1-1 0,0 1-1,1 0 1,-1-1 0,0 1 0,1-1 0,-1 1-1,0-1 1,0 0 0,0 0 0,0 0 0,0-1-1,0 1 1,0 0 0,0-1 0,0 1 0,0-1-1,-1 1 1,1-1 0,-1 0 0,1 0 0,-1 0-1,0 0 1,0 0 0,2-4 0,0-2 188,-1 1 0,0-1 1,-1 1-1,1-1 0,-2 0 0,1 1 0,-1-9 0,-1 14-312,0 0 0,0-1-1,0 1 1,0 0 0,0 0-1,0 0 1,-1 0-1,1 1 1,-1-1 0,1 0-1,-1 0 1,0 1-1,0-1 1,0 1 0,0 0-1,0-1 1,0 1-1,0 0 1,-4-1 0,-7-6-1981,5 4 943</inkml:trace>
  <inkml:trace contextRef="#ctx0" brushRef="#br0" timeOffset="11583.48">9279 248 3000,'-1'0'139,"-1"0"0,1 0 1,0 0-1,-1 0 0,1 0 0,0 0 0,-1 0 0,1 0 0,0-1 0,0 1 0,-1 0 0,1-1 1,0 1-1,0-1 0,0 0 0,0 1 0,0-1 0,-2-1 0,-7-5-114,8 5-24,-1 0 0,0 0 0,0 1 0,0 0 1,0-1-1,0 1 0,0 0 0,0 1 0,-1-1 0,1 0 0,0 1 1,0 0-1,-1 0 0,1 0 0,0 0 0,0 0 0,-1 1 0,-4 1 1,3-1 1,0 1 0,0 1 1,0-1-1,0 1 0,1 0 1,-1 0-1,1 0 0,0 1 1,0-1-1,-5 7 0,1-1 3,1 1-1,0-1 1,1 1-1,0 0 0,1 1 1,0-1-1,0 1 1,1 0-1,-5 22 1,8-27 5,1 0 0,-1-1 1,1 1-1,0 0 1,1 0-1,-1 0 0,1 0 1,0 0-1,1-1 1,-1 1-1,1-1 0,0 1 1,0-1-1,1 1 1,6 8-1,-7-11-4,1 0 1,-1 0-1,1 0 0,0-1 1,0 1-1,0-1 0,0 0 0,0 0 1,1 0-1,-1 0 0,0 0 1,1-1-1,0 0 0,-1 1 0,1-1 1,0-1-1,0 1 0,-1 0 1,1-1-1,0 0 0,0 0 0,0 0 1,0-1-1,-1 1 0,7-2 1,-4 0-8,0 0 0,0 0 0,0 0 0,0-1 0,-1 0 0,1 0 1,-1-1-1,0 0 0,0 1 0,0-2 0,0 1 0,-1 0 0,0-1 1,0 0-1,0 0 0,5-9 0,-4 5 92,0 1 1,-1-1-1,-1 0 0,1 0 1,-1 0-1,-1-1 0,0 1 1,0-1-1,0 1 0,-1-12 1,-2 13-51,1 1-1,-2 0 1,1 0 0,-1 0 0,0 0 0,0 1 0,-1-1 0,0 0 0,0 1 0,-5-7 0,6 9-166,-1 0-1,0 0 1,0 0 0,-1 0 0,1 1 0,-1 0 0,0-1 0,-7-4-1,9 7-210,-1 0-1,1 0 0,-1-1 0,0 2 1,1-1-1,-1 0 0,0 1 0,1-1 0,-1 1 1,-3-1-1</inkml:trace>
  <inkml:trace contextRef="#ctx0" brushRef="#br0" timeOffset="12723.83">9359 483 1232,'3'1'45,"0"-1"0,-1 1 0,1 0-1,0 0 1,0 0 0,-1 0 0,1 0 0,0 0 0,-1 1-1,3 1 1,20 10 1322,-24-13-1342,0 0 1,0 0-1,0 0 1,0 1-1,0-1 1,1 0-1,-1-1 0,0 1 1,0 0-1,0 0 1,0 0-1,0-1 1,0 1-1,0 0 0,0-1 1,0 1-1,0-1 1,0 1-1,0-1 1,0 0-1,-1 1 1,3-2-1,4-5 57,0-1 1,0 1-1,0-1 0,-1-1 0,0 1 1,-1-1-1,0 0 0,0 0 0,-1 0 1,0-1-1,-1 1 0,0-1 0,0 0 1,-1 0-1,0 0 0,-1-1 0,0 1 1,-1-11-1,0 3-80,1 14-1,-1 0 0,1 0 0,-1 0 0,0 0 0,-1 0 0,1 1 0,-1-1 0,1 0 1,-1 0-1,-1 0 0,1 0 0,0 0 0,-1 1 0,0-1 0,-3-4 0,3 5-12,0 0 0,-1 1 0,0 0 0,1-1 0,-1 1 1,0 0-1,-5-2 0,8 3 8,-1 1 0,0 0 0,0-1 0,1 1 0,-1 0 1,0-1-1,0 1 0,1 0 0,-1 0 0,0 0 0,0 0 1,1 0-1,-1 0 0,0 0 0,0 0 0,0 0 0,1 0 1,-1 0-1,0 1 0,0-1 0,1 0 0,-1 0 0,0 1 1,1-1-1,-1 1 0,0-1 0,1 0 0,-1 1 0,0-1 1,1 1-1,-1 0 0,1-1 0,-1 1 0,1-1 0,-1 1 0,1 0 1,-1 1-1,0 0 9,-1 0 1,1 0 0,0 0-1,1 0 1,-1 0 0,0 0 0,0 1-1,1-1 1,-1 0 0,1 0-1,0 1 1,0-1 0,0 0-1,0 1 1,0-1 0,1 3-1,0-3-3,0-1 1,0 1-1,0-1 0,0 0 0,0 0 1,0 1-1,1-1 0,-1 0 0,0 0 0,1 0 1,-1 0-1,1-1 0,-1 1 0,1 0 1,-1-1-1,1 1 0,-1-1 0,1 1 0,0-1 1,-1 0-1,1 1 0,0-1 0,2 0 0,10 0 5,0 0-1,0 0 0,-1-1 0,1-1 1,14-4-1,-11 3-88,1 0 0,24 0-1,-42 3 83,1 1 0,0-1-1,0 1 1,0-1 0,-1 1-1,1 0 1,0 0-1,0-1 1,-1 1 0,1 0-1,-1 0 1,1 0 0,-1-1-1,1 1 1,-1 0-1,1 0 1,-1 0 0,0 0-1,0 0 1,1 0-1,-1 0 1,0 0 0,0 0-1,0 0 1,0 1 0,0 1-7,1 0 1,-1 0 0,0 0-1,0 0 1,0 0 0,0 0-1,-1 0 1,0 4-1,-22 31 4,19-33 16,1 0 0,-1 0 0,1 0-1,0 1 1,0 0 0,1-1 0,0 1-1,0 0 1,0 0 0,1 0 0,0 0-1,-1 10 1,2-14-8,-1-1 1,1 1-1,0-1 0,0 1 1,0-1-1,1 1 0,-1-1 1,0 1-1,1-1 0,-1 1 1,0-1-1,1 1 0,0-1 1,-1 0-1,1 1 0,0-1 1,0 0-1,0 0 0,-1 1 1,2-1-1,-1 0 0,0 0 1,0 0-1,2 1 0,0-1-8,1 1 0,0-1 0,0-1 0,0 1-1,0 0 1,0-1 0,0 0 0,6 0 0,-1-1 3,-1 0 0,1-1 0,-1 1 0,1-1 0,-1-1 0,0 0 0,0 0 0,0-1 1,0 0-1,7-5 0,5-3 2,-1-2 0,26-23 0,-30 22 140,-1 0 0,14-17-1,-23 25 56,0 0-1,0 0 1,0-1-1,-1 1 1,-1-1-1,1 0 1,3-14-1,-6 20-185,-1 0 0,0 0 1,0 1-1,1-1 0,-1 0 0,0 0 0,-1 0 0,1 0 0,0 0 0,0 0 0,-1 1 0,1-1 0,-1 0 0,0 0 0,0 0 0,1 1 0,-1-1 1,0 1-1,0-1 0,0 0 0,-1 1 0,1 0 0,0-1 0,-1 1 0,1 0 0,-1 0 0,1-1 0,-1 1 0,1 0 0,-1 0 0,0 1 1,1-1-1,-1 0 0,0 1 0,0-1 0,0 1 0,-2-1 0,0 0-23,0 0-1,-1 1 1,1-1 0,0 1-1,-1 0 1,1 1 0,0-1-1,-1 1 1,1-1 0,0 1-1,0 0 1,0 1 0,0-1-1,0 1 1,-7 4 0,2 1 20,1 0 0,0 0 1,0 1-1,0 1 0,1-1 0,1 1 1,-1 0-1,1 1 0,1 0 1,0 0-1,0 0 0,1 0 1,0 1-1,1-1 0,0 1 0,1 0 1,0 0-1,0 20 0,2-30-3,0 0 0,0 0-1,1 0 1,-1 0 0,0 0-1,1 0 1,-1 0 0,0-1 0,1 1-1,-1 0 1,1 0 0,-1 0-1,1-1 1,0 1 0,-1 0-1,1-1 1,0 1 0,0 0-1,-1-1 1,1 1 0,0-1-1,0 1 1,0-1 0,0 0-1,-1 1 1,1-1 0,0 0-1,0 1 1,0-1 0,0 0-1,0 0 1,0 0 0,0 0-1,0 0 1,0 0 0,1 0 0,1 0-5,0 0 1,0 0 0,-1-1-1,1 1 1,0-1 0,0 1 0,0-1-1,-1 0 1,1 0 0,0 0-1,2-2 1,18-14 86,-15 12-100,1-2 0,-1 1 0,0-1 0,-1 0 0,14-16 0,-20 28-17,-1 0 1,1 0-1,-1 0 0,0 1 0,0-1 1,-1 0-1,-2 10 0,-21 51 95,19-48-37,-2 0 0,0-1 0,-18 33-1,4-17-26,-2-2-1,-1 0 0,-2-2 0,-35 33 0,46-49 121,-1 0 0,0-1 0,0-1 0,-2-1 0,1 0-1,-1-1 1,0-1 0,-1-1 0,0 0 0,-22 4 0,38-11-130,-1 1 0,1 0 0,-1-1 1,0 0-1,1 0 0,-1 0 1,1 0-1,-1 0 0,0-1 1,1 0-1,-1 1 0,1-1 1,-1-1-1,1 1 0,0 0 0,-1-1 1,1 0-1,0 0 0,0 0 1,0 0-1,0 0 0,-3-4 1,4 3-342,0 0 0,0 0 1,0 0-1,0 0 0,0-1 1,1 1-1,0 0 0,0-1 1,0 1-1,0-1 1,0 0-1,0 1 0,1-1 1,0-6-1,0-6-1454</inkml:trace>
  <inkml:trace contextRef="#ctx0" brushRef="#br0" timeOffset="13473.19">8947 438 1540,'0'0'60,"-8"-13"1384,-12 2-399,-8-1-721,27 12-330,0-1 1,0 1-1,0 0 1,0 0-1,0 0 1,-1 0-1,1 1 1,0-1-1,0 0 1,0 0-1,0 1 1,0-1-1,0 0 1,0 1-1,0-1 1,0 1-1,0 0 1,0-1-1,0 1 1,0 0-1,1-1 1,-1 1-1,0 0 1,-1 1-1,-1 3 21,0-1-1,1 1 1,-1-1 0,1 1-1,0 0 1,1 0 0,-1 0-1,1 0 1,0 0 0,0 0-1,0 1 1,1-1 0,-1 0-1,2 8 1,2-12 6,0 1 0,0-2 0,1 1 0,-1 0 0,0-1 0,0 1 0,1-1 0,-1 0 0,0 0 0,1-1 0,-1 1 0,4-1 0,-2-1 83,-1 0-1,1-1 0,-1 1 0,0-1 0,1 0 1,-1 0-1,-1 0 0,1-1 0,0 1 0,-1-1 0,0 0 1,1 0-1,-2 0 0,1-1 0,0 1 0,-1 0 1,0-1-1,0 0 0,0 0 0,-1 1 0,1-1 0,-1 0 1,0 0-1,0-7 0,-1 9-107,-1 0-1,1 0 1,0 0 0,-1 0-1,0 0 1,0 1 0,0-1-1,0 0 1,0 1 0,-1-1-1,1 0 1,-1 1 0,1 0-1,-1-1 1,0 1 0,0 0-1,0 0 1,0 0-1,-1 0 1,1 0 0,0 1-1,-1-1 1,1 1 0,-1 0-1,0-1 1,1 1 0,-1 0-1,0 0 1,0 1 0,0-1-1,0 1 1,-3-1 0,-4 38-2443,10-33 717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1:50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80 3620,'0'0'1708,"26"0"3082,-20 0 587,-8-7-5014,1 1 0,0 0 0,1-1 0,-1 1 0,1-1 0,2-12 0,4 0-280,-6 16-166,-4 13 43,1 3 51,0 1 0,0-1-1,2 1 1,-1 22 0,-2 15-36,-10 70 12,3 136 1,12-254 14,-1 0 1,0 0 0,1 0 0,-1 0-1,1 0 1,0 0 0,0-1 0,0 1-1,0 0 1,1-1 0,-1 1 0,1-1-1,-1 1 1,1-1 0,0 0 0,0 1-1,0-1 1,0 0 0,1 0-1,-1-1 1,0 1 0,1 0 0,-1-1-1,1 1 1,0-1 0,-1 0 0,1 0-1,0 0 1,0 0 0,5 0 0,10 2-10,-1 0 1,1-2 0,34 0-1,-35-1-10,12-3-110,-1 0-1,0-2 1,0-1 0,28-10 0,1 1-282,-20 7 70,22-6 89,-25 0-3732,-42 2-5260</inkml:trace>
  <inkml:trace contextRef="#ctx0" brushRef="#br0" timeOffset="509.88">527 349 4612,'0'-51'8583,"0"51"-8387,10 8-296,-1 25 125,1-1 0,1-1 0,2 0-1,26 47 1,-36-73-12,1-1-1,-1 1 1,1 0-1,0-1 1,0 0 0,0 0-1,1 0 1,-1-1-1,1 1 1,10 5-1,-13-8 24,0 0 0,1 0 0,-1 0 0,1 0 0,-1-1 0,1 1 0,-1-1 0,1 1 0,-1-1 0,1 0 0,0 0 0,-1 0 0,1 0 0,-1 0 0,1-1 0,0 1 0,-1-1 0,1 0 0,-1 1 0,0-1 0,1 0 0,-1-1 0,0 1 0,1 0 0,2-3 0,3-3 229,-1-1 0,0 1 1,-1-1-1,1 0 0,-2-1 0,1 1 0,-1-1 0,-1 0 0,1 0 0,-1-1 0,-1 1 0,3-15 0,0-2-19,-2 0 0,-1 0 0,-1-43 0,-16 46-1449</inkml:trace>
  <inkml:trace contextRef="#ctx0" brushRef="#br0" timeOffset="1892.27">1193 329 6205,'2'0'243,"-1"-1"1,1 0 0,-1 0 0,1 0 0,-1 0 0,0 0 0,0 0 0,1-1 0,-1 1 0,0 0 0,0-1 0,0 1-1,-1-1 1,1 1 0,0-1 0,0 1 0,-1-1 0,1 1 0,-1-1 0,1 0 0,-1 1 0,0-1 0,0 0 0,1 1 0,-2-4-1,2 3-157,0-1 0,-1 1 0,0-1 0,0 1 0,0-1-1,0 1 1,0-1 0,0 1 0,0-1 0,-1 1 0,1 0-1,-1-1 1,0 1 0,0-1 0,0 1 0,0 0-1,-2-4 1,0 4-87,-1-1 0,1 1 0,0 0 0,-1 0 0,1 0 0,-1 1 0,0-1 0,1 1 0,-1 0 0,0 0 0,0 0 0,0 0 0,0 1 0,0-1-1,0 1 1,0 0 0,0 1 0,0-1 0,0 1 0,0-1 0,0 1 0,1 0 0,-1 1 0,0-1 0,0 1 0,1-1 0,-1 1 0,1 0 0,0 1 0,-1-1 0,1 0 0,0 1-1,-3 4 1,-1 0-10,0 1 0,0 1 0,1-1 0,1 1 0,-1 0 0,2 0 0,-1 1 0,1-1 0,0 1 0,1 0 0,-3 17 0,4-18-116,1 0 0,0 0 0,0 0 0,1 0 0,0 0 0,2 15 0,-1-21 74,0 0 0,0 1 0,0-1 0,1 0 0,-1 0 0,1 0 0,-1 0 0,1 0 0,0-1 0,0 1 0,0-1 0,1 1 0,-1-1 0,0 1 0,1-1 0,0 0 0,-1 0 0,1-1 0,0 1 0,0 0 0,4 1 0,12 2-230,-1 0 0,1 0 1,-1-2-1,1 0 1,0-2-1,0 0 0,22-2 1,-31 1 217,13-1-33,-1-2 0,0-1 0,27-7 0,-19 1 334,0-1-1,50-26 1,-22 9 27,-46 24 299,-10 4-535,0 0 1,0-1-1,0 1 0,0-1 0,0 1 1,0-1-1,0 0 0,-1 0 0,1 0 1,0 0-1,0 0 0,-1 0 1,1 0-1,-1 0 0,2-2 0,-13 2-4649,7 2 4064,9-1 2223,-2-9-393,0 1 0,0 0-1,-1-1 1,3-11-1,-5 17-1182,-1 0-1,1 1 1,-1-1-1,0 0 1,0 1-1,0-1 1,0 0-1,-1 1 1,1-1-1,-1 0 1,1 1-1,-1-1 1,0 1-1,0-1 1,0 1 0,0-1-1,-1 1 1,1 0-1,-1-1 1,1 1-1,-1 0 1,0 0-1,0 0 1,0 0-1,0 1 1,0-1-1,0 1 1,0-1-1,-1 1 1,1-1-1,-3 0 1,2 0-105,-1 1 0,1 0 0,-1-1 0,0 1 0,1 0 0,-1 0 0,0 1 0,1-1 0,-1 1 0,0 0 0,0 0 0,1 0 0,-1 1 0,0-1 0,1 1 0,-1 0 0,0 0 0,1 0 0,-1 0 0,1 1 0,-1-1 0,-3 3-1,-2 3-106,1 1 0,0 0 0,0 0 0,1 0 0,0 1-1,1 0 1,0 1 0,0-1 0,1 1 0,0 0 0,1 0-1,0 1 1,0 0 0,1-1 0,1 1 0,0 0 0,0 0-1,0 20 1,3-30 83,-1 1 1,0 0-1,1-1 0,-1 1 0,1-1 0,0 1 1,-1-1-1,1 1 0,0-1 0,0 1 0,0-1 0,0 1 1,0-1-1,0 0 0,0 0 0,1 0 0,-1 1 1,0-1-1,1 0 0,-1-1 0,1 1 0,-1 0 1,1 0-1,-1-1 0,1 1 0,0-1 0,-1 1 0,1-1 1,0 0-1,2 1 0,7 1-125,0-1 0,1 0 1,12 0-1,-20-1 152,3-1 2,-1 0-1,0 0 0,1 0 1,-1-1-1,0 0 1,0 0-1,0-1 1,0 1-1,8-7 1,-1 2 135,-2-1 1,1-1 0,12-12-1,-20 18-34,0-1 0,0 0 0,0 0 0,-1 0 0,0-1 0,0 1-1,0-1 1,0 1 0,-1-1 0,0 0 0,0 0 0,0 0 0,-1 0-1,1-1 1,-1 1 0,0-6 0,-1 11-159,-14 38-852,14-23 517,-1-13 388,1-1 0,0 1 0,-1-1 0,1 1 0,0-1 0,0 1 0,0-1 0,0 1-1,0-1 1,0 1 0,0-1 0,1 1 0,-1-1 0,0 0 0,1 1 0,0-1 0,-1 1 0,1-1 0,0 0 0,-1 1 0,1-1 0,0 0 0,0 0 0,0 0 0,0 0 0,0 0 0,0 0 0,0 0-1,1 0 1,-1 0 0,0 0 0,1-1 0,-1 1 0,0 0 0,1-1 0,-1 1 0,0-1 0,1 0 0,-1 1 0,1-1 0,-1 0 0,3 0 0,5 1 17,1 0 0,-1-1 0,1 0 1,-1 0-1,1-1 0,-1-1 0,1 1 1,-1-1-1,0-1 0,12-5 0,0 0-2,-1-1 0,0-1-1,25-17 1,-34 18 77,0 1 1,0-2 0,-1 1-1,0-1 1,0-1-1,-1 0 1,9-14-1,-14 19-5,-1 0 0,1-1 0,-1 1 0,0-1 0,0 1-1,-1-1 1,0 0 0,0 0 0,-1 0 0,0 0 0,0 0 0,-1-1-1,1 1 1,-1 0 0,-3-14 0,2 17-69,0 1-1,-1 0 1,0 0-1,1 0 1,-1 0-1,0 0 1,0 0 0,-1 0-1,1 1 1,-1-1-1,1 1 1,-1 0 0,0-1-1,0 1 1,0 0-1,0 1 1,0-1 0,-6-2-1,5 3-10,0-1 0,0 1 0,0-1 0,0 1 0,0 0 0,-1 1 0,1-1 0,0 1 0,-1 0 0,1 0 0,0 0-1,-1 0 1,1 1 0,0 0 0,-5 1 0,6-1 6,1 0 0,-1 1 1,1-1-1,0 1 0,-1 0 0,1-1 0,0 1 0,0 0 0,0 0 0,1 0 0,-1 1 1,0-1-1,1 0 0,-1 1 0,1-1 0,-2 5 0,3-6 5,-1 1-1,0 0 0,1 0 1,0 0-1,-1 0 1,1-1-1,0 1 1,0 0-1,0 0 0,0 0 1,0 0-1,0 0 1,1 0-1,-1 0 1,1 0-1,-1-1 0,1 1 1,0 0-1,0 0 1,-1-1-1,1 1 1,0 0-1,1-1 0,0 2 1,28 25-70,1-1 1,2-1-1,63 38 0,-8-6-6,-79-52 9,0 1 0,0 1 1,0 0-1,-1 0 1,9 12-1,-13-15 58,-1-1 0,0 1-1,0 0 1,-1 0 0,0 0-1,0 0 1,0 0 0,0 1-1,-1-1 1,0 1 0,0-1-1,0 11 1,-1-14 12,-1-1 1,1 1 0,-1 0-1,0-1 1,1 1-1,-1-1 1,0 1-1,0-1 1,0 0 0,0 1-1,0-1 1,-1 0-1,1 1 1,0-1-1,-1 0 1,1 0 0,-1 0-1,1 0 1,-1-1-1,1 1 1,-1 0-1,1-1 1,-1 1 0,0-1-1,-1 1 1,-5 2-3,0-1 0,0-1-1,0 1 1,-10 0 0,4-2-321,-1 0-1,1-1 1,0 0-1,-25-6 1,33 6-197,0-1 0,0 0 0,1-1 1,-1 1-1,1-1 0,-1 0 1,1 0-1,0-1 0,0 0 1,0 0-1,0 0 0,1 0 1,-6-8-1,-1-2-1378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2:46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1 144 1820,'0'43'3707,"0"19"-2937,0-59-699,0 0-1,1 0 1,-1 0 0,1-1 0,0 1 0,0 0 0,0 0 0,0-1 0,0 1 0,0-1 0,1 1 0,-1-1 0,1 0 0,0 1 0,0-1 0,0 0 0,0 0 0,0 0 0,0-1-1,0 1 1,5 2 0,-2-1 87,0 0-1,0-1 0,0 0 1,0 0-1,0 0 0,1-1 0,-1 0 1,0 0-1,1 0 0,6 0 1,18-4 205,-1-1 0,1-1 0,-1-1 0,-1-2 1,30-12-1,0 2-34,257-97 587,-7 2-870,-283 105-191,37-10 83,-23 13-2967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2:4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204 229 736,'0'0'18,"0"0"1,0 0-1,0 0 0,0 0 0,0 1 1,0-1-1,0 0 0,0 0 0,0 0 1,-1 0-1,1 0 0,0 0 0,0 0 1,0 1-1,0-1 0,0 0 1,0 0-1,0 0 0,0 0 0,0 0 1,0 0-1,0 1 0,0-1 0,0 0 1,0 0-1,1 0 0,-1 0 0,0 0 1,0 0-1,0 1 0,0-1 0,0 0 1,0 0-1,0 0 0,0 0 1,0 0-1,0 0 0,0 0 0,0 0 1,1 0-1,-1 0 0,0 1 0,0-1 1,0 0-1,0 0 0,0 0 0,0 0 1,0 0-1,1 0 0,-1 0 0,0 0 1,0 0-1,0 0 0,0 0 1,0 0-1,0 0 0,1 0 0,-16 10 1,5-3 516,10-6-482,1 0 1,-1 0-1,0 0 0,1 0 1,-1 0-1,1 1 0,-1-1 1,1 0-1,-1 0 0,1 0 1,0-1-1,-1 1 0,1 0 1,0 0-1,0 0 0,0 0 1,0-1-1,0 1 1,0 0-1,0-1 0,0 1 1,0-1-1,0 1 0,0-1 1,0 1-1,0-1 0,0 0 1,0 0-1,1 1 0,-1-1 1,0 0-1,0 0 0,0 0 1,0 0-1,1-1 0,-1 1 1,2 0-1,2-1 7,0 1 0,0-1 0,0 0 0,-1 0 0,1 0 0,0-1 0,0 0 0,5-3 0,-4 2-52,-1-1 0,0-1 0,1 1-1,-1-1 1,-1 0 0,1 0 0,-1-1 0,0 1 0,0-1 0,0 0 0,-1 0 0,0 0 0,0 0 0,-1 0-1,0-1 1,0 0 0,0 1 0,-1-1 0,0 0 0,0 0 0,0 1 0,-2-14 0,1 18-2,-1-1 0,0 1 1,0-1-1,0 1 0,0 0 0,0-1 1,-1 1-1,1 0 0,-1 0 0,1 0 1,-4-4-1,-24-22 133,27 26-101,-3-2 7,-1 0 0,0 0 0,0 1 0,0 0 0,0 0 1,-1 1-1,1-1 0,-1 1 0,1 1 0,-1-1 0,0 1 0,0 1 0,0-1 0,1 1 1,-1 0-1,0 0 0,-12 3 0,8 3 123,-1 1 1,1-1 0,1 2-1,0 0 1,0 0-1,0 1 1,-14 17 0,17-20-108,1 2 1,0-1 0,1 1 0,-1-1 0,1 1 0,1 1-1,0-1 1,0 1 0,0 0 0,1 0 0,1 0-1,-1 0 1,1 0 0,1 1 0,0-1 0,0 19-1,2-20-45,1-2 1,0 1-1,0 0 0,0 0 0,1-1 0,4 9 0,2 5 49,-7-14-37,0 0 0,1-1 0,-1 1 0,1-1 0,1 1 0,-1-1 0,1 0 0,-1 0 0,1-1 0,1 1 0,-1-1 0,1 0 0,-1 0 0,1 0 1,0-1-1,1 0 0,-1 0 0,1 0 0,-1 0 0,1-1 0,0 0 0,0 0 0,0-1 0,0 0 0,0 0 0,0 0 0,0-1 0,11 0 0,4-1-11,1-1 0,-1 0 0,0-2 0,0-1 0,0-1 0,-1 0 0,0-1 0,0-2 0,24-13 0,-44 22-66,-4 4-171,0-1 231,0 1 0,0-1 0,0 0 0,-1 0-1,0-1 1,1 0 0,-1 1 0,-6 0 0,-49 20 98,55-23-80,0 1-1,-1-1 1,1 0-1,0-1 1,-1 1-1,1-1 1,0 0-1,0 0 1,0-1-1,-6-2 1,-52-26-27,36 16 58,19 9-60,1 0 1,-1 0-1,1-1 0,0 0 0,1 0 1,-1 0-1,1-1 0,1 0 0,-1 0 0,1-1 1,0 0-1,1 0 0,0 0 0,-5-15 1,8 17-4,1-1 0,1 0 0,0 0-1,0 1 1,0-1 0,0 0 0,1 1 0,0-1 0,1 1 0,-1 0 0,5-7 0,1-4-24,-6 11 27,1 0 0,0 0 0,1 0 0,-1 0 0,1 1 0,0 0 0,1-1 0,-1 2 0,1-1 0,0 0 0,0 1 0,1 0 0,-1 0 0,1 1 0,0-1 0,0 1 0,0 1 0,0-1 1,0 1-1,1 0 0,-1 0 0,1 1 0,-1 0 0,1 0 0,0 0 0,6 1 0,-8 0-4,0 1 0,0-1 0,0 1 0,0 0 0,0 1 0,0-1 0,0 1 0,-1 0 0,1 0 0,0 0 0,6 5 0,-8-5 4,0 0-1,-1 0 0,0 0 0,1 0 0,-1 1 1,0-1-1,0 0 0,0 1 0,-1 0 0,1-1 1,-1 1-1,1 0 0,-1 0 0,0 0 1,0 0-1,0 0 0,0 0 0,-1 0 0,1 0 1,-1 4-1,1 10-2,-1-13 9,1 0 1,-1-1-1,0 1 1,0 0-1,0-1 1,0 1-1,-1 0 1,1 0-1,-1-1 1,0 1-1,0-1 1,-1 1 0,1-1-1,-3 5 1,-16 18-55,19-23 49,-1 1-1,0-1 0,0-1 0,0 1 1,-1 0-1,1 0 0,-1-1 0,1 1 1,-1-1-1,0 0 0,0 0 0,0 0 1,0 0-1,0-1 0,-1 1 0,1-1 1,-6 2-1,-15 2 12,1-2 0,-1 0 0,-40-1 1,63-3-14,1 0 1,0 1 0,0-1 0,0 1-1,0-1 1,0 0 0,0 1 0,0-1-1,0 1 1,0-1 0,0 0 0,0 1-1,0-1 1,1 1 0,-1-1 0,0 0-1,0 1 1,1-1 0,-1 1 0,0-1-1,1 1 1,-1-1 0,0 1 0,1-1-1,-1 1 1,1-1 0,-1 1 0,2-1-1,21-2 9,0-1 0,1-1 0,-1-1 0,-1-1 0,1 0 0,-1-2 0,37-21 0,-56 28-10,1-1 0,-1 1 0,0-1 1,1 0-1,-1 0 0,-1 0 0,1-1 1,0 1-1,-1-1 0,1 1 0,-1-1 1,0 0-1,-1 0 0,1 0 1,0 0-1,-1 0 0,0 0 0,0-1 1,-1 1-1,1 0 0,-1 0 0,1-1 1,-2 1-1,1 0 0,0-1 0,-1 1 1,-1-5-1,0 4-3,0 1 0,0-1 0,0 1 0,-1 0 0,0 0 0,0 0 0,0 0 0,0 0 0,-1 1 0,1-1 0,-1 1 0,0 0 0,0 0 0,0 1 0,0-1 0,-1 1 0,1 0 0,-1 0 0,1 0 0,-1 1 0,0-1 0,-8 0 0,6 2 8,-1 1 0,1 1 0,0-1 0,-1 1-1,1 0 1,0 1 0,0 0 0,0 0 0,1 0 0,-1 1 0,1 0 0,0 0 0,0 1 0,0 0 0,-8 8 0,6-4-3,0 0 0,0 0 0,1 0 0,0 1-1,1 0 1,0 1 0,0 0 0,2 0 0,-5 12 0,7-17 3,1-1 1,0 0-1,1 1 1,-1-1 0,1 0-1,0 1 1,0-1-1,1 0 1,0 1-1,0-1 1,0 0 0,3 8-1,12 21-17,-13-28 21,0 1-1,0 0 0,0-1 0,1 0 1,0 1-1,7 6 0,-4-5 2,1-1-1,1 0 1,0-1 0,0 1-1,0-2 1,0 1-1,1-2 1,0 1-1,0-1 1,0-1-1,1 1 1,-1-2 0,1 0-1,-1 0 1,1-1-1,0 0 1,0 0-1,0-2 1,11 0 0,-15-1-20,0-1 1,-1 0-1,1 0 0,0 0 1,-1 0-1,0-1 1,1 0-1,-2-1 1,9-6-1,0-3-13,-1 0 0,17-21 0,-27 29 25,0 1 0,0-1-1,-1 0 1,0 0 0,0 0 0,-1 0 0,1 0 0,0-10-1,6-20-60,-6 9 93,-2 24-39,0 1 1,0 0-1,0-1 1,0 1-1,0 0 1,1-1-1,-1 1 0,1 0 1,-1 0-1,1-1 1,0 1-1,0 0 1,0 0-1,0 0 0,2-4 1,10-8 32,-10 11-26,-1 1 0,0-1 0,1 1 0,0-1 0,-1 1 0,1 0 0,0 0-1,0 0 1,0 1 0,5-3 0,-2 1-8,0 1 0,1 0 0,-1 0-1,0 0 1,1 1 0,7-1 0,-12 2 4,1 0 1,-1 0 0,1 1-1,-1-1 1,1 0 0,-1 1 0,1 0-1,-1-1 1,1 1 0,-1 0-1,1 0 1,-1 0 0,0 1 0,0-1-1,0 1 1,0-1 0,0 1 0,2 1-1,44 39 123,-37-35-130,0 2-1,-1 0 1,0 0-1,13 17 1,-20-22 4,0 0 0,-1 1 1,1-1-1,-1 1 1,0-1-1,0 1 1,0 0-1,0 0 0,-1 0 1,0 0-1,0 0 1,0 0-1,-1 10 1,0-14 8,-1-1 1,1 1 0,-1 0-1,1 0 1,-1 0 0,1-1-1,-1 1 1,0 0 0,1-1-1,-1 1 1,0-1 0,0 1-1,1-1 1,-1 1 0,0-1-1,0 1 1,0-1 0,0 0-1,1 1 1,-1-1 0,0 0-1,0 0 1,0 0 0,0 0-1,0 0 1,0 0 0,-1 0-1,-29 2 57,29-2-49,-13-5-47,13 4 25,0 1 0,0-1 0,1 0 0,-1 0-1,0 1 1,0-1 0,0 1 0,1 0 0,-1 0 0,0-1 0,0 1 0,-4 1 0,5 1 35,-1 5-2,-14-4-21,-18 25 67,30-26-67,-1 2 3,-1-1 1,1 0-1,-1-1 0,1 1 1,-1-1-1,0 0 0,0 0 1,0-1-1,0 0 1,-10 1-1,5 1-66,9 0 157,3-2-91,-1-1 1,1 0-1,-1 0 1,1 0 0,-1 1-1,1-1 1,-1 0-1,1 0 1,-1 0 0,1 0-1,-1 0 1,1 0-1,-1 0 1,1 0 0,-1 0-1,1 0 1,-1 0-1,1-1 1,-1 1 0,1 0-1,-1 0 1,1 0-1,-1-1 1,1 1 0,-1 0-1,0-1 1,1 1-1,-1 0 1,1-1-1,-1 1 1,0 0 0,1-1-1,5-4-1,0 1 0,1 1-1,-1-1 1,1 1 0,0 0 0,0 1-1,0-1 1,8 0 0,24-10-4,-34 11 0,0 0 0,-1 0 0,1 0 1,0 0-1,-1-1 0,0 0 0,0 0 0,0 0 1,0 0-1,0 0 0,-1-1 0,1 0 1,-1 0-1,0 0 0,0 0 0,0 0 1,-1-1-1,1 1 0,-1-1 0,0 0 1,-1 1-1,1-1 0,-1 0 0,0 0 0,0 0 1,0 0-1,-1 0 0,0 0 0,0-1 1,-1-4-1,1 7 1,0 0 0,0 0 0,0 0 0,-1 0 0,1 0 0,-1 0 0,0 0 0,1 0 0,-1 0 0,-1 1 0,1-1 0,0 0 0,-1 0-1,-1-2 1,-1-1 30,3 5-30,0 0-1,0-1 1,1 1 0,-1 0-1,0-1 1,1 1-1,-1 0 1,1-1 0,-1 1-1,1-1 1,0 1-1,-1-1 1,1 1-1,0-1 1,0 1 0,0-1-1,0 1 1,1-1-1,-1 1 1,0-1 0,1 1-1,-1-1 1,1 1-1,-1 0 1,1-1-1,-1 1 1,1 0 0,0-1-1,0 1 1,0 0-1,0 0 1,1-1 0,22-10-18,-8 5 29,0 0 1,34-10-1,-21 8-64,0 0 0,39-20 0,-43 18 2,-21 9 63,7-3-3,-11 5-17,0 0 0,0 0 1,0 0-1,0 0 1,0 0-1,0 0 0,0 0 1,0 0-1,0 0 0,0 0 1,0 0-1,-1 0 1,1 0-1,0 0 0,0 0 1,0-1-1,0 1 1,0 0-1,0 0 0,0 0 1,0 0-1,0 0 0,0 0 1,0 0-1,0 0 1,0 0-1,0 0 0,0 0 1,0 0-1,0 0 1,0 0-1,0-1 0,0 1 1,0 0-1,0 0 0,0 0 1,0 0-1,0 0 1,0 0-1,0 0 0,0 0 1,0 0-1,0 0 1,-27 22-28,-9 6 34,2 1 1,0 1 0,3 2-1,-34 42 1,64-71 6,-1 0 1,0-1-1,1 1 1,0 0-1,0 0 0,0 0 1,0 0-1,0 0 1,1 0-1,-1 0 1,1 0-1,0 0 0,0 0 1,0 0-1,0 0 1,0 0-1,1 0 1,0 0-1,-1 0 1,1 0-1,0 0 0,0 0 1,1 0-1,-1 0 1,0-1-1,1 1 1,0 0-1,0-1 0,0 0 1,0 1-1,0-1 1,0 0-1,0 0 1,1 0-1,-1 0 0,1-1 1,0 1-1,-1 0 1,5 0-1,10 6-28,1-1-1,1 0 1,-1-2-1,1 0 1,0-1-1,0-1 1,0-1-1,0-1 1,1-1-1,-1 0 1,28-4-1,99-33-552,-145 37 449,0 0 1,-1-1-1,1 1 0,0 0 0,0-1 1,-1 1-1,1-1 0,0 0 1,-1 1-1,1-1 0,0 1 0,-1-1 1,1 0-1,-1 0 0,1 1 0,-1-1 1,1 0-1,-1 0 0,0 0 0,1 1 1,-1-1-1,0 0 0,0 0 1,0 0-1,0 0 0,1 0 0,-1 0 1,0 0-1,-1 1 0,1-1 0,0 0 1,0 0-1,0 0 0,-1-1 1,1-3-1551,0 0 499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2:28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60 188 600,'1'-2'158,"-1"0"0,0 1 0,0-1 0,0 0 0,0 0 0,0 1 0,-1-1 0,1 0 0,0 0 1,-1 1-1,1-1 0,-1 0 0,0 1 0,0-1 0,1 1 0,-1-1 0,0 1 0,0-1 0,0 1 0,-2-2 0,2 0 103,1 0 0,-1 0 0,1 0 0,0 0 0,-1 0 0,1 0 0,1 0 0,0-6 0,-1 0 1109,-15-12 436,13 21-1788,1-1 0,0 1 0,-1-1 0,1 1 0,0-1 0,-1 1 0,1-1 0,0 0 0,0 0 0,-1 0 0,1 0 0,0 0 0,0 0 0,0 0 0,0 0 0,0 0 0,1 0 0,-1 0 0,0-1 0,1 1 0,-2-2 0,0 3 21,0 10-20,0 25-23,0 41-11,18 184 96,-16-169 28,0-52-6237</inkml:trace>
  <inkml:trace contextRef="#ctx0" brushRef="#br0" timeOffset="528.1">119 417 3500,'0'-19'4735,"0"33"-3518,1 30-1393,5-22 217,0-1 0,2 1 0,18 35 0,-24-53 10,0 0 0,0 0 1,1 0-1,0-1 0,0 1 0,0-1 0,0 0 0,0 0 0,0 0 0,7 4 1,-9-6 11,0 0 1,1-1-1,-1 1 1,0 0-1,0-1 1,1 1-1,-1-1 1,1 0-1,-1 1 1,0-1-1,1 0 1,-1 0-1,1 0 1,-1 0-1,1 0 1,-1 0-1,0 0 1,1 0-1,-1-1 1,1 1-1,-1-1 1,0 1-1,1-1 1,-1 1-1,0-1 1,1 0-1,-1 1 1,0-1-1,0 0 1,0 0-1,0 0 1,0 0-1,0 0 1,1-2-1,2-3 116,0 0 0,0-1 0,-1 1 0,0-1 0,0 1 0,-1-1 0,0 0 0,0 0 0,-1 0 0,2-13 0,-2-10-561,-1-39-1,-2 26-2248,0 38 644</inkml:trace>
  <inkml:trace contextRef="#ctx0" brushRef="#br0" timeOffset="1035.49">525 438 2972,'1'0'216,"0"0"-1,0 0 0,0 0 0,-1 0 1,1 0-1,0-1 0,0 1 1,-1 0-1,1 0 0,0 0 0,0-1 1,-1 1-1,1 0 0,0-1 0,-1 1 1,1-1-1,0 1 0,-1-1 1,1 1-1,-1-1 0,1 1 0,0-1 1,-1 1-1,0-1 0,1 0 1,-1 1-1,1-1 0,-1-1 0,3-24 3197,-7 25-3446,0 0 0,0 1 0,0 0 0,0 0 0,0 0 0,-6 1-1,-4 9 47,1-1 0,-24 24-1,34-30-12,0 0-1,0 1 0,0-1 1,0 1-1,1 0 1,-1 0-1,1 0 0,0 0 1,0 1-1,0-1 1,1 0-1,0 1 1,0-1-1,0 1 0,-1 6 1,3-9 4,-1-1 0,1 1 0,-1 0 0,1 0 0,0-1 0,0 1 0,-1-1 0,1 1 0,0-1 0,0 1 0,1-1 0,-1 0 0,0 1 0,0-1 1,1 0-1,-1 0 0,1 0 0,-1 0 0,1 0 0,-1 0 0,1 0 0,-1-1 0,1 1 0,2 0 0,43 12 39,-4-9-1831,58-2 1,-73-2-556,-25-1 1947,-1 1 0,1 0-1,-1-1 1,0 1-1,1-1 1,-1 0 0,0 0-1,1 0 1,3-3 0,2-1-881</inkml:trace>
  <inkml:trace contextRef="#ctx0" brushRef="#br0" timeOffset="1920.98">1038 318 3948,'0'-5'988,"1"3"-904,-1 1 1,0 0-1,0 0 1,1 0 0,-1 0-1,0-1 1,0 1-1,0 0 1,-1 0 0,1 0-1,0 0 1,0-1-1,-1 1 1,1 0 0,0 0-1,-1 0 1,1 0-1,-1 0 1,0 0 0,1 0-1,-1 0 1,0 0-1,1 0 1,-1 0 0,0 1-1,0-1 1,0 0-1,0 0 1,0 1-1,0-1 1,0 1 0,0-1-1,0 1 1,0-1-1,0 1 1,0-1 0,0 1-1,-1 0 1,0 0-1,-4-2-81,0 0 0,0 1 0,1 0-1,-1 1 1,0-1 0,0 1-1,0 0 1,0 1 0,0-1-1,0 1 1,0 0 0,1 1-1,-1-1 1,0 1 0,1 0-1,-1 1 1,1-1 0,-10 7 0,2 0-5,0 0 0,0 0 0,1 1 0,1 1 1,0 0-1,-11 14 0,19-21-34,0 0 1,0 0-1,1 0 1,-1 0-1,1 0 0,0 1 1,1-1-1,-3 9 0,4-11 7,-1-1 0,1 1-1,0 0 1,0-1 0,0 1-1,0 0 1,0-1 0,0 1-1,0-1 1,1 1-1,-1 0 1,0-1 0,1 1-1,0-1 1,-1 1 0,1-1-1,0 1 1,0-1 0,0 0-1,0 1 1,0-1-1,0 0 1,0 0 0,0 1-1,0-1 1,1 0 0,1 1-1,5 2-114,0 0 0,0-1 0,1 0-1,0 0 1,-1-1 0,1 0 0,0 0 0,0-1-1,0 0 1,0-1 0,0 0 0,10-1-1,-14 0 184,1 1 0,-1-1 0,0-1 0,0 1 0,1-1 0,-1 0 0,0 0 0,0-1 0,7-4 0,-10 5 108,1 0 0,-1 0 0,1 0 0,-1 0 0,0-1 0,0 0 0,0 1 0,0-1 0,0 0 0,-1 0 0,1 0 0,-1 0 0,0 0 0,0 0 0,0 0 0,1-6 0,-2-24 1564,0 33-1713,0 33-313,0-30 190,0-1-1,0 0 1,0 0 0,1 1 0,-1-1-1,0 0 1,1 0 0,-1 0 0,1 0-1,0 1 1,0-1 0,0 0 0,0 0-1,0-1 1,0 1 0,3 3 0,-1-2-69,0-1 0,1 0 1,-1 0-1,0 0 0,1 0 1,-1-1-1,1 1 0,0-1 1,5 1-1,44 6-1763,-49-7 1871,-1-1 0,1 0 0,0 0 0,0 0 0,-1-1 0,1 1 0,0-1-1,-1 0 1,1 0 0,-1 0 0,1-1 0,3-1 0,1-2 74,1-1 0,0 2 0,16-7-1,22-12 825,-19 4 1015,38-35-1,-65 53-1736,0 0-1,-1 0 1,1 0-1,0 0 1,-1 0-1,1 0 0,-1 0 1,0 0-1,1 0 1,-1 0-1,0 0 1,1-1-1,-1 1 1,0 0-1,0 0 0,0 0 1,0 0-1,0-1 1,-1 1-1,1 0 1,0 0-1,-1-2 1,-10-26 697,8 21-735,2 7-55,0-1 0,1 1 0,-1-1 0,0 1 1,0 0-1,0-1 0,0 1 0,0 0 1,0 0-1,0-1 0,0 1 0,0 0 1,-1 0-1,1 0 0,0 0 0,-1 1 1,1-1-1,-1 0 0,1 1 0,-1-1 0,1 1 1,-1-1-1,1 1 0,-1-1 0,1 1 1,-1 0-1,0 0 0,1 0 0,-1 0 1,0 0-1,1 0 0,-1 1 0,1-1 0,-1 0 1,1 1-1,-1-1 0,1 1 0,-1 0 1,1 0-1,-3 1 0,1-1 5,0 1-1,1 0 1,-1-1-1,0 1 1,1 0 0,0 0-1,-1 1 1,1-1-1,0 0 1,0 1-1,1-1 1,-1 1 0,0 0-1,1-1 1,-1 1-1,1 0 1,0 0 0,0 0-1,0 0 1,0 0-1,0 4 1,2-5 4,-1-1 0,1 0 0,-1 0 0,1 1 0,0-1 0,-1 0 0,1 0 0,0 0 0,0 0 0,0 0 0,0 0 0,0 0 0,0 0 0,0 0 0,0 0 0,0 0 0,0-1 0,0 1 0,2 0 0,31 15 5,-22-10-1,77 30-24,-67-29 1,0 1-1,-1 1 0,0 1 0,0 1 1,-1 1-1,25 19 0,-44-31 16,0 1-1,0 0 1,0-1-1,0 1 1,-1 0-1,1 0 1,0 0-1,0-1 1,-1 1-1,1 0 1,0 0-1,-1 0 1,1 0-1,-1 0 1,1 0-1,-1 0 1,0 0-1,0 1 1,1-1-1,-1 0 1,0 0 0,0 2-1,0-2 3,-1-1 0,1 1 0,-1 0 0,0 0 0,1 0 0,-1-1 0,0 1 0,1 0 0,-1-1 0,0 1-1,0-1 1,1 1 0,-1-1 0,0 1 0,0-1 0,0 0 0,0 1 0,0-1 0,0 0 0,-1 1 0,-9 1-3,-1-1 1,1 0 0,-16-1-1,24 0-23,-6 1-469,1-1 0,-1-1 0,0 1 0,1-1 0,-1-1 0,0 0 0,1 0 0,0 0 0,-1-1-1,-8-5 1,2-1-1263</inkml:trace>
  <inkml:trace contextRef="#ctx0" brushRef="#br0" timeOffset="3649.34">2410 203 2884,'8'10'1553,"-3"-4"2608,-4-17-2391,-4 8-1739,0 0 0,-1 0 0,1 0 0,-1 1 0,0-1 0,1 1-1,-7-3 1,6 3-32,-2 0-2,0-1 0,0 1 0,0 0-1,0 0 1,-1 1 0,1 0 0,0 0 0,-1 1-1,1-1 1,-1 1 0,1 1 0,-1-1 0,-11 4-1,-1 0-12,0 1-1,1 1 0,-24 11 0,23-8 12,0 0 0,0 2 0,-21 16 0,34-23-30,0 0 0,0 1-1,1 0 1,0 1 0,0-1 0,0 1 0,1 0-1,0 0 1,0 0 0,0 0 0,1 1-1,0 0 1,-3 8 0,6-13 6,-1 0 0,1 1 0,-1-1 1,1 0-1,0 0 0,0 1 0,0-1 0,0 0 0,0 1 1,0-1-1,1 0 0,-1 0 0,1 0 0,-1 1 0,1-1 1,0 0-1,0 0 0,0 0 0,0 0 0,0 0 1,2 2-1,0-2-39,0 1 1,0 0-1,0-1 1,0 0-1,1 0 1,-1 0 0,1 0-1,-1 0 1,1-1-1,0 1 1,5 0-1,10 2-182,0-1-1,1-1 1,37-1-1,-48-1 264,3-1-11,0-1-1,-1 0 1,1-1 0,-1-1-1,0 1 1,0-2-1,0 0 1,0 0 0,-1-1-1,1 0 1,-2 0 0,1-2-1,-1 1 1,0-1-1,15-16 1,-22 20 102,1 1-1,0-1 1,-1 1-1,0-1 1,0 0-1,0 0 1,0 0-1,-1 0 1,0 0-1,1 0 1,-2 0-1,1 0 1,0-6-1,-1 10-47,-14 13-198,8-5 114,1 1 0,-1 0 0,2 1 0,-1-1 0,1 1 0,1 0 0,0 0 0,0 0 0,1 1 0,0-1 0,1 0 0,-1 14 0,3-22 3,-1-1-1,1 1 0,-1 0 1,1-1-1,0 1 0,-1-1 1,1 1-1,0-1 0,0 1 1,0-1-1,1 0 0,-1 1 1,0-1-1,0 0 1,1 0-1,-1 0 0,0 0 1,1 0-1,-1 0 0,1 0 1,0 0-1,-1-1 0,1 1 1,-1-1-1,1 1 0,0-1 1,0 1-1,-1-1 0,3 0 1,3 1-13,-1 0 0,0 0 1,0-1-1,1 0 1,-1 0-1,0 0 1,7-2-1,-4 0-22,-1-1 0,1 1 0,-1-2 0,0 1-1,0-1 1,0 0 0,12-8 0,-18 7-25,1-1 1,0 1-1,-1-1 1,0 1 0,-1-1-1,1 0 1,-1 1-1,0-1 1,0 0-1,-1-8 1,-23-12 113,20 20-20,2 4 44,0 0 1,0 0-1,0 0 0,1 0 1,-1-1-1,0 1 0,1 0 1,0 0-1,-1 0 1,1-1-1,0 1 0,0 0 1,0 0-1,0 0 1,1-1-1,-1 1 0,0 0 1,1 0-1,0 0 0,0 0 1,-1 0-1,1 0 1,0 0-1,2-3 0,-1 0-49,0 0 0,0-1 0,-1 1 0,0-1 0,0 0 0,0 0 0,-1 1 1,0-10-1,1-1-41,1-116 404,-3 81-214,1 50-152,0 1-1,0 0 0,0-1 0,0 1 0,-1-1 0,1 1 0,0 0 1,0-1-1,0 1 0,-1-1 0,1 1 0,0 0 0,-1-1 1,1 1-1,0 0 0,-1 0 0,1-1 0,0 1 0,-1 0 1,1 0-1,-1 0 0,1-1 0,0 1 0,-1 0 0,1 0 0,-1 0 1,1 0-1,-1 0 0,1 0 0,0 0 0,-1 0 0,1 0 1,-1 0-1,1 0 0,-1 0 0,1 0 0,0 0 0,-1 0 0,1 0 1,-1 1-1,1-1 0,-1 0 0,1 0 0,0 0 0,-1 1 1,1-1-1,0 0 0,-1 0 0,1 1 0,0-1 0,-1 0 1,1 1-1,0-1 0,0 1 0,-1-1 0,1 0 0,0 1 0,0-1 1,0 1-1,0-1 0,0 0 0,-1 1 0,1 0 0,-2 11 15,1 1 0,0-1-1,0 0 1,1 1 0,1-1-1,2 16 1,21 74 96,-15-72 65,-2 1 0,4 37 0,-9-57-86,-1 1-1,-1 0 1,0-1 0,-1 1 0,0-1 0,-1 1-1,0-1 1,0 0 0,-2 1 0,1-1-1,-6 11 1,2-8-48,0-1 0,0-1 0,-1 1 0,-1-2 0,0 1 0,0-1 0,-15 13 0,16-18-22,0 0-1,0 0 1,-1 0-1,0-1 0,0 0 1,0-1-1,-1 0 0,1-1 1,-1 0-1,0 0 1,-14 1-1,7-1-27,-1-2-1,1 0 1,-1-1 0,1-1 0,0 0-1,-1-1 1,1-1 0,0-1-1,0-1 1,-31-12 0,41 14-25,-1-1 0,1 0 0,0 0 0,0-1 0,0 0 0,0 0 0,1-1-1,0 1 1,0-2 0,1 1 0,-1 0 0,1-1 0,1 0 0,-1 0 0,1-1 0,1 1 0,-1-1 0,1 0 0,0 0 0,1 0 0,0 0 0,0 0 0,1-1 0,0-12 0,0 2-143,1 0 0,2 0 0,0 0 0,1 0 0,0 0 0,2 1 0,0-1 0,1 1 0,1 1 0,10-20 0,-11 26 106,1 0 0,0 0 0,1 1-1,0 0 1,0 0 0,1 1-1,1 0 1,-1 0 0,1 1 0,1 1-1,0-1 1,0 2 0,0 0-1,1 0 1,23-8 0,-13 8 50,1 1 0,0 0 0,1 2 0,-1 1 0,0 0 0,1 2 0,-1 1 0,1 1 0,-1 0 0,0 2 0,0 1 0,0 1 0,0 1 0,-1 0 0,25 14 0,-42-19-16,0 1-1,-1 0 1,1 0 0,0 0 0,-1 1-1,0 0 1,0 0 0,0 0 0,6 9-1,-8-11-267,0 1 0,-1 0 0,1 0 0,-1 0 0,0 1-1,0-1 1,-1 0 0,1 0 0,0 1 0,-1-1 0,0 4 0,0 0-566</inkml:trace>
  <inkml:trace contextRef="#ctx0" brushRef="#br0" timeOffset="5117.46">3161 537 1288,'3'0'127,"-1"1"0,1 0-1,-1-1 1,1 0 0,-1 0 0,1 0 0,0 0-1,-1 0 1,3-1 0,13-15 1292,-14 11-1364,-2 3-5,0-1-1,0 1 0,-1 0 1,1-1-1,-1 1 1,1-1-1,-1 1 0,0-1 1,0 0-1,0 1 0,0-1 1,0 0-1,-1 0 0,1 0 1,-1 0-1,0 1 1,0-1-1,0-5 0,-1 5-20,0 0 0,0 1-1,0-1 1,0 1-1,-1 0 1,1-1 0,-1 1-1,1 0 1,-1 0 0,0 0-1,0 0 1,0 0 0,0 0-1,0 0 1,0 1-1,-4-3 1,-3 0-7,0-1 0,0 1 0,0 1 0,-1 0 0,1 0 0,-1 1 0,0 0 0,0 1 0,-17-1 0,21 2-11,-1 0 1,1 0 0,0 1 0,-1 0 0,1 0 0,0 0 0,0 1 0,0 0 0,0 1 0,0-1 0,0 1-1,0 0 1,1 0 0,-1 1 0,1 0 0,0 0 0,0 0 0,1 0 0,-1 1 0,1 0 0,0-1 0,0 2-1,1-1 1,-1 0 0,1 1 0,0 0 0,1 0 0,-1 0 0,1 0 0,0 0 0,1 0 0,0 0 0,0 1-1,0-1 1,0 10 0,2-13-6,-1 0 0,1 0 0,0-1 0,0 1 0,0 0-1,1-1 1,-1 1 0,1-1 0,-1 0 0,1 1 0,0-1-1,0 0 1,-1 0 0,2 0 0,-1 0 0,0 0 0,0-1 0,1 1-1,-1-1 1,4 2 0,6 4-107,-1-1-1,26 9 0,-17-9-109,-1-1 0,1-1 0,0-1 0,0 0 0,1-2-1,-1 0 1,0-1 0,24-4 0,-39 3 227,0 1-1,0-2 1,1 1-1,-1-1 1,0 1-1,-1-2 1,1 1 0,0 0-1,-1-1 1,1 0-1,-1 0 1,5-4-1,-6 4 56,0 0-1,-1-1 1,0 1-1,0 0 1,0-1 0,0 1-1,0-1 1,-1 0-1,1 1 1,-1-1-1,0 0 1,0 0-1,-1 0 1,1 0-1,-1 0 1,0-6-1,0-2 135,-2-1-1,1 1 1,-7-20-1,5 19-129,0 1-1,1 0 1,-1-22-1,4 33-74,-1-1-1,1 1 1,0 0 0,-1-1 0,1 1-1,0 0 1,0 0 0,0 0 0,0 0-1,0 0 1,0 0 0,0 0 0,0 0-1,1 0 1,-1 1 0,0-1 0,0 0 0,1 1-1,-1-1 1,1 1 0,-1-1 0,0 1-1,1 0 1,-1-1 0,1 1 0,-1 0-1,3 0 1,42-3-113,-37 4 111,-1 0 0,0 0 0,0 1 0,0 0 0,0 1 0,0 0 0,0 0 0,13 8 0,-10-5-16,0 1 1,-1 0-1,0 1 0,0 0 1,11 12-1,-19-18 23,0 0 1,0 0-1,-1 0 0,1 0 1,-1 0-1,1 0 1,-1 1-1,0-1 0,0 1 1,0-1-1,0 1 1,0-1-1,-1 1 0,1-1 1,-1 1-1,0 0 1,0-1-1,1 1 0,-2-1 1,1 1-1,-1 3 1,0-3-12,0 1 1,-1-1 0,1 0 0,-1 1 0,0-1 0,0 0 0,0 0 0,-1 0-1,1-1 1,-1 1 0,1 0 0,-1-1 0,-5 4 0,0-1-234,-1 1 0,0-1 0,0-1 0,0 0 0,-1 0 0,1-1 1,-1 0-1,0 0 0,0-1 0,-12 1 0,-6-4-1328,16-5 725</inkml:trace>
  <inkml:trace contextRef="#ctx0" brushRef="#br0" timeOffset="5707.98">3810 372 3000,'1'0'165,"0"-1"-1,0 0 1,0 1-1,-1-1 1,1 0-1,0 0 1,0 0-1,-1 0 1,1 0-1,-1 0 1,1 0-1,-1 0 1,1 0-1,-1 0 1,1 0-1,-1 0 1,0 0-1,0 0 1,0 0-1,1 0 1,-1 0-1,0-1 1,0 1-1,-1 0 1,1 0-1,0 0 1,0 0-1,-1-2 1,0 2-95,-1-1 1,1 1 0,-1 0-1,1 0 1,-1 0 0,1 0-1,-1 0 1,1 1 0,-1-1-1,0 0 1,1 1 0,-1-1 0,0 1-1,0 0 1,-3-1 0,-4 1-97,0-1-1,0 1 1,-1 1 0,1-1 0,0 2 0,-12 2 0,1 3 52,1 1-1,0 1 1,0 1 0,1 0-1,-33 25 1,45-30-59,0 0 0,0 1-1,1-1 1,-1 1 0,1 0 0,1 1 0,-1-1-1,1 1 1,0 0 0,0 0 0,1 0 0,0 0-1,0 1 1,1-1 0,0 1 0,0 0 0,1 0-1,-1 11 1,3-17-17,-1 0-1,1 0 1,-1 0-1,1 0 1,0 0 0,0 0-1,0-1 1,0 1-1,0 0 1,0-1-1,0 1 1,1-1 0,-1 1-1,0-1 1,1 0-1,-1 1 1,1-1 0,0 0-1,-1 0 1,1 0-1,0 0 1,0 0-1,0-1 1,0 1 0,0 0-1,3 0 1,4 1-227,1 1 1,-1-2-1,1 1 0,12 0 1,-6-2 129,0 0 0,0-1 1,0-1-1,0 0 0,0-1 0,25-8 0,-31 7 110,40-14 135,-47 16-65,1 0 0,-1 0 0,0 0 0,0 0 1,0 0-1,0-1 0,0 1 0,0-1 0,0 0 1,-1 0-1,3-3 0,-5 2 46</inkml:trace>
  <inkml:trace contextRef="#ctx0" brushRef="#br0" timeOffset="6879.82">4116 375 3204,'4'-18'2636,"-3"17"-2557,-1 1 0,0-1 0,1 0 0,-1 0 0,1 0 0,-1 0 0,0 0 0,0 0 0,0 0 0,1 0 0,-1 0 0,0 0 1,0 0-1,0 1 0,-1-1 0,1 0 0,0 0 0,0 0 0,0 0 0,-1 0 0,1 0 0,0 0 0,-1 0 0,1 0 0,-1 1 0,1-1 0,-1 0 0,1 0 0,-1 0 1,0 1-1,1-1 0,-1 0 0,0 1 0,0-1 0,0 1 0,1-1 0,-1 1 0,0-1 0,-1 0 0,-4-1-71,1 0 1,0 0-1,0 0 0,-1 0 0,1 1 1,0 0-1,-1 0 0,0 0 0,1 1 0,-1 0 1,1 0-1,-1 0 0,1 1 0,-1 0 1,1 0-1,-1 0 0,1 1 0,-1-1 0,1 2 1,0-1-1,0 0 0,0 1 0,0 0 1,1 0-1,-1 0 0,1 1 0,0-1 0,-4 5 1,0-1-121,1 1 1,0-1 0,1 1-1,0 0 1,0 1-1,0 0 1,1-1 0,1 2-1,0-1 1,0 0 0,0 1-1,2 0 1,-1 0-1,-1 15 1,3-21 7,1 0 0,0-1 0,0 1 0,0 0 0,0-1-1,1 1 1,-1-1 0,1 1 0,0-1 0,0 1 0,0-1 0,1 1 0,-1-1 0,1 0 0,0 0-1,0 0 1,0 0 0,0 0 0,1 0 0,-1-1 0,1 1 0,-1-1 0,1 1 0,0-1 0,0 0-1,0 0 1,0 0 0,0-1 0,1 1 0,-1-1 0,0 0 0,1 0 0,-1 0 0,1 0 0,-1 0-1,6 0 1,-1-1 170,1 0 1,-1-1-1,1 0 0,-1 0 0,1 0 0,-1-1 0,1-1 0,-1 1 0,0-2 1,0 1-1,0-1 0,-1 0 0,1 0 0,-1-1 0,0 0 0,0 0 0,-1-1 0,0 0 1,0 0-1,0 0 0,0-1 0,-1 0 0,7-11 0,-11 13 44,0 0 1,0 0-1,0 0 0,0 0 1,-1 0-1,0 0 0,-1-7 1,1 0-198,0 12 86,0-1 1,0 1 0,-1 0-1,1 0 1,0-1 0,0 1-1,0 0 1,-1 0 0,1 0-1,0 0 1,0-1 0,-1 1-1,1 0 1,0 0 0,0 0-1,-1 0 1,1 0 0,0 0-1,-1 0 1,1 0 0,0 0 0,0 0-1,-1 0 1,1 0 0,0 0-1,-1 0 1,1 0 0,0 0-1,0 0 1,-1 0 0,1 0-1,0 0 1,0 0 0,-1 0-1,1 1 1,0-1 0,0 0-1,-1 0 1,1 0 0,-12 7 51,9-3-81,1 0 1,0 0-1,0 0 0,0 0 0,1 0 0,-1 1 0,1-1 0,0 0 0,0 1 1,0-1-1,1 1 0,0-1 0,0 1 0,0-1 0,0 1 0,1-1 1,0 5-1,0-6-66,0-1 0,0 1 1,1-1-1,-1 1 0,0-1 0,1 0 1,-1 0-1,1 1 0,0-1 0,0 0 1,0-1-1,0 1 0,0 0 0,0-1 1,1 1-1,-1-1 0,0 1 0,1-1 1,-1 0-1,1 0 0,0 0 0,-1-1 1,1 1-1,-1-1 0,1 1 1,0-1-1,0 0 0,-1 0 0,5 0 1,0-1 9,0 0 1,1-1-1,-1 0 1,0 0-1,0-1 1,0 0-1,-1 0 1,1 0-1,-1-1 1,1 0-1,-1 0 1,0 0 0,7-8-1,-7 7 250,0-1 1,-1 1-1,1-1 0,-1 0 0,0-1 1,-1 1-1,0-1 0,0 0 0,0 0 1,-1 0-1,0 0 0,4-13 0,-7 10 437,2-8-69,-2 17-532,0 1 1,1 0 0,-1-1 0,0 1 0,0 0 0,1 0 0,-1-1 0,0 1-1,0 0 1,1 0 0,-1-1 0,0 1 0,0 0 0,1 0 0,-1 0 0,0 0-1,1 0 1,-1-1 0,0 1 0,1 0 0,-1 0 0,0 0 0,1 0 0,-1 0-1,0 0 1,1 0 0,-1 0 0,1 0 0,-1 0 0,0 0 0,1 0 0,-1 0-1,0 1 1,1-1 0,-1 0 0,0 0 0,1 0 0,-1 0 0,0 1 0,0-1 0,1 0-1,-1 0 1,0 0 0,0 1 0,1-1 0,-1 1 0,3 1 5,-1 0 1,1 1-1,-1-1 1,1 1-1,-1-1 1,0 1-1,0 0 1,0 0-1,-1 0 1,1 0-1,1 4 1,12 43 209,-6-20-144,-4-19 23,-3-6 92,0 1 0,0-1-1,0 1 1,-1-1-1,2 12 1,-4-16-125,0-1 0,-1 0 0,1 1 0,0-1 0,-1 0 1,1 0-1,0 0 0,-1 0 0,1 0 0,0 0 0,-1-1 0,1 1 1,0 0-1,-1-1 0,1 1 0,0-1 0,0 1 0,-1-1 1,1 1-1,0-1 0,-2-1 0,-1-9-41,1 0 0,1-1 0,-1 1 0,2 0 0,-1-1 0,2 1 0,-1-1 0,2 0 0,1-11 0,-1-15-16,-1 34-25,1 1 0,-1 0 0,1 0 0,-1 0 0,1-1 0,0 1-1,1 0 1,-1 0 0,0 0 0,1 1 0,-1-1 0,1 0 0,0 0-1,0 1 1,0-1 0,0 1 0,1 0 0,-1 0 0,1-1 0,-1 2 0,1-1-1,0 0 1,0 0 0,-1 1 0,1 0 0,0-1 0,5 0 0,-4 1-5,0-1-1,0 1 1,0 0 0,1 1 0,-1-1 0,0 1 0,0 0 0,1 0 0,-1 0 0,0 1 0,0-1 0,0 1 0,0 0 0,1 0 0,-1 0 0,0 1 0,0 0 0,-1-1 0,1 1 0,4 3 0,5 8 83,0 0-1,-2 1 1,1 0 0,-1 1-1,-1 0 1,-1 1-1,0 0 1,9 24 0,-18-39-22,1-1 0,-1 1 0,0 0 0,1-1 0,-1 1 1,0 0-1,0 0 0,1-1 0,-1 1 0,0 0 0,0 0 1,0-1-1,0 1 0,0 0 0,0 0 0,0-1 0,0 1 0,0 0 1,-1-1-1,1 1 0,0 0 0,0 0 0,-1-1 0,1 1 1,0 0-1,-1-1 0,1 1 0,0 0 0,-1-1 0,0 1 0,-6-3 838,4-12-667,3 10-196,0-1-1,0 1 0,0 0 1,0-1-1,1 1 0,0 0 1,0-1-1,0 1 0,0 0 1,1 0-1,3-7 0,12-27-20,-15 32 4,1 0-1,0-1 0,0 1 0,0 0 1,0 1-1,1-1 0,6-6 0,-6 8-2,0 0 0,0 0 0,0 0-1,1 1 1,-1 0 0,1 0 0,0 0-1,0 1 1,0-1 0,0 1 0,0 0 0,1 1-1,-1-1 1,0 1 0,1 0 0,-1 1-1,10-1 1,-7 2-4,1 0 0,0 0 1,0 1-1,-1 0 0,1 0 0,-1 1 0,1 0 0,-1 1 0,0 0 0,10 7 0,-16-10 11,1 1 0,-1 0-1,0 0 1,0 0 0,0 0 0,-1 0-1,1 0 1,0 0 0,-1 1 0,0-1-1,1 1 1,-1-1 0,0 1-1,0-1 1,0 1 0,-1 0 0,1 3-1,2 50-233,-3-42 6,-4 17-994,0 1-3333,4-31 3353</inkml:trace>
  <inkml:trace contextRef="#ctx0" brushRef="#br0" timeOffset="7470.15">5095 420 3056,'-2'338'6580,"2"-338"-6549,0 1 1,0-1 0,0 0-1,0 1 1,0-1 0,0 1 0,0-1-1,0 0 1,0 1 0,0-1-1,0 0 1,0 1 0,0-1 0,0 1-1,1-1 1,-1 0 0,0 1 0,0-1-1,0 0 1,1 1 0,-1-1-1,0 0 1,0 0 0,1 1 0,-1-1-1,0 0 1,0 0 0,1 1-1,-1-1 1,0 0 0,1 0 0,-1 0-1,0 1 1,1-1 0,-1 0-1,1 0 1,-1 0 0,0 0 0,1 0-1,-1 0 1,0 0 0,1 0-1,-1 0 1,1 0 0,-1 0 0,0 0-1,1 0 1,-1 0 0,1-1 0,0 1 1,0 0 0,0-1 1,0 1-1,0-1 0,0 0 1,0 1-1,0-1 1,0 0-1,0 0 0,0 1 1,0-1-1,-1 0 1,1 0-1,0 0 0,0 0 1,0-1-1,1-5-35,0 1-1,0-1 1,-1 0-1,0 1 1,0-1-1,0 0 1,-1 0-1,0 1 1,0-1 0,-3-12-1,-2-3-37,-13-41 0,6 26 26,3 6 43,1-1 1,2 0 0,1-1 0,-1-55-1,6 87-32,0 0-1,0 0 1,1 0 0,-1 0-1,0-1 1,0 1-1,1 0 1,-1 0-1,1 0 1,-1 0-1,1 0 1,-1 0-1,1 0 1,0 1-1,-1-1 1,1 0 0,0 0-1,0 0 1,-1 0-1,1 1 1,2-2-1,0 0-13,0 1 0,0-1 0,0 1-1,1 0 1,-1 0 0,0 0 0,5 0 0,1 0-15,-1 0 0,1 1 0,-1 0 0,1 1 1,11 1-1,1 5 9,-1 0 1,0 0 0,-1 2 0,29 17-1,-44-23 23,1 0-1,-1 0 0,0 0 1,0 0-1,0 1 0,-1 0 1,1-1-1,-1 1 0,0 1 1,5 6-1,-7-9 1,-1 0 0,1 0 0,0-1 0,-1 1-1,1 0 1,-1 0 0,0 0 0,0 0 0,1 0 0,-1 0 0,-1 0 0,1 0 0,0 0 0,0 0 0,-1-1 0,1 1 0,-1 0-1,1 0 1,-1 0 0,0 0 0,0-1 0,0 1 0,0 0 0,0-1 0,0 1 0,0-1 0,0 1 0,-1-1 0,1 0-1,-3 3 1,-4 2-147,0 0-1,0-1 1,-1 0-1,1 0 1,-1 0-1,0-1 1,-1-1-1,1 0 0,-12 3 1,1-2-350,0-1 0,-1-1 0,-27-1 0,46-1 245,-1 0 0,0 0-1,1 0 1,-1-1-1,1 0 1,-1 1-1,1-1 1,-1 0-1,1 0 1,-1 0 0,1-1-1,0 1 1,-1 0-1,1-1 1,-2-1-1,-5-7-1295</inkml:trace>
  <inkml:trace contextRef="#ctx0" brushRef="#br0" timeOffset="8168.18">5420 0 3236,'1'0'216,"1"1"0,-1-1 0,0 1 0,0-1 0,1 1 0,-1 0 0,0-1 0,0 1 0,0 0 0,0 0-1,0 0 1,0 0 0,0 0 0,0 0 0,0 0 0,0 0 0,-1 0 0,1 0 0,0 0 0,-1 0 0,1 1 0,-1-1 0,1 0-1,-1 3 1,12 40 713,-9-30-496,33 171 879,-22-99-1384,-12-76-353,1 0-1,-1 0 1,1 0-1,9 17 0,-12-26 366,0 1-1,1-1 0,-1 0 1,1 0-1,0 0 0,-1 1 0,1-1 1,0 0-1,0 0 0,-1 0 1,1 0-1,0 0 0,0-1 1,0 1-1,0 0 0,1 0 0,-1-1 1,0 1-1,0 0 0,0-1 1,0 1-1,1-1 0,-1 0 1,0 1-1,0-1 0,1 0 0,-1 0 1,0 0-1,1 0 0,-1 0 1,0 0-1,1 0 0,-1 0 0,0 0 1,1-1-1,-1 1 0,0 0 1,0-1-1,0 1 0,1-1 1,-1 0-1,0 1 0,0-1 0,0 0 1,0 0-1,0 0 0,0 0 1,1-1-1,14-11-53,-12 10 100,0 0 0,0 0 0,0 0 0,-1 0 0,0-1-1,1 1 1,-1-1 0,-1 0 0,1 0 0,4-8 0,-3 4 716,-1 13 354,3 9-1055,4 7 39,-10-19-32,1 0 1,-1 0-1,1 0 1,0-1-1,0 1 1,-1 0-1,1 0 1,1-1-1,-1 1 1,0 0-1,0-1 1,0 1-1,1-1 1,-1 1-1,1-1 1,-1 0-1,1 0 1,0 0-1,-1 0 1,1 0-1,0 0 1,0 0-1,0 0 1,0-1-1,0 1 1,-1-1-1,1 1 1,0-1-1,0 0 1,4 0-1,-1-1 6,1 0 0,0 0 0,-1-1 1,0 0-1,1 0 0,-1 0 0,0 0 0,0-1 0,0 0 0,0 0 0,-1-1 0,1 1 0,-1-1 0,0 0 0,5-6 0,-1 1 117,0 1 0,-1-1-1,0-1 1,-1 1 0,0-1 0,8-20-1,-13 27-108,0 0-1,0 0 0,0 0 0,0 1 0,0-1 0,-1 0 0,0 0 0,1 0 0,-1 0 0,0 0 0,0 0 0,-1 0 1,1 0-1,-1 0 0,1 0 0,-1 0 0,0 0 0,0 1 0,0-1 0,-1 0 0,1 0 0,-3-3 0,1 4-14,0-1 0,0 1 0,0-1 1,0 1-1,0 0 0,0 1 0,0-1 0,-1 0 0,1 1 0,-1 0 0,1 0 0,-1 0 0,1 0 0,-1 1 0,0-1 0,1 1 0,-9 0 0,9 1 11,0-1-1,0 1 1,-1 0 0,1 1 0,0-1 0,0 1-1,0-1 1,0 1 0,1 0 0,-1 0-1,0 0 1,1 0 0,-1 0 0,1 1-1,0-1 1,0 1 0,0 0 0,-2 3-1,-3 4 159,0 1 0,1 0-1,-8 19 1,10-21-100,1 0 0,0 0-1,1 0 1,0 0 0,0 1 0,1-1 0,0 1-1,1 14 1,0-21-181,1 0 0,-1 0 0,1 0-1,0 0 1,0 0 0,0 0 0,0-1-1,0 1 1,0 0 0,1-1 0,0 1 0,-1-1-1,1 1 1,0-1 0,0 0 0,0 0-1,1 0 1,-1 0 0,0 0 0,1 0 0,-1-1-1,1 1 1,0-1 0,-1 0 0,1 0 0,0 0-1,0 0 1,0 0 0,0 0 0,5 0-1,-3 0-540,1-1 0,-1 1 0,0-1 0,1 0 0,-1 0-1,7-2 1,6-5-946</inkml:trace>
  <inkml:trace contextRef="#ctx0" brushRef="#br0" timeOffset="8531.09">6096 379 3056,'-1'0'115,"0"1"0,-1-1 0,1 0 0,0 0 0,0 1-1,-1-1 1,1 1 0,0-1 0,0 1 0,0-1 0,0 1 0,0 0 0,-2 1-1,3 13-142,-1-9-18,1 0-1,0 1 1,1-1 0,-1 1-1,1-1 1,0 1-1,1-1 1,-1 0-1,5 11 1,-5-16 79,-1 0 1,0 0-1,1 0 0,-1 0 1,1 0-1,-1 0 1,1 0-1,-1 0 1,1 0-1,0 0 0,-1 0 1,1 0-1,0 0 1,0 0-1,0 0 1,0-1-1,0 1 1,0 0-1,0-1 0,0 1 1,0-1-1,0 1 1,0-1-1,0 1 1,0-1-1,0 0 0,0 0 1,0 1-1,1-1 1,-1 0-1,0 0 1,0 0-1,0 0 0,1 0 1,-1-1-1,0 1 1,0 0-1,0 0 1,0-1-1,2 0 1,-1 0-5,-1 0 1,1 0 0,0 0 0,0 0-1,-1 0 1,1-1 0,-1 1 0,1-1-1,-1 1 1,1-1 0,-1 1 0,0-1-1,0 0 1,0 0 0,0 0 0,0 1-1,0-1 1,0 0 0,-1 0 0,1 0-1,-1 0 1,1 0 0,-1 0 0,0-1-1,0 1 1,0 0 0,0 0 0,0 0-1,-1 0 1,1 0 0,0 0 0,-1 0-1,0 0 1,1 0 0,-1 0 0,0 0-1,0 0 1,0 1 0,0-1 0,0 0-1,-1 1 1,-1-4 0,-2 1-579,0 1 0,0-1 1,0 1-1,0 0 0,-1 0 0,1 0 0,-9-2 1,8 3-636</inkml:trace>
  <inkml:trace contextRef="#ctx0" brushRef="#br0" timeOffset="9593.21">6398 332 1848,'0'12'595,"1"1"1,1-1-1,4 21 0,37 101 3469,-37-116-2432,0-14-65,-5-6-1520,0 1 0,0 0 1,-1-1-1,1 1 0,-1 0 1,1-1-1,-1 1 0,1-1 1,-1 1-1,0-1 0,0 1 1,1-1-1,-1 1 0,0-1 1,-1-2-1,0-13-16,-1 0-1,0 0 1,-6-18-1,4 18 78,1 0 0,0 0-1,0-20 1,3 30-97,0 1 0,0-1 0,1 1 0,0-1 0,0 1 0,0-1 0,1 1 1,3-8-1,-4 12-18,0 0 0,1 0 0,-1 0 0,1 0 0,-1 0 0,1 0 0,0 1 0,0-1 0,-1 0 0,1 1 0,0 0 0,0-1 0,1 1 0,-1 0 0,0 0 0,0 0 0,1 0 0,-1 1 0,0-1 0,1 1 0,-1-1 0,0 1 0,1 0 0,-1 0 0,4 0 1,9 1-75,-1 1 0,0 1 0,0 0 1,1 1-1,-2 0 0,1 1 1,-1 1-1,1 0 0,-1 1 1,-1 0-1,18 14 0,-27-19 28,-1 0 0,0 0 0,0 0-1,0 1 1,0-1 0,0 1-1,-1-1 1,1 1 0,-1 0 0,0-1-1,0 1 1,0 0 0,1 5-1,4 42-320,-6-43 320,1 0 1,-1-1 0,1 1 0,0-1-1,0 1 1,1-1 0,0 0-1,0 1 1,5 9 0,-5-14 41,-1 0 1,2 0-1,-1-1 0,0 1 1,0 0-1,0-1 1,1 1-1,-1-1 0,1 0 1,-1 0-1,1 0 1,-1 0-1,1 0 0,0-1 1,-1 1-1,1-1 1,0 0-1,0 1 0,-1-1 1,6-1-1,-1 1 8,-1-1 0,0 0 0,0 0 0,0 0 0,0-1 0,0 0 0,0 0 0,6-3 0,-1-2-1,1 0-1,-1-1 1,0 0 0,-1 0-1,0-1 1,0-1 0,-1 0 0,10-13-1,-14 15 41,0 0 0,0 0 0,-1-1 0,0 1 0,-1-1 0,0 0 0,0-1 0,0 1 0,-2 0 0,1-1 0,-1 1 0,0-13 0,-1 18-12,0-1 1,0 1 0,0 0 0,-1 0 0,0 0 0,0 0-1,0 0 1,0 0 0,-1 0 0,1 0 0,-1 0 0,0 0-1,0 1 1,0-1 0,-1 1 0,1-1 0,-1 1-1,0 0 1,0 0 0,0 0 0,0 1 0,0-1 0,-1 1-1,1 0 1,-1 0 0,0 0 0,0 0 0,1 0 0,-1 1-1,0 0 1,0 0 0,-1 0 0,-5-1 0,8 2-16,1 1 1,-1-1 0,0 0 0,1 0-1,-1 1 1,0-1 0,1 1 0,-1 0-1,0-1 1,1 1 0,-1 0 0,1 0-1,0 0 1,-1 0 0,1 0 0,0 0-1,0 1 1,-2 1 0,0 1 18,0 0 1,0 0-1,1 0 1,0 1-1,-1 0 0,-1 6 1,1 0 24,0 1 0,0-1-1,1 1 1,-1 23 0,4-28-126,-1-1 0,2 0 0,-1 0 0,1 0 0,-1 0 1,2 0-1,-1 0 0,1 0 0,0-1 0,0 1 0,0-1 0,1 0 0,0 0 0,0 0 0,0 0 0,1-1 1,-1 1-1,1-1 0,0-1 0,0 1 0,1-1 0,-1 1 0,1-2 0,11 5 0,-9-3 19,1 0-1,0-1 0,0 0 1,1-1-1,-1 0 0,0-1 1,1 0-1,-1 0 0,1-1 1,-1 0-1,1-1 0,-1 0 0,1 0 1,-1-1-1,0 0 0,11-5 1,-6 1 171,1-1-1,-2-1 1,1 0 0,-1 0 0,-1-2-1,1 0 1,-2 0 0,1-1 0,-1 0-1,-1-1 1,0 0 0,-1-1-1,0 0 1,-1-1 0,0 1 0,-2-1-1,1-1 1,-2 1 0,1-1 0,-2 0-1,0-1 1,-1 1 0,-1-1 0,1-24-1,-3 24 55,-1-32 230,0 45-395,1 1 1,0 0-1,-1-1 0,0 1 1,0 0-1,1-1 1,-1 1-1,0 0 1,-1 0-1,1 0 0,0 0 1,-1 0-1,1 0 1,-1 0-1,0 0 0,-2-2 1,4 4 2,-1 0 0,0-1 1,1 1-1,-1 0 1,1 0-1,-1-1 0,1 1 1,-1 0-1,0 0 0,1 0 1,-1 0-1,1 0 0,-1 0 1,0 0-1,1 0 0,-1 0 1,1 0-1,-1 0 0,0 0 1,1 1-1,-1-1 0,1 0 1,-1 0-1,1 1 0,-1-1 1,1 0-1,-1 1 0,1-1 1,-1 0-1,1 1 0,-1-1 1,1 1-1,-1-1 0,1 1 1,0-1-1,-1 2 0,-14 24 330,10-15-238,-3 2-46,1 0 1,0 1 0,1-1-1,1 1 1,0 1-1,-5 27 1,5-13-21,1 1 0,1 44 0,3-69-65,1 0 1,0 0-1,0 0 0,1 0 1,-1 0-1,1 0 0,0 0 1,0 0-1,1 0 0,-1-1 1,1 1-1,0-1 0,7 8 1,-3-5-670,0 0 1,0 0-1,1 0 0,0-1 1,0 0-1,14 6 0,-19-10 193,0-1-1,0 0 0,0 0 0,0-1 1,1 1-1,-1-1 0,0 1 0,0-1 1,5-1-1,-6 1 192,8 0-1064</inkml:trace>
  <inkml:trace contextRef="#ctx0" brushRef="#br0" timeOffset="9952.63">7211 196 2648,'6'5'64,"4"-5"120,2 6 12,2-3 40,2 1-44,2-3-96,4 0-8,-2-1-44,2 0-80,2 0-200,2-7-224,2-1-96,0 2-168,-2-1 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2:45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1 250 1708,'0'3'640,"0"1"-1,0-1 0,0 0 1,1 1-1,-1-1 1,1 0-1,0 1 0,0-1 1,2 5-1,-1 13 614,-2-20-1234,-1 0 1,1 0-1,0 0 0,0 0 0,0 0 0,0 0 0,0 0 0,0 0 0,0 0 1,0 1-1,0-1 0,1 0 0,-1 0 0,0 0 0,1 0 0,-1 0 1,0 0-1,1 0 0,0 0 0,-1-1 0,1 1 0,-1 0 0,1 0 0,1 1 1,2 1 36,-1 1 1,0-1 0,1 1 0,-1 0-1,0 0 1,-1 0 0,1 0 0,-1 1 0,0-1-1,3 9 1,8 50 188,-11-49-67,0-1 0,1 0 0,7 20-1,-9-32-151,-1 1-1,1-1 0,0 0 0,0 0 1,0 0-1,-1 0 0,1 0 0,0 0 1,1 0-1,-1 0 0,0 0 0,0-1 1,0 1-1,0 0 0,1-1 0,-1 1 1,0-1-1,0 1 0,1-1 0,-1 0 1,0 1-1,1-1 0,-1 0 0,1 0 1,-1 0-1,0 0 0,1 0 0,-1 0 1,0-1-1,1 1 0,-1 0 0,0-1 1,1 1-1,-1-1 0,2 0 0,8-4 91,0 0-1,-1 0 1,14-9-1,-12 6-60,706-357 392,-497 287-515,-118 45-3158,-101 32 2831,0 0-1,-1 0 1,1 1-1,0-1 1,-1 0 0,1 0-1,0-1 1,-1 1 0,1 0-1,-1 0 1,0-1-1,1 1 1,1-3 0,-1-2-1387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2:51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11 141 2076,'5'-23'2414,"-1"23"-1452,-3 14-753,-2 0 56,0 0 0,-7 25 1,-1 22 28,8-45-256,0 1 0,2-1 0,4 31 1,-3-40-27,0 0 0,0 0 0,0 0 1,1-1-1,0 1 0,0-1 1,1 1-1,0-1 0,0 0 1,0 0-1,7 5 0,-10-9-10,1 0-1,0-1 0,0 0 0,0 1 0,0-1 1,0 0-1,0 0 0,1 0 0,-1 0 0,0-1 1,0 1-1,1 0 0,-1-1 0,1 0 0,-1 1 1,0-1-1,1 0 0,-1 0 0,0-1 0,1 1 1,-1 0-1,1-1 0,-1 1 0,0-1 0,0 0 1,5-2-1,1-1 35,1-1 0,-1 1 1,0-2-1,0 1 0,9-9 0,-7 5 277,0 0 0,-1-1 0,1-1 0,11-18 0,-17 23-67,-1 0 0,1 0 0,-1 0 0,-1-1 0,1 1 0,-1-1 0,0 0 0,-1 1 0,0-1 0,0 0 0,0-7 0,-2 14-234,1 0-1,-1 1 1,0-1 0,0 0 0,0 1 0,0-1-1,1 0 1,-1 1 0,0-1 0,0 1 0,1-1 0,-1 1-1,0 0 1,1-1 0,-1 1 0,1-1 0,-1 1-1,1 0 1,-1 0 0,1-1 0,-1 2 0,0 4 24,-1 1 0,2-1 0,-1 0 0,1 1 0,0-1 0,0 0 0,0 1 0,1-1 0,0 0 0,0 0 0,1 0 0,0 0 0,4 9 0,-2-5-6,2-1-1,-1 0 1,1 0-1,0-1 0,1 0 1,0 0-1,13 12 1,-6-9-86,0 0-1,0-1 1,1-1 0,0 0 0,1-1 0,0-1-1,0 0 1,0-1 0,32 6 0,-43-11 50,0 0 0,0 0 0,1-1 1,-1 0-1,0 0 0,1 0 0,-1-1 0,0 1 0,1-1 1,-1-1-1,0 1 0,0-1 0,0 0 0,0 0 1,8-4-1,-10 3 33,0 0 0,0 1 0,0-1 0,0 0 0,-1-1 0,1 1 0,-1 0 0,1-1 0,-1 1 0,0-1 0,-1 0 0,1 0 0,-1 0 0,1 1 0,-1-1 0,0-1 0,-1 1 0,1 0 0,-1 0 0,0 0 0,0-5-1,0-4 121,-1-1-1,-1 1 0,-1 0 0,1-1 0,-2 1 1,0 0-1,-1 1 0,0-1 0,0 1 0,-2 0 0,-11-18 1,-16-20-529,-1 2 0,-3 1 0,-66-63 0,102 108-502,-7-6 44</inkml:trace>
  <inkml:trace contextRef="#ctx0" brushRef="#br0" timeOffset="892.24">922 369 2680,'46'7'6514,"-50"-39"-3760,-1 28-2699,0-1 1,-1 1-1,1 0 1,-1 1-1,1 0 1,-1-1 0,0 2-1,0-1 1,0 1-1,-1 0 1,1 0-1,-9-1 1,-8 0-9,1 1-1,-28 1 1,46 1-45,-1 1 5,1-1 1,-1 1-1,0 0 0,1 1 1,-1-1-1,1 1 0,-1 0 1,1 0-1,0 0 0,-1 1 1,1-1-1,0 1 0,1 0 1,-1 0-1,1 1 0,-1-1 1,1 1-1,0 0 0,0-1 1,0 1-1,1 1 0,-1-1 1,1 0-1,0 1 0,-2 8 1,2-10-48,1 0 1,0 0 0,1 0 0,-1 1 0,0-1 0,1 0-1,0 0 1,-1 0 0,1 1 0,1-1 0,-1 0 0,0 0 0,1 0-1,0 1 1,-1-1 0,1 0 0,1 0 0,-1 0 0,0 0 0,1 0-1,-1-1 1,1 1 0,0 0 0,0-1 0,0 1 0,0-1 0,0 0-1,1 1 1,-1-1 0,1 0 0,-1 0 0,1-1 0,0 1-1,0-1 1,0 1 0,0-1 0,0 0 0,6 1 0,-1 0-57,1 0 0,-1-1 0,1-1 0,0 1 0,-1-2 1,1 1-1,0-1 0,-1 0 0,1-1 0,-1 0 0,0 0 0,1-1 1,12-6-1,-6 2 159,0-2 0,-1 1 0,1-2 1,-2 0-1,0-1 0,13-12 0,-25 21-17,1 0-1,0 0 1,-1 0 0,1 0-1,-1 0 1,1 0-1,-1 0 1,0-1 0,0 1-1,0 0 1,0-1-1,-1 1 1,1-1 0,-1 1-1,1-1 1,-1 1-1,0-6 1,-1 8-27,0 0-1,0 0 1,0 0-1,0 0 1,0 0-1,0 0 1,0 0-1,0 0 1,0 1 0,0-1-1,0 0 1,0 0-1,0 1 1,1-1-1,-1 1 1,0-1-1,0 1 1,0-1-1,0 1 1,1 0 0,-2 1-1,0 3-15,0 0 1,1 1-1,-1-1 1,1 0-1,1 1 1,-1-1-1,1 1 0,0-1 1,0 1-1,1 0 1,0-1-1,0 0 1,0 1-1,0-1 0,1 1 1,2 5-1,-1-4 4,1-1 0,-1 1 0,1-1 0,0 0 0,1 0 0,-1-1 0,1 1 0,1-1-1,-1 0 1,0 0 0,1-1 0,7 5 0,-9-6-10,1-1 0,-1 1 0,1-1 0,0 0 0,0-1 0,0 1 0,0-1 0,0 0 0,0 0 0,0 0 0,0-1 0,0 0 0,0 0 0,1 0 0,-1 0 0,0-1 0,7-2 0,-5 1 0,0-1-1,0 0 0,0-1 1,0 1-1,0-2 0,-1 1 0,0 0 1,0-1-1,0 0 0,9-11 1,-6 5 7,1-1 1,-2 0 0,0-1-1,0 0 1,-1 0 0,-1 0-1,0-1 1,-1 0-1,0 0 1,-1-1 0,3-23-1,-5 22 97,-1-1-1,0 1 0,-1 0 0,-1 0 0,0 0 0,-2 0 0,0 0 0,-4-15 0,1 13-1,6 14-93,-1-1 0,0 1 1,-1 0-1,1 0 1,-1 0-1,0 0 0,0 0 1,0 0-1,0 0 0,-6-6 1,8 10-7,0 0 1,-1 0 0,1-1-1,0 1 1,-1 0-1,1 0 1,0 0 0,-1 0-1,1-1 1,-1 1 0,1 0-1,0 0 1,-1 0-1,1 0 1,0 0 0,-1 0-1,1 0 1,-1 0-1,1 0 1,0 0 0,-1 1-1,1-1 1,0 0-1,-1 0 1,1 0 0,0 0-1,-1 1 1,1-1-1,0 0 1,-1 0 0,1 0-1,0 1 1,-1-1-1,-8 17 34,-1 20 60,10-36-88,-3 13 11,0 1-1,1-1 1,1 1 0,1 0-1,0 0 1,1-1 0,0 1 0,1 0-1,1-1 1,0 1 0,1-1-1,1 0 1,0 0 0,1-1 0,0 1-1,1-1 1,1 0 0,0-1-1,0 0 1,1 0 0,1-1 0,0 0-1,1-1 1,0 0 0,0-1-1,1 0 1,0-1 0,26 14 0,-14-11-76,41 15 1,-56-23-752,0-1 1,0 0 0,0-1 0,17 1 0,-24-3 257,0-1 1,0 0-1,0 0 1,-1 0-1,1 0 1,0 0-1,-1 0 1,3-5-1,0 2-1032,2-4 108</inkml:trace>
  <inkml:trace contextRef="#ctx0" brushRef="#br0" timeOffset="1784.08">1431 551 2532,'1'1'61,"-1"0"1,1 0-1,-1-1 0,1 1 0,-1 0 0,1-1 0,-1 1 0,1 0 1,0-1-1,0 1 0,-1-1 0,1 1 0,0-1 0,0 1 0,-1-1 1,1 0-1,0 1 0,0-1 0,0 0 0,0 0 0,0 1 0,0-1 1,-1 0-1,1 0 0,0 0 0,0 0 0,2 0 0,33 0 1685,-29 0-1482,0-1-76,0 0 1,-1 0 0,1-1-1,-1 0 1,1 0-1,-1 0 1,0-1-1,0 0 1,10-6 0,51-39 590,-59 41-752,0 0 0,0 0 1,0-1-1,-1 0 0,0-1 1,-1 1-1,0-1 1,0 0-1,-1-1 0,0 0 1,-1 0-1,0 0 0,0 0 1,-1 0-1,-1-1 0,0 0 1,0 1-1,-1-1 0,0-19 1,-2 15 43,-1 1 0,-1-1 0,0 1 0,-1 0 0,0 0 0,-1 1 0,-1-1 0,0 1 0,-1 0 0,0 0 0,-1 1 0,0 0 0,-16-17 0,22 27-67,1 0 1,-1 0-1,0 1 1,0-1-1,0 0 1,0 1-1,0-1 1,0 1-1,0-1 1,-1 1-1,1 0 1,0 0-1,-1 0 1,1 1-1,-1-1 1,1 0-1,-1 1 1,1 0-1,-1-1 1,0 1-1,1 0 1,-1 0 0,-2 1-1,3 0 10,0 0 1,0 0-1,0 0 0,0 0 0,1 0 1,-1 0-1,0 0 0,1 1 0,-1-1 1,1 1-1,0-1 0,-1 1 0,1 0 1,0-1-1,0 1 0,0 0 0,0 0 1,0 0-1,0 0 0,1 0 0,-1 0 1,1 0-1,-1 0 0,1 0 0,0 0 1,0 0-1,0 0 0,0 0 0,0 2 1,1 9 10,0 0 0,0-1 0,2 1 1,-1-1-1,2 1 0,-1-1 0,2 0 0,0 0 1,0-1-1,1 1 0,10 14 0,102 191-575,-114-210 98,0 1-1,0-1 1,1 0-1,7 10 1,-10-15 165,0 0 0,0-1 0,0 1-1,0 0 1,0-1 0,1 1 0,-1-1 0,0 1 0,1-1 0,-1 0 0,1 0-1,-1 0 1,1-1 0,0 1 0,-1 0 0,1-1 0,4 0 0,7 0-1163</inkml:trace>
  <inkml:trace contextRef="#ctx0" brushRef="#br0" timeOffset="2817.04">1569 385 2824,'-1'0'90,"0"-1"0,0 1 0,0 0-1,1-1 1,-1 1 0,0 0 0,0-1 0,0 1 0,0-1-1,0 1 1,1-1 0,-1 1 0,0-1 0,0 0-1,1 0 1,-1 1 0,1-1 0,-1 0 0,1 0-1,-1 1 1,1-1 0,-1 0 0,1 0 0,-1 0 0,1 0-1,0 0 1,0 0 0,-1-1 0,2 0-17,0 1 1,-1 0-1,1 0 1,0 0-1,0-1 1,0 1-1,0 0 1,0 0-1,0 0 1,0 0-1,0 0 1,0 1-1,0-1 0,1 0 1,-1 0-1,2 0 1,10-5 115,-1 1 0,26-6 0,18 1-148,1 2 0,0 3 0,90 3 0,-115 2 48,-31 0-36,1 0 0,0 0 0,0 1 1,-1-1-1,1 0 0,0 1 0,-1-1 0,1 1 0,0-1 1,-1 1-1,1 0 0,0 0 0,-1 0 0,1 0 0,-1 0 1,0 0-1,1 0 0,-1 0 0,0 0 0,0 1 0,0-1 1,1 0-1,-1 1 0,-1-1 0,2 3 0,-38 14 695,34-16-728,0 0 0,0 1 0,0-1 0,0 1 0,1-1 0,-1 1 1,1 0-1,0 0 0,0-1 0,0 1 0,0 0 0,0 0 0,0 0 1,1 0-1,-1 0 0,1 0 0,0 0 0,0 0 0,0 0 1,1 0-1,-1 0 0,1 0 0,0 0 0,-1 0 0,1 0 0,0 0 1,1 0-1,-1-1 0,0 1 0,1 0 0,3 3 0,-2-3-10,1 1-1,0-1 1,1-1 0,-1 1-1,1-1 1,-1 1-1,1-1 1,0-1-1,-1 1 1,1-1 0,0 1-1,0-1 1,0-1-1,0 1 1,0-1-1,0 0 1,1 0 0,-1 0-1,0-1 1,0 0-1,5-1 1,-3 1-10,-1-1-1,1 0 1,0 0 0,-1-1-1,1 0 1,-1 0 0,0 0-1,1-1 1,-2 0 0,1 0 0,0-1-1,-1 1 1,0-1 0,8-9-1,-10 9-4,0 0 0,-1 0 0,1-1 0,-1 1 0,0 0-1,2-9 1,-3 12 9,-1 1-1,1-1 0,-1 0 0,0 0 1,0 0-1,0 0 0,0 0 0,0 1 1,0-1-1,0 0 0,0 0 0,-1 0 1,1 0-1,-1 1 0,0-1 0,1 0 1,-1 1-1,0-1 0,0 0 0,0 1 1,0-1-1,0 1 0,-2-2 0,-1-1 37,-1 0 0,0 1-1,0-1 1,0 1-1,0 0 1,0 1 0,-1-1-1,1 1 1,-1 0 0,0 1-1,0-1 1,1 1-1,-1 0 1,0 1 0,0-1-1,0 1 1,0 0 0,0 1-1,-9 1 1,8 0 28,-1 0 0,1 1 0,0 0 0,1 0 0,-1 1 0,0-1 0,1 1 0,0 1 0,0-1 0,0 1 0,1 0 1,-1 1-1,1-1 0,0 1 0,-4 8 0,6-12-60,1 1 1,0 0-1,0 0 1,0 1-1,1-1 1,-1 0 0,1 1-1,-1-1 1,1 1-1,0-1 1,1 1-1,-1 0 1,1-1-1,-1 1 1,1 0-1,0-1 1,0 1-1,1 0 1,-1-1-1,1 1 1,0-1-1,0 1 1,0 0-1,0-1 1,0 0 0,1 1-1,0-1 1,0 0-1,0 0 1,0 0-1,0 0 1,0 0-1,1 0 1,0-1-1,-1 1 1,1-1-1,0 0 1,0 0-1,0 0 1,0 0-1,1 0 1,-1 0 0,0-1-1,1 0 1,-1 0-1,1 0 1,5 1-1,7 1-166,0-1 0,0 0 0,0-1 1,0-1-1,0 0 0,1-1 0,-1-1 0,0-1 0,17-4 0,-11 1-51,-1-1-1,0-1 1,0-1 0,0 0-1,-1-2 1,19-13-1,-33 19 206,-1 1 1,1-1-1,-1 0 0,0 0 0,0-1 0,0 1 1,-1-1-1,6-11 0,-8 15 3,-1 0 0,0 0 0,0 0 0,0 0 0,0-1 0,-1 1 0,1 0 0,0-1 0,-1 1 0,0-1 0,0 1 0,0-1 0,0 1 0,0-1 0,0 1 0,0 0 0,-1-1 0,1 1 0,-1-1 0,0 1 0,0 0 0,0 0 0,0-1 0,0 1 0,0 0 0,0 0 0,-1 0 0,-1-2 0,-2-1-1,2 1 0,1 1 0,-1-1-1,-1 1 1,1 0 0,0 0 0,-1 0 0,1 1 0,-1-1 0,0 1 0,0 0 0,0 0 0,0 0-1,0 0 1,0 1 0,-1 0 0,1 0 0,-7-1 0,56 11 2,91-9 460,-131 0-403,0 1 1,0 0-1,0 0 1,-1 0-1,1 0 1,5 3-1,22 6 222,-30-10-260,1 0 0,-1 1 0,1 0 0,-1-1 0,1 1-1,-1 0 1,1 0 0,-1 0 0,0 0 0,0 1 0,0-1 0,1 1 0,-1-1 0,-1 1 0,1 0 0,3 2 0,-5-2 4,1-1 0,0 0 0,-1 1 0,1-1 0,-1 0 0,1 1 0,-1-1 0,1 1 0,-1-1 0,0 1 0,0-1 1,0 1-1,0-1 0,0 0 0,0 1 0,0-1 0,0 1 0,-1-1 0,1 1 0,-1-1 0,1 1 0,-1-1 0,1 0 0,-1 1 0,0-1 0,1 0 0,-1 0 0,0 0 0,-2 2 0,-3 6-11,0-1 0,1 1-1,0 0 1,0 0 0,1 1 0,0-1-1,1 1 1,0 0 0,0 0 0,1 0-1,0 0 1,0 19 0,3-27-24,-1 0 0,1 0 0,-1 0 1,1 0-1,0 0 0,0 0 0,0 0 0,0-1 1,0 1-1,0 0 0,1-1 0,-1 1 0,0 0 1,1-1-1,-1 1 0,1-1 0,0 0 0,-1 0 1,1 0-1,0 0 0,0 0 0,0 0 0,0 0 1,0 0-1,3 0 0,3 2-561,0-1 1,0 0-1,0 0 1,0-1-1,12 0 0,-12-1-128,-1-1 0,0 0 0,0-1 0,0 1 0,13-6-1,-12 4 82,18-6-984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3:15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320 180 1400,'0'0'1095,"-1"-16"1082,-83-2-1145,64 13-1081,0 0 0,0 1 0,-38-2 1,52 8 30,1 0 0,0 0 0,0 0 0,0 1 0,0 0 1,0 0-1,1 0 0,-1 0 0,1 1 0,0-1 1,0 1-1,0 0 0,1 1 0,-1-1 0,1 1 1,-5 8-1,8-11 27,0 0 0,0 0 0,0 0 0,0 0 0,0 1 0,0-1 0,0 0 1,1 0-1,-1 0 0,1 0 0,0 0 0,-1 0 0,1 0 0,0 0 0,0 0 0,0 0 0,1 0 1,-1-1-1,0 1 0,1 0 0,-1-1 0,1 1 0,-1-1 0,1 1 0,0-1 0,0 0 0,-1 0 0,1 0 1,3 2-1,11 5 44,1 0 1,27 10 0,-20-9 9,8 4-14,-22-10-49,0 0 0,-1 1 0,1 0 0,-1 1 0,0 0 0,0 0 0,-1 1 0,0 0 0,11 10 1,-18-14 8,0-1 0,0 0 0,0 0 1,0 1-1,-1-1 0,1 1 0,-1-1 0,1 1 1,-1-1-1,1 1 0,-1-1 0,0 1 1,0-1-1,1 1 0,-1-1 0,0 1 1,-1-1-1,1 1 0,0 0 0,0-1 1,-1 1-1,1-1 0,-1 1 0,0 1 1,0 0 59,-1 0 1,0 0 0,0 0-1,0 0 1,0-1 0,0 1 0,-1-1-1,1 1 1,-4 2 0,-5 2 95,0-1 1,0 0 0,-1 0-1,0-1 1,0-1-1,0 0 1,0 0 0,-1-1-1,0-1 1,1 0 0,-1-1-1,0 0 1,-13-2-1,21 1-136,0-1-1,0 0 1,0-1-1,0 1 0,0-1 1,0 0-1,0 0 0,1 0 1,-1-1-1,1 0 0,0 0 1,0 0-1,0 0 0,0-1 1,0 1-1,-3-6 1,5 7-160,0 0 1,0 0 0,0 0 0,1 0 0,-1 0 0,1 0 0,0 0 0,0-1 0,-1 1 0,1 0 0,1-1 0,-1 1 0,0-1 0,1 0-1,-1 1 1,1-1 0,0 1 0,0-1 0,0 1 0,0-1 0,0 0 0,0 1 0,1-1 0,0 1 0,-1-1 0,1 1 0,0-1 0,0 1-1,0-1 1,0 1 0,1 0 0,-1 0 0,3-3 0,6-7-1373,-3 1-9</inkml:trace>
  <inkml:trace contextRef="#ctx0" brushRef="#br0" timeOffset="1955.34">537 319 3056,'9'-6'990,"-8"5"-745,1 0-1,-1 0 1,1 0-1,-1 0 1,0 0-1,1 0 1,-1 0 0,0 0-1,0-1 1,0 1-1,0 0 1,0-1-1,0 1 1,0 0 0,0-1-1,-1 0 1,1 1-1,0-3 900,-33 5-1096,13 6-56,1 0-1,-1 1 0,1 1 1,1 0-1,0 2 1,0 0-1,-15 14 1,31-24 5,-1 0 1,0 1-1,1-1 1,-1 0-1,1 1 1,-1-1-1,1 1 1,0 0-1,0-1 1,0 1-1,0 0 1,0 0-1,0 0 1,0 0-1,1-1 1,-1 1-1,1 0 1,-1 0-1,1 1 1,0-1-1,-1 0 1,1 0-1,0 0 1,1 0-1,-1 0 1,1 3-1,0-3 11,1 1 0,-1-1-1,1 0 1,0 1 0,0-1-1,0 0 1,0-1 0,0 1-1,0 0 1,1 0 0,-1-1-1,1 0 1,-1 1 0,1-1-1,-1 0 1,1 0 0,0 0 0,3 0-1,20 5 10,0-1 0,0-1-1,0-1 1,0-2 0,0 0-1,0-2 1,1-1 0,-1-1-1,0-1 1,-1-1 0,29-10-1,-49 13-23,0 1 0,0-1 1,0 0-1,0 0 0,0-1 0,-1 1 0,1-1 0,-1 0 0,0-1 0,1 1 1,-2-1-1,1 1 0,0-1 0,-1-1 0,0 1 0,0 0 0,0-1 0,0 1 0,-1-1 1,1 0-1,-1 0 0,-1 0 0,1 0 0,-1 0 0,0 0 0,0 0 0,0-1 1,-1 1-1,1 0 0,-2-8 0,-5-3-27,4 15 30,1-1-1,0 1 1,0-1-1,0 0 1,1 0 0,-1 1-1,0-1 1,1 0-1,-1 0 1,1 0 0,-1-3-1,1-7 327,-1 0 0,-1 0 0,0 0 0,0 1 0,-6-17 0,6 22-297,-1-7 52,2 11-102,3 8-7,3 8 77,0 0-1,1 0 0,1 0 1,1-1-1,11 17 1,8 15 161,-12-18-191,-2 0-1,-1 2 1,11 34-1,-15-40 51,-6-24-13,-1-13-29,-1 7-25,1 1 0,0-1 0,0 0 0,0 1 0,1 0 0,0-1 0,0 1 0,0 0 0,1 0 0,0 0 0,0 0 0,1 0 0,-1 1 0,1 0 0,1-1 0,-1 2 0,1-1 0,0 0 0,0 1 0,0 0 0,0 0 0,1 0 0,-1 1 0,1 0 0,0 0-1,0 0 1,0 1 0,1 0 0,-1 0 0,1 1 0,-1-1 0,1 1 0,-1 1 0,9-1 0,-13 2 1,0-1-1,0 0 1,0 1-1,0-1 1,0 1-1,0 0 1,0 0-1,0 0 0,0 0 1,0 0-1,0 0 1,-1 1-1,1-1 1,0 0-1,-1 1 1,1-1-1,-1 1 1,0 0-1,1-1 1,-1 1-1,0 0 1,0 0-1,0 0 1,0 0-1,0 3 1,4 8 38,-1 0 0,6 27 0,-5-18-23,-4-17-12,0 0 0,1-1 0,0 1-1,0-1 1,0 1 0,1-1 0,-1 1 0,1-1-1,0 0 1,0-1 0,0 1 0,1 0 0,0-1-1,-1 0 1,1 0 0,0 0 0,1 0 0,-1 0 0,0-1-1,1 0 1,-1 0 0,1 0 0,0-1 0,0 1-1,-1-1 1,1 0 0,0-1 0,0 1 0,0-1-1,0 0 1,0 0 0,0 0 0,6-2 0,-2 1-3,1-1 0,-1 0 1,1 0-1,-1-1 1,0-1-1,0 1 0,0-1 1,0-1-1,-1 0 0,1 0 1,-1 0-1,0-1 0,-1-1 1,0 1-1,0-1 0,8-10 1,-13 14-3,0-2 1,0 1-1,0 0 0,0 0 1,0-1-1,-1 1 0,0-1 1,0 1-1,0-1 0,-1 1 1,1-1-1,-1 0 0,0 1 1,-1-6-1,1 1 13,-1 7-14,0-1 0,0 1 0,-1 0 0,1-1-1,-1 1 1,0 0 0,1 0 0,-1 0 0,-3-2-1,-2 0-42,14 19 61,12 18 6,17 39 0,9 16 69,-45-87-83,0 0-1,1-1 1,-1 1-1,0-1 0,0 1 1,1 0-1,-1-1 0,0 1 1,1-1-1,-1 1 1,0-1-1,1 1 0,-1-1 1,1 1-1,-1-1 0,1 0 1,-1 1-1,1-1 0,-1 0 1,1 1-1,-1-1 1,1 0-1,-1 1 0,1-1 1,0 0-1,0 0 0,1-15 72,-9-26-42,3 30-48,0 0 0,2-1 0,-1 0 0,1 1 0,1-1 0,0 0 0,1-22 0,0 32 12,1-1-5,-1 0 0,1 1-1,-1-1 1,1 1-1,0-1 1,0 1-1,0-1 1,0 1 0,1 0-1,-1-1 1,0 1-1,1 0 1,0 0-1,0 0 1,-1 0 0,1 1-1,0-1 1,0 0-1,1 1 1,-1-1-1,0 1 1,0 0 0,1 0-1,-1 0 1,1 0-1,-1 0 1,1 0-1,-1 1 1,1-1 0,3 0-1,0 0-11,1 0 1,-1 0-1,1 1 0,-1-1 0,1 1 0,-1 1 1,1-1-1,-1 1 0,1 0 0,-1 1 1,8 2-1,-3 1 9,0 1 0,0 0-1,-1 0 1,0 1 0,16 14 0,-20-16 1,-1 1 1,-1 0-1,1-1 1,-1 1-1,0 1 1,0-1-1,-1 1 0,0-1 1,0 1-1,3 11 1,0 0 109,-5-30 32,-1 8-134,0 0 1,0-1-1,0 1 1,0 0-1,1-1 1,0 1-1,0 0 1,2-5-1,4-2-13,2 1 0,-1-1 0,2 1 0,-1 1 0,1 0 0,1 0 0,-1 1 0,1 1 0,1-1 0,0 2 0,0 0 0,0 0 0,14-4 0,-24 10 8,0-1-1,0 1 1,0 0 0,0 0 0,0 0 0,0 0-1,0 0 1,0 0 0,0 0 0,0 0 0,0 1-1,0-1 1,-1 1 0,1 0 0,0 0 0,0-1 0,0 1-1,-1 0 1,1 0 0,0 1 0,-1-1 0,1 0-1,-1 0 1,1 1 0,1 1 0,4 7 53,1-1-1,-1 1 1,7 15 0,13 15-21,-12-24 73,-12-11-158,1 0-1,0 0 1,1-1-1,-1 0 1,1 0-1,0 0 1,0 0-1,0-1 1,0 1 0,0-1-1,1-1 1,0 1-1,-1-1 1,1 0-1,0 0 1,0-1-1,12 2 1,-12-2 69,0-1-1,0 0 1,0 0-1,-1-1 1,1 0-1,0 0 1,0 0-1,-1-1 1,1 0-1,-1 0 1,1 0-1,-1-1 1,0 1-1,0-1 1,0 0-1,0-1 1,0 0-1,-1 1 1,0-1-1,0-1 1,0 1-1,0 0 1,5-10-1,-3 4 111,0 0-1,-1-1 0,-1 0 0,0 0 0,0 0 0,-1 0 0,0 0 0,-1-1 0,-1 0 0,1-22 0,-2 33-197,0 32 13,1-20 56,0 1-1,1-1 0,0 0 1,0 1-1,1-1 0,1 0 1,9 19-1,-1 1-1566,-10-26 1284,-2-5 144,0 1 1,0-1-1,0 1 1,1-1-1,-1 1 1,0 0-1,0-1 1,1 1-1,-1-1 1,0 1-1,0-1 1,1 0-1,-1 1 1,1-1-1,-1 1 1,0-1-1,1 1 1,-1-1-1,1 0 1,-1 1-1,1-1 1,-1 0-1,1 0 1,-1 1-1,1-1 1,-1 0-1,1 0 1,-1 0-1,1 0 1,0 0-1,-1 1 1,1-1-1,-1 0 0,1 0 1,-1 0-1,1-1 1,0 1-1,5 0-1825</inkml:trace>
  <inkml:trace contextRef="#ctx0" brushRef="#br0" timeOffset="2315.97">2498 50 2824,'-6'-4'108,"-2"1"128,4 2 36,2 0 0,-2 0-64,2-2-152,0 2-72,0 0-8,0 0-168</inkml:trace>
  <inkml:trace contextRef="#ctx0" brushRef="#br0" timeOffset="2939.09">2857 331 1680,'1'1'177,"0"-1"0,0 1 0,0 0 1,0 0-1,0 0 0,0 0 0,-1-1 0,1 1 0,0 0 0,0 0 0,1 4 3659,-2-19-2434,-1 12-1380,1 0 1,-1-1-1,0 1 0,0 0 0,0 0 1,0 0-1,-1-1 0,1 2 0,-1-1 0,1 0 1,-1 0-1,0 0 0,1 1 0,-1-1 1,0 1-1,0-1 0,0 1 0,0 0 0,0 0 1,-1 0-1,1 0 0,0 0 0,0 0 1,-1 0-1,-2 0 0,-9-3-87,0 1-1,-28-4 1,36 6 59,-1 1 0,0-1 0,0 2 0,0-1-1,0 1 1,0-1 0,0 2 0,0-1 0,1 1 0,-1 0 0,-12 6 0,16-6 9,0 0 0,0 1 0,0-1 0,0 1 0,0-1 1,1 1-1,-1 0 0,1 0 0,0 0 0,0 0 1,0 0-1,0 1 0,1-1 0,-1 0 0,1 1 0,0-1 1,0 1-1,0 0 0,0-1 0,1 1 0,-1 0 0,1 0 1,0 5-1,0-6 2,0 0 1,0 1-1,0-1 0,1 0 1,-1 0-1,1 0 1,0 1-1,0-1 0,0 0 1,0 0-1,1 0 1,-1 0-1,1 0 0,-1-1 1,1 1-1,0 0 1,0-1-1,1 1 1,-1-1-1,0 0 0,1 0 1,-1 0-1,1 0 1,0 0-1,0-1 0,-1 1 1,1-1-1,5 2 1,9 4 4,1 0 0,0-2 0,0 0 0,1-1 0,-1 0 0,1-2 0,0 0 0,26-2 0,-40-1-8,-1 1 0,1-1 0,-1-1 0,0 1 1,1 0-1,-1-1 0,0 0 0,0 0 0,0 0 1,0-1-1,-1 0 0,4-2 0,3-3 15,-1 0-1,-1 0 0,11-13 1,-8 7 169,-2 1 1,1-1 0,-2-1 0,0 0-1,0 0 1,-2-1 0,0 0 0,-1 0 0,0 0-1,-1 0 1,-1-1 0,-1 0 0,1-27-1,-3 23-156,-2-1 0,0 1 0,-1 0-1,-7-23 1,7 35 15,-6-20-157,8 29 109,1 0 0,0 0 0,0 0 0,0-1 0,0 1 0,0 0 1,-1 0-1,1 0 0,0 0 0,0 0 0,0 0 0,0 0 1,-1 0-1,1 0 0,0 0 0,0 0 0,0 0 0,-1-1 1,1 1-1,0 0 0,0 1 0,0-1 0,-1 0 0,1 0 1,0 0-1,0 0 0,0 0 0,0 0 0,-1 0 0,1 0 1,0 0-1,0 0 0,0 0 0,0 0 0,-1 1 0,1-1 1,0 0-1,0 0 0,0 0 0,-10 17-58,4-4 79,0 1 0,1 0-1,1 1 1,0-1 0,1 1 0,0-1 0,2 1-1,-1 0 1,2 0 0,0 0 0,1 0-1,0 0 1,1 0 0,8 28 0,-3-24-107,0 0 1,1-1-1,0 0 0,2-1 1,16 25-1,-21-37-273,-1 1-1,1 0 0,0-1 1,0 0-1,0 0 0,1-1 1,0 0-1,0 0 0,0 0 1,0 0-1,1-1 0,-1 0 1,1-1-1,0 1 0,0-1 1,0 0-1,0-1 0,10 1 1,7-1-1283,2-1 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3:0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7 548,'-12'7'488,"5"-4"213,4-17-949,3 14 124,7-2-712,-6 2 679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